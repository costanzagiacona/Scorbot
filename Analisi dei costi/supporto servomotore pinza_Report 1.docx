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545"/>
        <w:gridCol w:w="6655"/>
      </w:tblGrid>
      <w:tr w:rsidR="00CE409C" w:rsidRPr="00C22079" w14:paraId="01FC4145" w14:textId="77777777" w:rsidTr="000838B7">
        <w:trPr>
          <w:trHeight w:val="1388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</w:tcBorders>
            <w:vAlign w:val="center"/>
          </w:tcPr>
          <w:p w14:paraId="76C3C004" w14:textId="27A29349" w:rsidR="00864DA7" w:rsidRPr="00C22079" w:rsidRDefault="00864DA7" w:rsidP="00616D65">
            <w:bookmarkStart w:id="0" w:name="company_logo0"/>
            <w:bookmarkEnd w:id="0"/>
          </w:p>
        </w:tc>
        <w:tc>
          <w:tcPr>
            <w:tcW w:w="7200" w:type="dxa"/>
            <w:gridSpan w:val="2"/>
            <w:vMerge w:val="restart"/>
            <w:tcBorders>
              <w:top w:val="single" w:sz="4" w:space="0" w:color="D9D9D9"/>
              <w:right w:val="single" w:sz="4" w:space="0" w:color="D9D9D9"/>
            </w:tcBorders>
          </w:tcPr>
          <w:p w14:paraId="4EAA5C94" w14:textId="77777777" w:rsidR="00864DA7" w:rsidRPr="00B97946" w:rsidRDefault="00864DA7" w:rsidP="00211ECB">
            <w:pPr>
              <w:pStyle w:val="Titolo1"/>
              <w:jc w:val="right"/>
            </w:pPr>
            <w:proofErr w:type="spellStart"/>
            <w:r>
              <w:t>Rapporto</w:t>
            </w:r>
            <w:proofErr w:type="spellEnd"/>
            <w:r>
              <w:t xml:space="preserve"> SOLIDWORKS Costing</w:t>
            </w:r>
          </w:p>
          <w:p w14:paraId="3AAC606E" w14:textId="77777777" w:rsidR="00864DA7" w:rsidRPr="00C14E35" w:rsidRDefault="00864DA7" w:rsidP="007130F0">
            <w:pPr>
              <w:jc w:val="center"/>
              <w:rPr>
                <w:b/>
                <w:color w:val="808080"/>
                <w:sz w:val="28"/>
                <w:szCs w:val="28"/>
              </w:rPr>
            </w:pPr>
          </w:p>
        </w:tc>
      </w:tr>
      <w:tr w:rsidR="00CE409C" w:rsidRPr="00C22079" w14:paraId="56B576A1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4560975C" w14:textId="309441F8" w:rsidR="00864DA7" w:rsidRPr="00A92C61" w:rsidRDefault="00864DA7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259B6D1B" w14:textId="77777777" w:rsidR="00864DA7" w:rsidRPr="00C22079" w:rsidRDefault="00864DA7" w:rsidP="00C34106">
            <w:pPr>
              <w:jc w:val="right"/>
            </w:pPr>
          </w:p>
        </w:tc>
      </w:tr>
      <w:tr w:rsidR="00CE409C" w:rsidRPr="00C22079" w14:paraId="1C96DF26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0A94E5D1" w14:textId="7D7FE188" w:rsidR="00864DA7" w:rsidRDefault="00864DA7" w:rsidP="00CE409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0D4148EA" w14:textId="77777777" w:rsidR="00864DA7" w:rsidRPr="00C22079" w:rsidRDefault="00864DA7" w:rsidP="00C34106">
            <w:pPr>
              <w:jc w:val="right"/>
            </w:pPr>
          </w:p>
        </w:tc>
      </w:tr>
      <w:tr w:rsidR="00CE409C" w:rsidRPr="00C22079" w14:paraId="3D04F5EE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62FB79BD" w14:textId="2DFC15C5" w:rsidR="00864DA7" w:rsidRDefault="00864DA7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647A25B1" w14:textId="77777777" w:rsidR="00864DA7" w:rsidRPr="00C22079" w:rsidRDefault="00864DA7" w:rsidP="00C34106">
            <w:pPr>
              <w:jc w:val="right"/>
            </w:pPr>
          </w:p>
        </w:tc>
      </w:tr>
      <w:tr w:rsidR="00C34106" w:rsidRPr="00C22079" w14:paraId="022C8F7B" w14:textId="77777777" w:rsidTr="000838B7">
        <w:trPr>
          <w:trHeight w:val="874"/>
        </w:trPr>
        <w:tc>
          <w:tcPr>
            <w:tcW w:w="10800" w:type="dxa"/>
            <w:gridSpan w:val="3"/>
            <w:tcBorders>
              <w:left w:val="single" w:sz="4" w:space="0" w:color="D9D9D9"/>
              <w:right w:val="single" w:sz="4" w:space="0" w:color="D9D9D9"/>
            </w:tcBorders>
          </w:tcPr>
          <w:p w14:paraId="025B8441" w14:textId="77777777" w:rsidR="00864DA7" w:rsidRDefault="00864DA7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2"/>
              <w:gridCol w:w="2408"/>
              <w:gridCol w:w="2692"/>
              <w:gridCol w:w="3096"/>
              <w:gridCol w:w="4301"/>
            </w:tblGrid>
            <w:tr w:rsidR="00295671" w:rsidRPr="000B7CD9" w14:paraId="56D38C10" w14:textId="77777777" w:rsidTr="000838B7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0BED6E75" w14:textId="77777777" w:rsidR="00864DA7" w:rsidRPr="000B7CD9" w:rsidRDefault="00864DA7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              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2EB344DE" w14:textId="3ADBE7AE" w:rsidR="00864DA7" w:rsidRDefault="00864DA7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253" w:type="dxa"/>
                  <w:shd w:val="clear" w:color="auto" w:fill="97999B"/>
                </w:tcPr>
                <w:p w14:paraId="2E65B243" w14:textId="27B1269D" w:rsidR="00864DA7" w:rsidRPr="000B7CD9" w:rsidRDefault="00864DA7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0E7472B9" w14:textId="27C4DBD6" w:rsidR="00864DA7" w:rsidRPr="000B7CD9" w:rsidRDefault="00864DA7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600" w:type="dxa"/>
                  <w:shd w:val="clear" w:color="auto" w:fill="97999B"/>
                </w:tcPr>
                <w:p w14:paraId="2461CBC8" w14:textId="46327629" w:rsidR="00864DA7" w:rsidRPr="000B7CD9" w:rsidRDefault="00864DA7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CB12030" w14:textId="77777777" w:rsidR="00864DA7" w:rsidRPr="00C22079" w:rsidRDefault="00864DA7" w:rsidP="007130F0">
            <w:r>
              <w:t xml:space="preserve">                                                                                                   </w:t>
            </w:r>
          </w:p>
        </w:tc>
      </w:tr>
      <w:tr w:rsidR="00A62F3F" w:rsidRPr="00C22079" w14:paraId="26166901" w14:textId="77777777" w:rsidTr="000838B7">
        <w:trPr>
          <w:trHeight w:val="9495"/>
        </w:trPr>
        <w:tc>
          <w:tcPr>
            <w:tcW w:w="4145" w:type="dxa"/>
            <w:gridSpan w:val="2"/>
            <w:tcBorders>
              <w:left w:val="single" w:sz="4" w:space="0" w:color="D9D9D9"/>
            </w:tcBorders>
          </w:tcPr>
          <w:p w14:paraId="6247FD2F" w14:textId="149B5692" w:rsidR="00864DA7" w:rsidRDefault="00864DA7" w:rsidP="00A62F3F">
            <w:pPr>
              <w:jc w:val="center"/>
            </w:pPr>
            <w:bookmarkStart w:id="8" w:name="part_imgFolded0"/>
            <w:bookmarkEnd w:id="8"/>
            <w:r>
              <w:pict w14:anchorId="25B3BC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95.05pt;height:95.1pt">
                  <v:imagedata r:id="rId7" o:title="Schermata3"/>
                </v:shape>
              </w:pict>
            </w:r>
          </w:p>
          <w:p w14:paraId="7EC8E7C1" w14:textId="77777777" w:rsidR="00864DA7" w:rsidRDefault="00864DA7" w:rsidP="00A62F3F">
            <w:pPr>
              <w:jc w:val="center"/>
            </w:pPr>
          </w:p>
          <w:p w14:paraId="6B19BF5C" w14:textId="0152DFDA" w:rsidR="00864DA7" w:rsidRDefault="00864DA7" w:rsidP="00A62F3F">
            <w:pPr>
              <w:jc w:val="center"/>
            </w:pPr>
            <w:bookmarkStart w:id="9" w:name="part_imgFlattened0"/>
            <w:bookmarkEnd w:id="9"/>
            <w:r>
              <w:pict w14:anchorId="1DC3F325">
                <v:shape id="_x0000_i1027" type="#_x0000_t75" style="width:195.05pt;height:95.1pt">
                  <v:imagedata r:id="rId8" o:title="Schermata4"/>
                </v:shape>
              </w:pict>
            </w:r>
          </w:p>
          <w:p w14:paraId="55CF0E34" w14:textId="77777777" w:rsidR="00864DA7" w:rsidRDefault="00864DA7" w:rsidP="00A62F3F">
            <w:pPr>
              <w:jc w:val="center"/>
            </w:pPr>
          </w:p>
          <w:p w14:paraId="0360BC62" w14:textId="1D7AF6F0" w:rsidR="00864DA7" w:rsidRDefault="00864DA7" w:rsidP="00A62F3F">
            <w:pPr>
              <w:jc w:val="center"/>
            </w:pPr>
            <w:bookmarkStart w:id="10" w:name="part_imgNestingPreview0"/>
            <w:bookmarkEnd w:id="10"/>
          </w:p>
          <w:p w14:paraId="3127A6C3" w14:textId="77777777" w:rsidR="00864DA7" w:rsidRPr="00C22079" w:rsidRDefault="00864DA7" w:rsidP="00A62F3F">
            <w:pPr>
              <w:jc w:val="center"/>
            </w:pPr>
          </w:p>
          <w:p w14:paraId="5935524B" w14:textId="77777777" w:rsidR="00864DA7" w:rsidRDefault="00864DA7" w:rsidP="00A62F3F">
            <w:pPr>
              <w:jc w:val="center"/>
            </w:pPr>
          </w:p>
          <w:p w14:paraId="6DA2DDB6" w14:textId="77777777" w:rsidR="00864DA7" w:rsidRPr="00C22079" w:rsidRDefault="00864DA7" w:rsidP="00FC609D">
            <w:pPr>
              <w:jc w:val="center"/>
            </w:pPr>
          </w:p>
        </w:tc>
        <w:tc>
          <w:tcPr>
            <w:tcW w:w="6655" w:type="dxa"/>
            <w:tcBorders>
              <w:right w:val="single" w:sz="4" w:space="0" w:color="D9D9D9"/>
            </w:tcBorders>
            <w:vAlign w:val="center"/>
          </w:tcPr>
          <w:tbl>
            <w:tblPr>
              <w:tblW w:w="655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59"/>
            </w:tblGrid>
            <w:tr w:rsidR="005B1C37" w:rsidRPr="00165F85" w14:paraId="32EF97C7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1C20807C" w14:textId="7777777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25EDE825" w14:textId="77D93094" w:rsidR="00864DA7" w:rsidRPr="00C72B0E" w:rsidRDefault="00864DA7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1" w:name="fileName2"/>
                  <w:bookmarkEnd w:id="11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supporto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servomotore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pinza</w:t>
                  </w:r>
                  <w:proofErr w:type="spellEnd"/>
                </w:p>
              </w:tc>
            </w:tr>
            <w:tr w:rsidR="00787E61" w:rsidRPr="00165F85" w14:paraId="1405F3D1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C9E79F2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6B90BC9" w14:textId="18EBDF6F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2" w:name="part_DateTime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11:45:08</w:t>
                  </w:r>
                </w:p>
              </w:tc>
            </w:tr>
            <w:tr w:rsidR="00E3381E" w:rsidRPr="00165F85" w14:paraId="4C2A07F2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3674B94" w14:textId="7777777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CCB3E83" w14:textId="3607F56D" w:rsidR="00864DA7" w:rsidRPr="00C72B0E" w:rsidRDefault="00864DA7" w:rsidP="002B1AFB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Lega 6061</w:t>
                  </w:r>
                </w:p>
              </w:tc>
            </w:tr>
            <w:tr w:rsidR="00787E61" w:rsidRPr="00165F85" w14:paraId="7543482B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7FBF89" w14:textId="7777777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6E39E78" w14:textId="4DE18AAE" w:rsidR="00864DA7" w:rsidRPr="00C72B0E" w:rsidRDefault="00864DA7" w:rsidP="00FC609D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4" w:name="part_manufacturingprocess0"/>
                  <w:bookmarkEnd w:id="14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E3381E" w:rsidRPr="00165F85" w14:paraId="08165F3E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1348D03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8127B70" w14:textId="5CDFA856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5" w:name="part_thickness0"/>
                  <w:bookmarkEnd w:id="1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3.0000 mm</w:t>
                  </w:r>
                </w:p>
              </w:tc>
            </w:tr>
            <w:tr w:rsidR="00621266" w:rsidRPr="00165F85" w14:paraId="5020A058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D50820C" w14:textId="363D4B8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6" w:name="part_stock_type_lable0"/>
                  <w:bookmarkEnd w:id="16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499ECDC" w14:textId="0B49C768" w:rsidR="00864DA7" w:rsidRPr="00C72B0E" w:rsidRDefault="00864DA7" w:rsidP="0012473C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7" w:name="part_stock_type_info0"/>
                  <w:bookmarkEnd w:id="1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</w:t>
                  </w:r>
                </w:p>
              </w:tc>
            </w:tr>
            <w:tr w:rsidR="00E3381E" w:rsidRPr="00165F85" w14:paraId="717D7495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B42384" w14:textId="77777777" w:rsidR="00864DA7" w:rsidRPr="000838B7" w:rsidRDefault="00864DA7" w:rsidP="00F165C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Area dim.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vuota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finale: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FC346BC" w14:textId="6092053C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blan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3408.0000 mm^2</w:t>
                  </w:r>
                </w:p>
              </w:tc>
            </w:tr>
            <w:tr w:rsidR="00E3381E" w:rsidRPr="00165F85" w14:paraId="00FEB994" w14:textId="77777777" w:rsidTr="00B5533B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4EE739C" w14:textId="43CE5D32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CostLabel0"/>
                  <w:bookmarkEnd w:id="19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AD60EB2" w14:textId="2873A44B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</w:t>
                  </w:r>
                </w:p>
              </w:tc>
            </w:tr>
            <w:tr w:rsidR="00AA0586" w:rsidRPr="00165F85" w14:paraId="3DAE1626" w14:textId="77777777" w:rsidTr="00B5533B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722206E" w14:textId="353ECAF2" w:rsidR="00864DA7" w:rsidRPr="000838B7" w:rsidRDefault="00864DA7" w:rsidP="00AA058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43089D" w14:textId="44FC8765" w:rsidR="00864DA7" w:rsidRPr="00C72B0E" w:rsidRDefault="00864DA7" w:rsidP="00AA058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  <w:tr w:rsidR="00746BF3" w:rsidRPr="00165F85" w14:paraId="0EC60701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A94829A" w14:textId="77777777" w:rsidR="00864DA7" w:rsidRPr="000838B7" w:rsidRDefault="00864DA7" w:rsidP="00AA058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Tasso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scarto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E6333C7" w14:textId="26E31399" w:rsidR="00864DA7" w:rsidRDefault="00864DA7" w:rsidP="00AA058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ScrapRate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5E075D32" w14:textId="77777777" w:rsidR="00864DA7" w:rsidRDefault="00864DA7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46"/>
            </w:tblGrid>
            <w:tr w:rsidR="00787E61" w:rsidRPr="00165F85" w14:paraId="53E7371E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B8F2AF8" w14:textId="7777777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</w:p>
              </w:tc>
              <w:tc>
                <w:tcPr>
                  <w:tcW w:w="4046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1E7043D6" w14:textId="77777777" w:rsidR="00864DA7" w:rsidRPr="00165F85" w:rsidRDefault="00864DA7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09E9017E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3A5396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4046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0A58B98" w14:textId="0A001313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4" w:name="part_numParts0"/>
                  <w:bookmarkEnd w:id="2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787E61" w:rsidRPr="00165F85" w14:paraId="0783C12B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AEAE5E3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0820843" w14:textId="3FE869F0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8137E8" w:rsidRPr="00165F85" w14:paraId="005C1AB2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4964564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massimo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pct5" w:color="auto" w:fill="auto"/>
                  <w:vAlign w:val="center"/>
                </w:tcPr>
                <w:p w14:paraId="73F10510" w14:textId="7784406F" w:rsidR="00864DA7" w:rsidRPr="00C72B0E" w:rsidRDefault="00864DA7" w:rsidP="008137E8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6" w:name="part_MaximumPartsPerSheet0"/>
                  <w:bookmarkEnd w:id="26"/>
                </w:p>
              </w:tc>
            </w:tr>
            <w:tr w:rsidR="008137E8" w:rsidRPr="00165F85" w14:paraId="7AD97A4E" w14:textId="77777777" w:rsidTr="00A253A7">
              <w:trPr>
                <w:trHeight w:val="18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78D715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EE03836" w14:textId="53D5627C" w:rsidR="00864DA7" w:rsidRPr="00C72B0E" w:rsidRDefault="00864DA7" w:rsidP="008137E8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otalNoOfSheetsForLotSize0"/>
                  <w:bookmarkEnd w:id="27"/>
                </w:p>
              </w:tc>
            </w:tr>
          </w:tbl>
          <w:p w14:paraId="04360AEF" w14:textId="77777777" w:rsidR="00864DA7" w:rsidRDefault="00864DA7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172"/>
              <w:gridCol w:w="2874"/>
            </w:tblGrid>
            <w:tr w:rsidR="00787E61" w:rsidRPr="00165F85" w14:paraId="0C9E98E6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284E2B66" w14:textId="7777777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9E3A0D9" w14:textId="543CA2CF" w:rsidR="00864DA7" w:rsidRPr="00C72B0E" w:rsidRDefault="00864DA7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8" w:name="part_costpp1"/>
                  <w:bookmarkEnd w:id="28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21.54 USD</w:t>
                  </w:r>
                </w:p>
              </w:tc>
            </w:tr>
            <w:tr w:rsidR="00787E61" w:rsidRPr="00165F85" w14:paraId="6255BBED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B5C70E5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463C3A7" w14:textId="70738941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part_TemplateName0"/>
                  <w:bookmarkEnd w:id="29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sheetmetaltemplate_default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sldcts</w:t>
                  </w:r>
                  <w:proofErr w:type="spellEnd"/>
                  <w:proofErr w:type="gramEnd"/>
                </w:p>
              </w:tc>
            </w:tr>
            <w:tr w:rsidR="007B44E4" w:rsidRPr="00165F85" w14:paraId="53F3DD1A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176046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Tipo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1D5037F" w14:textId="1B65770E" w:rsidR="00864DA7" w:rsidRPr="00C72B0E" w:rsidRDefault="00864DA7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0" w:name="part_TemplateType0"/>
                  <w:bookmarkEnd w:id="30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787E61" w:rsidRPr="00165F85" w14:paraId="3E363389" w14:textId="77777777" w:rsidTr="00A253A7">
              <w:trPr>
                <w:trHeight w:val="63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D76109A" w14:textId="7777777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F2F2F2"/>
                  <w:vAlign w:val="center"/>
                </w:tcPr>
                <w:p w14:paraId="4567BBD6" w14:textId="7E5BDE57" w:rsidR="00864DA7" w:rsidRPr="00C72B0E" w:rsidRDefault="00864DA7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file_imgArrow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256DA120">
                      <v:shape id="_x0000_i1030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79DDD0E" w14:textId="462164F1" w:rsidR="00864DA7" w:rsidRPr="00C72B0E" w:rsidRDefault="00864DA7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file_imgBars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A2A4B65">
                      <v:shape id="_x0000_i1032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4063D341" w14:textId="77777777" w:rsidR="00864DA7" w:rsidRDefault="00864DA7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69"/>
              <w:gridCol w:w="2177"/>
            </w:tblGrid>
            <w:tr w:rsidR="00787E61" w:rsidRPr="00165F85" w14:paraId="7B017884" w14:textId="77777777" w:rsidTr="000838B7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0AC3F33" w14:textId="77777777" w:rsidR="00864DA7" w:rsidRPr="00C72B0E" w:rsidRDefault="00864DA7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591A09" w:rsidRPr="00165F85" w14:paraId="33CC1458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2795CDD" w14:textId="77777777" w:rsidR="00864DA7" w:rsidRPr="000838B7" w:rsidRDefault="00864DA7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4EC35F9" w14:textId="77729DF8" w:rsidR="00864DA7" w:rsidRPr="00C72B0E" w:rsidRDefault="00864DA7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3" w:name="part_costMat0"/>
                  <w:bookmarkEnd w:id="3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0.37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4DF40F6" w14:textId="7873BC5A" w:rsidR="00864DA7" w:rsidRPr="00C72B0E" w:rsidRDefault="00864DA7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at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2%</w:t>
                  </w:r>
                </w:p>
              </w:tc>
            </w:tr>
            <w:tr w:rsidR="00787E61" w:rsidRPr="00165F85" w14:paraId="3A5E9DEA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7354FC2" w14:textId="77777777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3418C83" w14:textId="0B0DCF6C" w:rsidR="00864DA7" w:rsidRPr="00C72B0E" w:rsidRDefault="00864DA7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5" w:name="part_costMfg0"/>
                  <w:bookmarkEnd w:id="3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21.17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4B8388F" w14:textId="0FF66C1E" w:rsidR="00864DA7" w:rsidRPr="00C72B0E" w:rsidRDefault="00864DA7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6" w:name="part_percentMfg0"/>
                  <w:bookmarkEnd w:id="3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98%</w:t>
                  </w:r>
                </w:p>
              </w:tc>
            </w:tr>
            <w:tr w:rsidR="00787E61" w:rsidRPr="00165F85" w14:paraId="026A0077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ADCFD49" w14:textId="266ABDCD" w:rsidR="00864DA7" w:rsidRPr="000838B7" w:rsidRDefault="00864DA7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7" w:name="part_MarkupDiscountLabel1"/>
                  <w:bookmarkEnd w:id="3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Discount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AEDCD35" w14:textId="0AA38C08" w:rsidR="00864DA7" w:rsidRPr="00C72B0E" w:rsidRDefault="00864DA7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D1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FE6557A" w14:textId="3F3FB498" w:rsidR="00864DA7" w:rsidRPr="00C72B0E" w:rsidRDefault="00864DA7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37A09239" w14:textId="77777777" w:rsidR="00864DA7" w:rsidRPr="00503AEB" w:rsidRDefault="00864DA7" w:rsidP="000A12A0">
            <w:pPr>
              <w:rPr>
                <w:sz w:val="4"/>
                <w:szCs w:val="4"/>
              </w:rPr>
            </w:pPr>
          </w:p>
        </w:tc>
      </w:tr>
    </w:tbl>
    <w:p w14:paraId="44C7231B" w14:textId="77777777" w:rsidR="00864DA7" w:rsidRDefault="00864DA7"/>
    <w:tbl>
      <w:tblPr>
        <w:tblW w:w="10894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A0" w:firstRow="1" w:lastRow="0" w:firstColumn="1" w:lastColumn="0" w:noHBand="0" w:noVBand="0"/>
      </w:tblPr>
      <w:tblGrid>
        <w:gridCol w:w="1391"/>
        <w:gridCol w:w="557"/>
        <w:gridCol w:w="1359"/>
        <w:gridCol w:w="865"/>
        <w:gridCol w:w="1330"/>
        <w:gridCol w:w="2045"/>
        <w:gridCol w:w="1206"/>
        <w:gridCol w:w="943"/>
        <w:gridCol w:w="1198"/>
      </w:tblGrid>
      <w:tr w:rsidR="00C34106" w:rsidRPr="00C22079" w14:paraId="12C8E17F" w14:textId="77777777" w:rsidTr="006A713F">
        <w:trPr>
          <w:trHeight w:val="476"/>
        </w:trPr>
        <w:tc>
          <w:tcPr>
            <w:tcW w:w="10894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08B13EF5" w14:textId="77777777" w:rsidR="00864DA7" w:rsidRPr="00A575D9" w:rsidRDefault="00864DA7" w:rsidP="00C34106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64DA7" w:rsidRPr="00C22079" w14:paraId="10875585" w14:textId="77777777" w:rsidTr="00864DA7">
        <w:trPr>
          <w:trHeight w:val="463"/>
        </w:trPr>
        <w:tc>
          <w:tcPr>
            <w:tcW w:w="1391" w:type="dxa"/>
            <w:tcBorders>
              <w:top w:val="single" w:sz="18" w:space="0" w:color="004B7A"/>
              <w:left w:val="single" w:sz="4" w:space="0" w:color="D9D9D9"/>
            </w:tcBorders>
            <w:shd w:val="clear" w:color="auto" w:fill="FFFFFF"/>
          </w:tcPr>
          <w:p w14:paraId="3F7F8A39" w14:textId="77777777" w:rsidR="00864DA7" w:rsidRPr="00C22079" w:rsidRDefault="00864DA7" w:rsidP="00C34106">
            <w:pPr>
              <w:jc w:val="center"/>
            </w:pPr>
            <w:r>
              <w:pict w14:anchorId="5B64D773">
                <v:shape id="Picture 2" o:spid="_x0000_s1029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1916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1AE67251" w14:textId="77777777" w:rsidR="00864DA7" w:rsidRPr="00C22079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95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15BC5D74" w14:textId="77777777" w:rsidR="00864DA7" w:rsidRPr="00C22079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251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7659DE50" w14:textId="77777777" w:rsidR="00864DA7" w:rsidRPr="00C22079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41" w:type="dxa"/>
            <w:gridSpan w:val="2"/>
            <w:tcBorders>
              <w:top w:val="single" w:sz="18" w:space="0" w:color="004B7A"/>
              <w:right w:val="single" w:sz="4" w:space="0" w:color="D9D9D9"/>
            </w:tcBorders>
            <w:shd w:val="clear" w:color="auto" w:fill="FFFFFF"/>
          </w:tcPr>
          <w:p w14:paraId="70B2A596" w14:textId="77777777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864DA7" w:rsidRPr="00C22079" w14:paraId="55DA63DE" w14:textId="77777777" w:rsidTr="00864DA7">
        <w:trPr>
          <w:trHeight w:val="251"/>
        </w:trPr>
        <w:tc>
          <w:tcPr>
            <w:tcW w:w="1948" w:type="dxa"/>
            <w:gridSpan w:val="2"/>
            <w:vMerge w:val="restart"/>
            <w:tcBorders>
              <w:left w:val="single" w:sz="4" w:space="0" w:color="D9D9D9"/>
            </w:tcBorders>
            <w:shd w:val="clear" w:color="auto" w:fill="F2F2F2"/>
          </w:tcPr>
          <w:p w14:paraId="32E883B1" w14:textId="77777777" w:rsidR="00864DA7" w:rsidRPr="000838B7" w:rsidRDefault="00864DA7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359" w:type="dxa"/>
            <w:vMerge w:val="restart"/>
            <w:tcBorders>
              <w:left w:val="single" w:sz="4" w:space="0" w:color="D9D9D9"/>
            </w:tcBorders>
            <w:shd w:val="clear" w:color="auto" w:fill="F2F2F2"/>
          </w:tcPr>
          <w:p w14:paraId="1D10F5DE" w14:textId="6FB11756" w:rsidR="00864DA7" w:rsidRPr="00E6392D" w:rsidRDefault="00864DA7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0" w:name="fileName1"/>
            <w:bookmarkEnd w:id="40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supporto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servomotore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pinza</w:t>
            </w:r>
            <w:proofErr w:type="spellEnd"/>
          </w:p>
        </w:tc>
        <w:tc>
          <w:tcPr>
            <w:tcW w:w="865" w:type="dxa"/>
            <w:vMerge w:val="restart"/>
            <w:shd w:val="clear" w:color="auto" w:fill="F2F2F2"/>
          </w:tcPr>
          <w:p w14:paraId="2EB513F3" w14:textId="77777777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30" w:type="dxa"/>
            <w:vMerge w:val="restart"/>
            <w:shd w:val="clear" w:color="auto" w:fill="F2F2F2"/>
          </w:tcPr>
          <w:p w14:paraId="73CB23FF" w14:textId="5E932439" w:rsidR="00864DA7" w:rsidRPr="00E6392D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1" w:name="part_material1"/>
            <w:bookmarkEnd w:id="41"/>
            <w:r>
              <w:rPr>
                <w:rFonts w:ascii="Arial Narrow" w:hAnsi="Arial Narrow"/>
                <w:color w:val="718883"/>
                <w:sz w:val="18"/>
                <w:szCs w:val="18"/>
              </w:rPr>
              <w:t>Lega 6061</w:t>
            </w:r>
          </w:p>
        </w:tc>
        <w:tc>
          <w:tcPr>
            <w:tcW w:w="2045" w:type="dxa"/>
            <w:shd w:val="clear" w:color="auto" w:fill="F2F2F2"/>
          </w:tcPr>
          <w:p w14:paraId="5330DBDB" w14:textId="77777777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206" w:type="dxa"/>
            <w:shd w:val="clear" w:color="auto" w:fill="F2F2F2"/>
          </w:tcPr>
          <w:p w14:paraId="146F41E5" w14:textId="0323334D" w:rsidR="00864DA7" w:rsidRPr="00E6392D" w:rsidRDefault="00864DA7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2" w:name="part_costMat1"/>
            <w:bookmarkEnd w:id="42"/>
            <w:r>
              <w:rPr>
                <w:rFonts w:ascii="Arial Narrow" w:hAnsi="Arial Narrow"/>
                <w:color w:val="718883"/>
                <w:sz w:val="18"/>
                <w:szCs w:val="18"/>
              </w:rPr>
              <w:t>0.37 USD</w:t>
            </w:r>
          </w:p>
        </w:tc>
        <w:tc>
          <w:tcPr>
            <w:tcW w:w="943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0B3F9FCC" w14:textId="77777777" w:rsidR="00864DA7" w:rsidRPr="000838B7" w:rsidRDefault="00864DA7" w:rsidP="00E0401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198" w:type="dxa"/>
            <w:tcBorders>
              <w:left w:val="nil"/>
              <w:right w:val="single" w:sz="4" w:space="0" w:color="D9D9D9"/>
            </w:tcBorders>
            <w:shd w:val="clear" w:color="auto" w:fill="F2F2F2"/>
          </w:tcPr>
          <w:p w14:paraId="22E21207" w14:textId="5234F234" w:rsidR="00864DA7" w:rsidRPr="0006611E" w:rsidRDefault="00864DA7" w:rsidP="00E0401B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3" w:name="part_costpp0"/>
            <w:bookmarkEnd w:id="43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21.54 USD</w:t>
            </w:r>
          </w:p>
        </w:tc>
      </w:tr>
      <w:tr w:rsidR="00864DA7" w:rsidRPr="00C22079" w14:paraId="46B639D2" w14:textId="77777777" w:rsidTr="00864DA7">
        <w:trPr>
          <w:trHeight w:val="249"/>
        </w:trPr>
        <w:tc>
          <w:tcPr>
            <w:tcW w:w="1948" w:type="dxa"/>
            <w:gridSpan w:val="2"/>
            <w:vMerge/>
            <w:tcBorders>
              <w:left w:val="single" w:sz="4" w:space="0" w:color="D9D9D9"/>
            </w:tcBorders>
            <w:shd w:val="clear" w:color="auto" w:fill="F2F2F2"/>
          </w:tcPr>
          <w:p w14:paraId="363626DF" w14:textId="77777777" w:rsidR="00864DA7" w:rsidRPr="000838B7" w:rsidRDefault="00864DA7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59" w:type="dxa"/>
            <w:vMerge/>
            <w:tcBorders>
              <w:left w:val="single" w:sz="4" w:space="0" w:color="D9D9D9"/>
            </w:tcBorders>
            <w:shd w:val="clear" w:color="auto" w:fill="F2F2F2"/>
          </w:tcPr>
          <w:p w14:paraId="567E1014" w14:textId="77777777" w:rsidR="00864DA7" w:rsidRPr="00E6392D" w:rsidRDefault="00864DA7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65" w:type="dxa"/>
            <w:vMerge/>
            <w:shd w:val="clear" w:color="auto" w:fill="F2F2F2"/>
          </w:tcPr>
          <w:p w14:paraId="3D3BABA7" w14:textId="77777777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30" w:type="dxa"/>
            <w:vMerge/>
            <w:shd w:val="clear" w:color="auto" w:fill="F2F2F2"/>
          </w:tcPr>
          <w:p w14:paraId="3534FE16" w14:textId="77777777" w:rsidR="00864DA7" w:rsidRPr="00E6392D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2045" w:type="dxa"/>
            <w:shd w:val="clear" w:color="auto" w:fill="F2F2F2"/>
          </w:tcPr>
          <w:p w14:paraId="4D04525B" w14:textId="77777777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206" w:type="dxa"/>
            <w:shd w:val="clear" w:color="auto" w:fill="F2F2F2"/>
          </w:tcPr>
          <w:p w14:paraId="39D84806" w14:textId="2BDB1D0E" w:rsidR="00864DA7" w:rsidRPr="00E6392D" w:rsidRDefault="00864DA7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4" w:name="part_costMfg1"/>
            <w:bookmarkEnd w:id="44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21.17 USD</w:t>
            </w:r>
          </w:p>
        </w:tc>
        <w:tc>
          <w:tcPr>
            <w:tcW w:w="2141" w:type="dxa"/>
            <w:gridSpan w:val="2"/>
            <w:tcBorders>
              <w:right w:val="single" w:sz="4" w:space="0" w:color="D9D9D9"/>
            </w:tcBorders>
            <w:shd w:val="clear" w:color="auto" w:fill="F2F2F2"/>
            <w:vAlign w:val="center"/>
          </w:tcPr>
          <w:p w14:paraId="394FD54A" w14:textId="77777777" w:rsidR="00864DA7" w:rsidRPr="00E6392D" w:rsidRDefault="00864DA7" w:rsidP="00007A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</w:p>
        </w:tc>
      </w:tr>
      <w:tr w:rsidR="00864DA7" w:rsidRPr="00C22079" w14:paraId="3036E844" w14:textId="77777777" w:rsidTr="00864DA7">
        <w:trPr>
          <w:trHeight w:val="395"/>
        </w:trPr>
        <w:tc>
          <w:tcPr>
            <w:tcW w:w="1948" w:type="dxa"/>
            <w:gridSpan w:val="2"/>
            <w:vMerge/>
            <w:tcBorders>
              <w:left w:val="single" w:sz="4" w:space="0" w:color="D9D9D9"/>
            </w:tcBorders>
            <w:shd w:val="clear" w:color="auto" w:fill="F2F2F2"/>
          </w:tcPr>
          <w:p w14:paraId="57D50122" w14:textId="77777777" w:rsidR="00864DA7" w:rsidRPr="000838B7" w:rsidRDefault="00864DA7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59" w:type="dxa"/>
            <w:vMerge/>
            <w:tcBorders>
              <w:left w:val="single" w:sz="4" w:space="0" w:color="D9D9D9"/>
            </w:tcBorders>
            <w:shd w:val="clear" w:color="auto" w:fill="F2F2F2"/>
          </w:tcPr>
          <w:p w14:paraId="21995902" w14:textId="77777777" w:rsidR="00864DA7" w:rsidRPr="00E6392D" w:rsidRDefault="00864DA7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65" w:type="dxa"/>
            <w:vMerge/>
            <w:shd w:val="clear" w:color="auto" w:fill="F2F2F2"/>
          </w:tcPr>
          <w:p w14:paraId="12F86B89" w14:textId="77777777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30" w:type="dxa"/>
            <w:vMerge/>
            <w:shd w:val="clear" w:color="auto" w:fill="F2F2F2"/>
          </w:tcPr>
          <w:p w14:paraId="5F421706" w14:textId="77777777" w:rsidR="00864DA7" w:rsidRPr="00E6392D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2045" w:type="dxa"/>
            <w:shd w:val="clear" w:color="auto" w:fill="F2F2F2"/>
          </w:tcPr>
          <w:p w14:paraId="057A1A20" w14:textId="57E25EE1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5" w:name="part_MarkupDiscountLabel0"/>
            <w:bookmarkEnd w:id="45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Discount</w:t>
            </w:r>
          </w:p>
        </w:tc>
        <w:tc>
          <w:tcPr>
            <w:tcW w:w="1206" w:type="dxa"/>
            <w:shd w:val="clear" w:color="auto" w:fill="F2F2F2"/>
          </w:tcPr>
          <w:p w14:paraId="3848E20A" w14:textId="7B9E800E" w:rsidR="00864DA7" w:rsidRPr="00E6392D" w:rsidRDefault="00864DA7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6" w:name="part_costMD0"/>
            <w:bookmarkEnd w:id="46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2141" w:type="dxa"/>
            <w:gridSpan w:val="2"/>
            <w:tcBorders>
              <w:right w:val="single" w:sz="4" w:space="0" w:color="D9D9D9"/>
            </w:tcBorders>
            <w:shd w:val="clear" w:color="auto" w:fill="F2F2F2"/>
          </w:tcPr>
          <w:p w14:paraId="5F147E1C" w14:textId="77777777" w:rsidR="00864DA7" w:rsidRPr="000838B7" w:rsidRDefault="00864DA7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58D981C1" w14:textId="77777777" w:rsidTr="00D04E61">
        <w:trPr>
          <w:trHeight w:val="584"/>
        </w:trPr>
        <w:tc>
          <w:tcPr>
            <w:tcW w:w="10894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4579485A" w14:textId="77777777" w:rsidR="00864DA7" w:rsidRPr="00D51783" w:rsidRDefault="00864DA7" w:rsidP="002548A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B776E9" w:rsidRPr="00C22079" w14:paraId="432FE1EF" w14:textId="77777777" w:rsidTr="00D04E61">
        <w:trPr>
          <w:trHeight w:val="5310"/>
        </w:trPr>
        <w:tc>
          <w:tcPr>
            <w:tcW w:w="10894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C94005" w:rsidRPr="00F736DF" w14:paraId="3671E86A" w14:textId="77777777" w:rsidTr="006A713F">
              <w:trPr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B53B9E2" w14:textId="33AE2852" w:rsidR="00864DA7" w:rsidRPr="000838B7" w:rsidRDefault="00864DA7" w:rsidP="0017065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47" w:name="part_SetupCostTable0"/>
                  <w:bookmarkEnd w:id="47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60ED4BD" w14:textId="77777777" w:rsidR="00864DA7" w:rsidRPr="00F736DF" w:rsidRDefault="00864DA7" w:rsidP="00C9400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20434FF" w14:textId="11973422" w:rsidR="00864DA7" w:rsidRPr="00F736DF" w:rsidRDefault="00864DA7" w:rsidP="0017065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48" w:name="part_currency15"/>
                  <w:bookmarkEnd w:id="4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C94005" w:rsidRPr="00F736DF" w14:paraId="7DD289E3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AEDF2D0" w14:textId="680032EB" w:rsidR="00864DA7" w:rsidRPr="00911D10" w:rsidRDefault="00864DA7" w:rsidP="00170659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Laser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2588FA45" w14:textId="6AAE4C37" w:rsidR="00864DA7" w:rsidRPr="00F736DF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F5E157" w14:textId="3BAEDAEF" w:rsidR="00864DA7" w:rsidRPr="00F736DF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20.00</w:t>
                  </w:r>
                </w:p>
              </w:tc>
            </w:tr>
            <w:tr w:rsidR="00C94005" w:rsidRPr="00F736DF" w14:paraId="32405998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100CE04" w14:textId="77777777" w:rsidR="00864DA7" w:rsidRPr="000838B7" w:rsidRDefault="00864DA7" w:rsidP="0017065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66EC2F5D" w14:textId="04E5C262" w:rsidR="00864DA7" w:rsidRPr="0069253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49" w:name="part_timeTotalSetupOp0"/>
                  <w:bookmarkEnd w:id="4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DE200AB" w14:textId="7E119DF5" w:rsidR="00864DA7" w:rsidRPr="0069253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0" w:name="part_costTotalSetupOp0"/>
                  <w:bookmarkEnd w:id="5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20.00</w:t>
                  </w:r>
                </w:p>
              </w:tc>
            </w:tr>
          </w:tbl>
          <w:p w14:paraId="69B9DBE8" w14:textId="77777777" w:rsidR="00864DA7" w:rsidRDefault="00864DA7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2407"/>
              <w:gridCol w:w="1800"/>
              <w:gridCol w:w="1530"/>
              <w:gridCol w:w="1350"/>
              <w:gridCol w:w="1710"/>
              <w:gridCol w:w="1710"/>
            </w:tblGrid>
            <w:tr w:rsidR="004A55DE" w:rsidRPr="00D02B41" w14:paraId="60F66808" w14:textId="77777777" w:rsidTr="006A713F">
              <w:trPr>
                <w:trHeight w:val="458"/>
              </w:trPr>
              <w:tc>
                <w:tcPr>
                  <w:tcW w:w="240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8B3D21C" w14:textId="547C6BE6" w:rsidR="00864DA7" w:rsidRPr="000838B7" w:rsidRDefault="00864DA7" w:rsidP="000B3D87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Percorsi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taglio</w:t>
                  </w:r>
                  <w:bookmarkStart w:id="51" w:name="part_CutTbl0"/>
                  <w:bookmarkEnd w:id="51"/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59049F3" w14:textId="77777777" w:rsidR="00864DA7" w:rsidRDefault="00864DA7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</w:p>
                <w:p w14:paraId="4B71B795" w14:textId="77777777" w:rsidR="00864DA7" w:rsidRDefault="00864DA7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di </w:t>
                  </w:r>
                </w:p>
                <w:p w14:paraId="649CB3D5" w14:textId="77777777" w:rsidR="00864DA7" w:rsidRPr="00D02B41" w:rsidRDefault="00864DA7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</w:p>
              </w:tc>
              <w:tc>
                <w:tcPr>
                  <w:tcW w:w="153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AABD103" w14:textId="77777777" w:rsidR="00864DA7" w:rsidRPr="00D02B41" w:rsidRDefault="00864DA7" w:rsidP="00AD403C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135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C7E49BD" w14:textId="51CA2AB9" w:rsidR="00864DA7" w:rsidRPr="00D02B41" w:rsidRDefault="00864DA7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Lunghezza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52" w:name="part_cutLength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3DFB5D8" w14:textId="77777777" w:rsidR="00864DA7" w:rsidRPr="00D02B41" w:rsidRDefault="00864DA7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85005AB" w14:textId="0F08DBF7" w:rsidR="00864DA7" w:rsidRPr="00D02B41" w:rsidRDefault="00864DA7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3" w:name="part_currency11"/>
                  <w:bookmarkEnd w:id="5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4A55DE" w:rsidRPr="00D02B41" w14:paraId="624EBDA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01DEDC" w14:textId="7D5EDF2C" w:rsidR="00864DA7" w:rsidRPr="00D02B41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CF839A" w14:textId="3BA49651" w:rsidR="00864DA7" w:rsidRPr="00D02B41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F87113" w14:textId="34277AAB" w:rsidR="00864DA7" w:rsidRPr="00D02B41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716E6B4" w14:textId="6999B268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203.54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9D6A86" w14:textId="485E3A24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0C5612" w14:textId="61E9424E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0.51</w:t>
                  </w:r>
                </w:p>
              </w:tc>
            </w:tr>
            <w:tr w:rsidR="00864DA7" w:rsidRPr="00D02B41" w14:paraId="39BA44E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0E7EDE1" w14:textId="39F1E6E6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9DBD02" w14:textId="1033DA01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68E19F" w14:textId="303F00AD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A4802F" w14:textId="7C09BC0B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12.57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D64272" w14:textId="1C7FF1FA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BFF22C" w14:textId="7372C09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0.03</w:t>
                  </w:r>
                </w:p>
              </w:tc>
            </w:tr>
            <w:tr w:rsidR="00864DA7" w:rsidRPr="00D02B41" w14:paraId="37CE76B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5945CCE" w14:textId="06ADC9D7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7B94AAB" w14:textId="5424F1C7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7230F3" w14:textId="285C53BC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CCC846" w14:textId="7905111C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2BF1C9" w14:textId="526E59C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E76305" w14:textId="6E76213E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0.06</w:t>
                  </w:r>
                </w:p>
              </w:tc>
            </w:tr>
            <w:tr w:rsidR="00864DA7" w:rsidRPr="00D02B41" w14:paraId="6499271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A295CAB" w14:textId="627E4626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D4CF67" w14:textId="2155FCA5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25A6F7" w14:textId="7AC9FB70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833803" w14:textId="31BFEC0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A087C3F" w14:textId="2ACF8C03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93365C" w14:textId="773B0808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1F008AF2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F0B499" w14:textId="72DF2E5E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4D0104" w14:textId="7702BEC9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2CA91B" w14:textId="3F5E21ED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60428E" w14:textId="1948532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E621F2" w14:textId="06AA8850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B10B05" w14:textId="573C1EAE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5ACFBE5D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762A6B" w14:textId="6EC6E041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463EA4" w14:textId="5E962216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DDBF1F" w14:textId="40A6853A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F9BBCF" w14:textId="4F51D6B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A6F335" w14:textId="11A7F43E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7CCE73D" w14:textId="7351B15B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252D3E8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94338C" w14:textId="53C40039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8A6B23" w14:textId="21497EB3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D3CF00F" w14:textId="1B8E5366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D26130" w14:textId="3E2236A3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E76474" w14:textId="4196E91A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056CD8" w14:textId="557954C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6BAF447F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AB1B4F" w14:textId="3DE39BE5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D439E30" w14:textId="5FE07F6C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184DE9" w14:textId="42854D44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71BF82" w14:textId="0EF20D49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CCAC39" w14:textId="76F46C5A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9F80A47" w14:textId="19EDB9C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4B4AB821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F502DA8" w14:textId="0C86B2E4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F44F4F" w14:textId="268993B2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4937C43" w14:textId="06F3D65B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130C20" w14:textId="5373077F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AC51625" w14:textId="7EF373F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5EF6036" w14:textId="5CB3D877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484A8CB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1527BE" w14:textId="6F04D225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A275C6" w14:textId="26FEBFD7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58CE6ED" w14:textId="16127240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983DC33" w14:textId="5CB5BE3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A38304" w14:textId="435024D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5E61F45" w14:textId="74A14D0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2DC70DC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B86E05" w14:textId="48688BF2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618DDB" w14:textId="6DCD9808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78BF4CF" w14:textId="034E51F0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3B7268" w14:textId="6EAA0E5F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A0C503" w14:textId="0CF63679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B2FE00" w14:textId="5C946FFC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127FF3E7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6BD40C" w14:textId="51BC98C5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AB2BA89" w14:textId="4B3D8BB7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AADC01" w14:textId="1325D6A2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C70216" w14:textId="2DA7AE97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42.57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A7B2CC" w14:textId="14E1910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832DC7" w14:textId="2C84850B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0.11</w:t>
                  </w:r>
                </w:p>
              </w:tc>
            </w:tr>
            <w:tr w:rsidR="00864DA7" w:rsidRPr="00D02B41" w14:paraId="49FAAAC1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E143742" w14:textId="3075955E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98B166" w14:textId="29EFF62A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DA6868" w14:textId="75C379E1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E402CC" w14:textId="672797A9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B4C1B9C" w14:textId="74F2100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CBFECC" w14:textId="055DAA0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2C3526AF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B391C2E" w14:textId="0E19D188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FAEB27" w14:textId="0F880C9A" w:rsidR="00864DA7" w:rsidRDefault="00864DA7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D1BF3DC" w14:textId="71581A47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671DB4" w14:textId="5BF507AF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100.03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2EB7A0D" w14:textId="6234A202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EB621A1" w14:textId="183813FA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4A55DE" w:rsidRPr="00D02B41" w14:paraId="1C44901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1CE12E6" w14:textId="77777777" w:rsidR="00864DA7" w:rsidRPr="000838B7" w:rsidRDefault="00864DA7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9B7BE9F" w14:textId="77777777" w:rsidR="00864DA7" w:rsidRDefault="00864DA7" w:rsidP="00B70DA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  <w:p w14:paraId="7918B506" w14:textId="77777777" w:rsidR="00864DA7" w:rsidRPr="00B70DA8" w:rsidRDefault="00864DA7" w:rsidP="00B70DA8">
                  <w:pPr>
                    <w:jc w:val="right"/>
                    <w:rPr>
                      <w:rFonts w:ascii="Arial Narrow" w:hAnsi="Arial Narrow" w:cs="AkzidenzGroteskBE-Regular"/>
                    </w:rPr>
                  </w:pP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3E5A12A" w14:textId="7AA8E5B1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numTtlCut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14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B649702" w14:textId="1F624541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5" w:name="part_cutLengthTtlCutOp0"/>
                  <w:bookmarkEnd w:id="55"/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3D01FDE5" w14:textId="3C809F87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6" w:name="part_timeTtlCutOp0"/>
                  <w:bookmarkEnd w:id="56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0760FB0" w14:textId="2D74CAFF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art_costTtlCut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1.17</w:t>
                  </w:r>
                </w:p>
              </w:tc>
            </w:tr>
          </w:tbl>
          <w:p w14:paraId="0D583180" w14:textId="77777777" w:rsidR="00864DA7" w:rsidRDefault="00864DA7" w:rsidP="00C34106"/>
          <w:p w14:paraId="20871B29" w14:textId="749C6104" w:rsidR="00864DA7" w:rsidRDefault="00864DA7" w:rsidP="007B50B3">
            <w:pPr>
              <w:tabs>
                <w:tab w:val="left" w:pos="1380"/>
              </w:tabs>
            </w:pPr>
          </w:p>
          <w:p w14:paraId="748F940E" w14:textId="77777777" w:rsidR="00864DA7" w:rsidRPr="00C22079" w:rsidRDefault="00864DA7" w:rsidP="00C34106"/>
        </w:tc>
      </w:tr>
    </w:tbl>
    <w:p w14:paraId="1EFB699D" w14:textId="4AB0C097" w:rsidR="00864DA7" w:rsidRDefault="00864DA7" w:rsidP="00F26F2E">
      <w:r>
        <w:br w:type="page"/>
      </w:r>
      <w:bookmarkStart w:id="58" w:name="baseline_section_start0"/>
      <w:bookmarkEnd w:id="58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810"/>
        <w:gridCol w:w="1800"/>
        <w:gridCol w:w="810"/>
        <w:gridCol w:w="90"/>
        <w:gridCol w:w="1890"/>
        <w:gridCol w:w="1800"/>
        <w:gridCol w:w="1350"/>
        <w:gridCol w:w="270"/>
        <w:gridCol w:w="1620"/>
      </w:tblGrid>
      <w:tr w:rsidR="00F26F2E" w:rsidRPr="00C22079" w14:paraId="21BE3483" w14:textId="77777777" w:rsidTr="006A713F">
        <w:trPr>
          <w:trHeight w:val="478"/>
        </w:trPr>
        <w:tc>
          <w:tcPr>
            <w:tcW w:w="10800" w:type="dxa"/>
            <w:gridSpan w:val="10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2E0F7312" w14:textId="77777777" w:rsidR="00864DA7" w:rsidRPr="00A575D9" w:rsidRDefault="00864DA7" w:rsidP="000E084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br w:type="page"/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F26F2E" w:rsidRPr="00C22079" w14:paraId="2327BD15" w14:textId="77777777" w:rsidTr="006A713F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18F13732" w14:textId="77777777" w:rsidR="00864DA7" w:rsidRPr="00C22079" w:rsidRDefault="00864DA7" w:rsidP="000E084B">
            <w:pPr>
              <w:jc w:val="center"/>
            </w:pPr>
          </w:p>
        </w:tc>
        <w:tc>
          <w:tcPr>
            <w:tcW w:w="2610" w:type="dxa"/>
            <w:gridSpan w:val="2"/>
            <w:tcBorders>
              <w:top w:val="single" w:sz="18" w:space="0" w:color="004B7A"/>
            </w:tcBorders>
          </w:tcPr>
          <w:p w14:paraId="78DF3614" w14:textId="77777777" w:rsidR="00864DA7" w:rsidRPr="00C22079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3"/>
            <w:tcBorders>
              <w:top w:val="single" w:sz="18" w:space="0" w:color="004B7A"/>
            </w:tcBorders>
          </w:tcPr>
          <w:p w14:paraId="262A90F5" w14:textId="77777777" w:rsidR="00864DA7" w:rsidRPr="00C22079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</w:tcBorders>
          </w:tcPr>
          <w:p w14:paraId="4A07CBDD" w14:textId="77777777" w:rsidR="00864DA7" w:rsidRPr="00C22079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2824B45B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434E37B9" w14:textId="77777777" w:rsidTr="00043C57">
        <w:trPr>
          <w:trHeight w:val="587"/>
        </w:trPr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468DA70B" w14:textId="77777777" w:rsidR="00864DA7" w:rsidRPr="00D51783" w:rsidRDefault="00864DA7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base</w:t>
            </w:r>
          </w:p>
        </w:tc>
      </w:tr>
      <w:tr w:rsidR="00E825FD" w:rsidRPr="00C22079" w14:paraId="14CA27E3" w14:textId="77777777" w:rsidTr="006A713F">
        <w:trPr>
          <w:trHeight w:val="11412"/>
        </w:trPr>
        <w:tc>
          <w:tcPr>
            <w:tcW w:w="3870" w:type="dxa"/>
            <w:gridSpan w:val="5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1ECD5218" w14:textId="7E4A9550" w:rsidR="00864DA7" w:rsidRDefault="00864DA7" w:rsidP="00E825FD">
            <w:pPr>
              <w:jc w:val="center"/>
            </w:pPr>
            <w:bookmarkStart w:id="59" w:name="base_imgFolded0"/>
            <w:bookmarkEnd w:id="59"/>
            <w:r>
              <w:pict w14:anchorId="4E4477EF">
                <v:shape id="_x0000_i1028" type="#_x0000_t75" style="width:182.15pt;height:89.2pt">
                  <v:imagedata r:id="rId12" o:title="foldedPic"/>
                </v:shape>
              </w:pict>
            </w:r>
          </w:p>
          <w:p w14:paraId="503214E0" w14:textId="16A2CB3F" w:rsidR="00864DA7" w:rsidRDefault="00864DA7" w:rsidP="00E825FD">
            <w:pPr>
              <w:jc w:val="center"/>
            </w:pPr>
            <w:bookmarkStart w:id="60" w:name="base_imgFlattened0"/>
            <w:bookmarkEnd w:id="60"/>
            <w:r>
              <w:pict w14:anchorId="0CBEC313">
                <v:shape id="_x0000_i1029" type="#_x0000_t75" style="width:182.15pt;height:89.2pt">
                  <v:imagedata r:id="rId13" o:title="flattenedPic"/>
                </v:shape>
              </w:pict>
            </w:r>
          </w:p>
          <w:p w14:paraId="2C57B908" w14:textId="6F074436" w:rsidR="00864DA7" w:rsidRPr="00C22079" w:rsidRDefault="00864DA7" w:rsidP="00E825FD">
            <w:pPr>
              <w:jc w:val="center"/>
            </w:pPr>
            <w:bookmarkStart w:id="61" w:name="base_imgNestingPreview0"/>
            <w:bookmarkEnd w:id="61"/>
          </w:p>
          <w:p w14:paraId="3C6231B6" w14:textId="77777777" w:rsidR="00864DA7" w:rsidRDefault="00864DA7" w:rsidP="00E825FD">
            <w:pPr>
              <w:jc w:val="center"/>
            </w:pPr>
          </w:p>
          <w:p w14:paraId="1E19E9BD" w14:textId="77777777" w:rsidR="00864DA7" w:rsidRDefault="00864DA7" w:rsidP="00F877A5"/>
          <w:p w14:paraId="6328AA3C" w14:textId="77777777" w:rsidR="00864DA7" w:rsidRPr="00F877A5" w:rsidRDefault="00864DA7" w:rsidP="00A25A75">
            <w:pPr>
              <w:ind w:right="600"/>
              <w:jc w:val="right"/>
            </w:pPr>
          </w:p>
        </w:tc>
        <w:tc>
          <w:tcPr>
            <w:tcW w:w="6930" w:type="dxa"/>
            <w:gridSpan w:val="5"/>
            <w:tcBorders>
              <w:left w:val="nil"/>
              <w:bottom w:val="single" w:sz="4" w:space="0" w:color="D9D9D9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59"/>
            </w:tblGrid>
            <w:tr w:rsidR="009C0F53" w:rsidRPr="00165F85" w14:paraId="15F128DA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2A17B0F1" w14:textId="77777777" w:rsidR="00864DA7" w:rsidRPr="000838B7" w:rsidRDefault="00864DA7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69EBCBAA" w14:textId="6752D48D" w:rsidR="00864DA7" w:rsidRPr="00C72B0E" w:rsidRDefault="00864DA7" w:rsidP="007D64E6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2" w:name="fileName0"/>
                  <w:bookmarkEnd w:id="62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supporto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servomotore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pinza</w:t>
                  </w:r>
                  <w:proofErr w:type="spellEnd"/>
                </w:p>
              </w:tc>
            </w:tr>
            <w:tr w:rsidR="009C0F53" w:rsidRPr="000A12A0" w14:paraId="57AEF587" w14:textId="77777777" w:rsidTr="006A713F">
              <w:trPr>
                <w:trHeight w:val="183"/>
              </w:trPr>
              <w:tc>
                <w:tcPr>
                  <w:tcW w:w="6557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FB902D8" w14:textId="77777777" w:rsidR="00864DA7" w:rsidRPr="00165F85" w:rsidRDefault="00864DA7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32D427DD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6E0E2CCF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30D9E933" w14:textId="2E42C220" w:rsidR="00864DA7" w:rsidRPr="00C72B0E" w:rsidRDefault="00864DA7" w:rsidP="000C2315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3" w:name="base_DateTime0"/>
                  <w:bookmarkEnd w:id="6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11:45:18</w:t>
                  </w:r>
                </w:p>
              </w:tc>
            </w:tr>
            <w:tr w:rsidR="009C0F53" w:rsidRPr="00165F85" w14:paraId="6450289A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00A1710" w14:textId="77777777" w:rsidR="00864DA7" w:rsidRPr="000838B7" w:rsidRDefault="00864DA7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6E23891E" w14:textId="2BFFD271" w:rsidR="00864DA7" w:rsidRPr="00C72B0E" w:rsidRDefault="00864DA7" w:rsidP="007D64E6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4" w:name="base_material0"/>
                  <w:bookmarkEnd w:id="6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Lega 6061</w:t>
                  </w:r>
                </w:p>
              </w:tc>
            </w:tr>
            <w:tr w:rsidR="009C0F53" w:rsidRPr="00165F85" w14:paraId="1FF9E5D8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72327A94" w14:textId="77777777" w:rsidR="00864DA7" w:rsidRPr="000838B7" w:rsidRDefault="00864DA7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1595696B" w14:textId="57F4C2C4" w:rsidR="00864DA7" w:rsidRPr="00C72B0E" w:rsidRDefault="00864DA7" w:rsidP="007D64E6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5" w:name="base_manufacturingprocess0"/>
                  <w:bookmarkEnd w:id="65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9C0F53" w:rsidRPr="00165F85" w14:paraId="5C59F681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0F35D3E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234D0232" w14:textId="419FD7DF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6" w:name="base_thickness0"/>
                  <w:bookmarkEnd w:id="6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3.0000 mm</w:t>
                  </w:r>
                </w:p>
              </w:tc>
            </w:tr>
            <w:tr w:rsidR="00621266" w:rsidRPr="00165F85" w14:paraId="2A6C6335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2529180" w14:textId="3009AA75" w:rsidR="00864DA7" w:rsidRPr="000838B7" w:rsidRDefault="00864DA7" w:rsidP="0012473C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67" w:name="base_stock_type_lable0"/>
                  <w:bookmarkEnd w:id="67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34A49EC9" w14:textId="2C2956B6" w:rsidR="00864DA7" w:rsidRPr="00C72B0E" w:rsidRDefault="00864DA7" w:rsidP="0012473C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8" w:name="base_stock_type_info0"/>
                  <w:bookmarkEnd w:id="6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</w:t>
                  </w:r>
                </w:p>
              </w:tc>
            </w:tr>
            <w:tr w:rsidR="00287E9E" w:rsidRPr="00165F85" w14:paraId="51761E17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B26BF19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Area dim.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vuota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finale: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387DE990" w14:textId="63E0C985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9" w:name="base_blankSize0"/>
                  <w:bookmarkEnd w:id="6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3408.0000 mm^2</w:t>
                  </w:r>
                </w:p>
              </w:tc>
            </w:tr>
            <w:tr w:rsidR="00072BEC" w:rsidRPr="00165F85" w14:paraId="2B1CD0F8" w14:textId="77777777" w:rsidTr="00EA6EB3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B6D3DF5" w14:textId="1328B31E" w:rsidR="00864DA7" w:rsidRPr="000838B7" w:rsidRDefault="00864DA7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0" w:name="base_matCostLabel0"/>
                  <w:bookmarkEnd w:id="70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68EEC588" w14:textId="48F04FA5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1" w:name="base_matCost0"/>
                  <w:bookmarkEnd w:id="7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</w:t>
                  </w:r>
                </w:p>
              </w:tc>
            </w:tr>
            <w:tr w:rsidR="00287E9E" w:rsidRPr="00165F85" w14:paraId="49032D9B" w14:textId="77777777" w:rsidTr="00363B7F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</w:tcPr>
                <w:p w14:paraId="0B89766A" w14:textId="7E282FED" w:rsidR="00864DA7" w:rsidRPr="000838B7" w:rsidRDefault="00864DA7" w:rsidP="002D57E0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2" w:name="base_shopRateLabel0"/>
                  <w:bookmarkEnd w:id="72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33907C74" w14:textId="66C39294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3" w:name="base_ShopRate0"/>
                  <w:bookmarkEnd w:id="7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  <w:tr w:rsidR="00746BF3" w:rsidRPr="00165F85" w14:paraId="626C7420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9F96761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Tasso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scarto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0FFFC670" w14:textId="77DB1ECA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4" w:name="base_ScrapRate0"/>
                  <w:bookmarkEnd w:id="7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75AFEDBA" w14:textId="77777777" w:rsidR="00864DA7" w:rsidRDefault="00864DA7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46"/>
            </w:tblGrid>
            <w:tr w:rsidR="009C0F53" w:rsidRPr="00165F85" w14:paraId="556384E1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793FED4E" w14:textId="77777777" w:rsidR="00864DA7" w:rsidRPr="000838B7" w:rsidRDefault="00864DA7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</w:p>
              </w:tc>
              <w:tc>
                <w:tcPr>
                  <w:tcW w:w="4046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247FC98A" w14:textId="77777777" w:rsidR="00864DA7" w:rsidRPr="00165F85" w:rsidRDefault="00864DA7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0A12A0" w14:paraId="6524652F" w14:textId="77777777" w:rsidTr="006A713F">
              <w:trPr>
                <w:trHeight w:val="266"/>
              </w:trPr>
              <w:tc>
                <w:tcPr>
                  <w:tcW w:w="6544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5ED8C18" w14:textId="77777777" w:rsidR="00864DA7" w:rsidRPr="00165F85" w:rsidRDefault="00864DA7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052619A2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404AAE91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4046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0C17B923" w14:textId="13C091A4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5" w:name="base_numParts0"/>
                  <w:bookmarkEnd w:id="7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9C0F53" w:rsidRPr="00165F85" w14:paraId="02F892DC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21B20BE2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467EA123" w14:textId="5DA005CF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6" w:name="base_lotSize0"/>
                  <w:bookmarkEnd w:id="7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A253A7" w:rsidRPr="00165F85" w14:paraId="0F2DE715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526BEEB" w14:textId="77777777" w:rsidR="00864DA7" w:rsidRPr="000838B7" w:rsidRDefault="00864DA7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massimo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pct5" w:color="auto" w:fill="auto"/>
                  <w:vAlign w:val="center"/>
                </w:tcPr>
                <w:p w14:paraId="0A76EB4F" w14:textId="28B6C442" w:rsidR="00864DA7" w:rsidRPr="00C72B0E" w:rsidRDefault="00864DA7" w:rsidP="00EA6EB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7" w:name="base_MaximumPartsPerSheet0"/>
                  <w:bookmarkEnd w:id="77"/>
                </w:p>
              </w:tc>
            </w:tr>
            <w:tr w:rsidR="00A253A7" w:rsidRPr="00165F85" w14:paraId="6FFC2BE0" w14:textId="77777777" w:rsidTr="00A253A7">
              <w:trPr>
                <w:trHeight w:val="18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F06B8A3" w14:textId="77777777" w:rsidR="00864DA7" w:rsidRPr="000838B7" w:rsidRDefault="00864DA7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FE64544" w14:textId="5BEE696F" w:rsidR="00864DA7" w:rsidRPr="00C72B0E" w:rsidRDefault="00864DA7" w:rsidP="00EA6EB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totalNoOfSheetsForLotSize0"/>
                  <w:bookmarkEnd w:id="78"/>
                </w:p>
              </w:tc>
            </w:tr>
          </w:tbl>
          <w:p w14:paraId="382C190D" w14:textId="77777777" w:rsidR="00864DA7" w:rsidRDefault="00864DA7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172"/>
              <w:gridCol w:w="2874"/>
            </w:tblGrid>
            <w:tr w:rsidR="009C0F53" w:rsidRPr="00165F85" w14:paraId="51A5D8B6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0EC9D820" w14:textId="77777777" w:rsidR="00864DA7" w:rsidRPr="000838B7" w:rsidRDefault="00864DA7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7074F347" w14:textId="633B89F4" w:rsidR="00864DA7" w:rsidRPr="00C72B0E" w:rsidRDefault="00864DA7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79" w:name="base_costpp1"/>
                  <w:bookmarkEnd w:id="79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21.54 USD</w:t>
                  </w:r>
                </w:p>
              </w:tc>
            </w:tr>
            <w:tr w:rsidR="009C0F53" w:rsidRPr="000A12A0" w14:paraId="23BF44A4" w14:textId="77777777" w:rsidTr="006A713F">
              <w:trPr>
                <w:trHeight w:val="266"/>
              </w:trPr>
              <w:tc>
                <w:tcPr>
                  <w:tcW w:w="6544" w:type="dxa"/>
                  <w:gridSpan w:val="3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277A9F0" w14:textId="77777777" w:rsidR="00864DA7" w:rsidRPr="00165F85" w:rsidRDefault="00864DA7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4A04D947" w14:textId="77777777" w:rsidTr="002D31CE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7BB902FE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03B4CC0E" w14:textId="2C392238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0" w:name="base_TemplateName0"/>
                  <w:bookmarkEnd w:id="80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sheetmetaltemplate_default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sldcts</w:t>
                  </w:r>
                  <w:proofErr w:type="spellEnd"/>
                  <w:proofErr w:type="gramEnd"/>
                </w:p>
              </w:tc>
            </w:tr>
            <w:tr w:rsidR="002D31CE" w:rsidRPr="00165F85" w14:paraId="6BD65D0C" w14:textId="77777777" w:rsidTr="002D31CE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3710485E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Tipo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6B5143F" w14:textId="26E29B7B" w:rsidR="00864DA7" w:rsidRPr="00C72B0E" w:rsidRDefault="00864DA7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TemplateType0"/>
                  <w:bookmarkEnd w:id="81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9C0F53" w:rsidRPr="00165F85" w14:paraId="02B5782E" w14:textId="77777777" w:rsidTr="002D31CE">
              <w:trPr>
                <w:trHeight w:val="103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9BC7CFD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  <w:p w14:paraId="6F13B17A" w14:textId="77777777" w:rsidR="00864DA7" w:rsidRPr="000838B7" w:rsidRDefault="00864DA7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F2F2F2"/>
                  <w:vAlign w:val="center"/>
                </w:tcPr>
                <w:p w14:paraId="618C7EAB" w14:textId="79CB034A" w:rsidR="00864DA7" w:rsidRPr="00C72B0E" w:rsidRDefault="00864DA7" w:rsidP="00263C7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2" w:name="file_imgArrow1"/>
                  <w:bookmarkEnd w:id="8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7C4A36B3">
                      <v:shape id="_x0000_i1031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5E44EF2" w14:textId="139B0D01" w:rsidR="00864DA7" w:rsidRPr="00C72B0E" w:rsidRDefault="00864DA7" w:rsidP="00263C7B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3" w:name="file_imgBars1"/>
                  <w:bookmarkEnd w:id="8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3E4E9264">
                      <v:shape id="_x0000_i1033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06D01D29" w14:textId="77777777" w:rsidR="00864DA7" w:rsidRDefault="00864DA7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69"/>
              <w:gridCol w:w="2177"/>
            </w:tblGrid>
            <w:tr w:rsidR="009C0F53" w:rsidRPr="00165F85" w14:paraId="5CD0D953" w14:textId="77777777" w:rsidTr="006A713F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78FB53F5" w14:textId="77777777" w:rsidR="00864DA7" w:rsidRPr="00C72B0E" w:rsidRDefault="00864DA7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0A12A0" w14:paraId="2EC62126" w14:textId="77777777" w:rsidTr="006A713F">
              <w:trPr>
                <w:trHeight w:val="266"/>
              </w:trPr>
              <w:tc>
                <w:tcPr>
                  <w:tcW w:w="6544" w:type="dxa"/>
                  <w:gridSpan w:val="3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32E3578" w14:textId="77777777" w:rsidR="00864DA7" w:rsidRPr="00165F85" w:rsidRDefault="00864DA7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244BAD17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1F27F82" w14:textId="77777777" w:rsidR="00864DA7" w:rsidRPr="000838B7" w:rsidRDefault="00864DA7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4F124364" w14:textId="462C4A60" w:rsidR="00864DA7" w:rsidRPr="00C72B0E" w:rsidRDefault="00864DA7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4" w:name="base_costMat0"/>
                  <w:bookmarkEnd w:id="8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0.37 USD</w:t>
                  </w:r>
                </w:p>
              </w:tc>
              <w:tc>
                <w:tcPr>
                  <w:tcW w:w="2177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0AB030C5" w14:textId="0345A2A9" w:rsidR="00864DA7" w:rsidRPr="00C72B0E" w:rsidRDefault="00864DA7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5" w:name="base_percentMat0"/>
                  <w:bookmarkEnd w:id="8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2%</w:t>
                  </w:r>
                </w:p>
              </w:tc>
            </w:tr>
            <w:tr w:rsidR="009C0F53" w:rsidRPr="00165F85" w14:paraId="47EA2B9B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63C15B0" w14:textId="77777777" w:rsidR="00864DA7" w:rsidRPr="000838B7" w:rsidRDefault="00864DA7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4A18BB9B" w14:textId="217DE73E" w:rsidR="00864DA7" w:rsidRPr="00C72B0E" w:rsidRDefault="00864DA7" w:rsidP="007D64E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6" w:name="base_costMfg0"/>
                  <w:bookmarkEnd w:id="8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21.17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31E20BC4" w14:textId="4F70FEAC" w:rsidR="00864DA7" w:rsidRPr="00C72B0E" w:rsidRDefault="00864DA7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7" w:name="base_percentMfg0"/>
                  <w:bookmarkEnd w:id="8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98%</w:t>
                  </w:r>
                </w:p>
              </w:tc>
            </w:tr>
            <w:tr w:rsidR="009C0F53" w:rsidRPr="00165F85" w14:paraId="55AFB54B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7D97A522" w14:textId="33927A4E" w:rsidR="00864DA7" w:rsidRPr="000838B7" w:rsidRDefault="00864DA7" w:rsidP="00F10B7D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8" w:name="base_MarkupDiscountLabel1"/>
                  <w:bookmarkEnd w:id="88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Discount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3DA702A9" w14:textId="02CDFC6E" w:rsidR="00864DA7" w:rsidRPr="00C72B0E" w:rsidRDefault="00864DA7" w:rsidP="00263C7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9" w:name="base_costMD1"/>
                  <w:bookmarkEnd w:id="8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4B1DEA3B" w14:textId="3359B6A4" w:rsidR="00864DA7" w:rsidRPr="00C72B0E" w:rsidRDefault="00864DA7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0" w:name="base_percentMD0"/>
                  <w:bookmarkEnd w:id="9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50CAF29C" w14:textId="77777777" w:rsidR="00864DA7" w:rsidRPr="00C22079" w:rsidRDefault="00864DA7" w:rsidP="000E084B"/>
        </w:tc>
      </w:tr>
      <w:tr w:rsidR="008F7767" w:rsidRPr="00C22079" w14:paraId="149D8BD0" w14:textId="77777777" w:rsidTr="006A713F">
        <w:trPr>
          <w:trHeight w:val="490"/>
        </w:trPr>
        <w:tc>
          <w:tcPr>
            <w:tcW w:w="10800" w:type="dxa"/>
            <w:gridSpan w:val="10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2A68E172" w14:textId="77777777" w:rsidR="00864DA7" w:rsidRPr="00A575D9" w:rsidRDefault="00864DA7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F7767" w:rsidRPr="00C22079" w14:paraId="66D9A7C9" w14:textId="77777777" w:rsidTr="006A713F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7B096348" w14:textId="77777777" w:rsidR="00864DA7" w:rsidRPr="00C22079" w:rsidRDefault="00864DA7" w:rsidP="000E084B">
            <w:pPr>
              <w:jc w:val="center"/>
            </w:pPr>
            <w:r>
              <w:lastRenderedPageBreak/>
              <w:pict w14:anchorId="46AA3B1B">
                <v:shape id="Picture 25" o:spid="_x0000_s1027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2"/>
            <w:tcBorders>
              <w:top w:val="single" w:sz="18" w:space="0" w:color="004B7A"/>
            </w:tcBorders>
          </w:tcPr>
          <w:p w14:paraId="3232AE41" w14:textId="77777777" w:rsidR="00864DA7" w:rsidRPr="00C22079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3"/>
            <w:tcBorders>
              <w:top w:val="single" w:sz="18" w:space="0" w:color="004B7A"/>
            </w:tcBorders>
          </w:tcPr>
          <w:p w14:paraId="5D53B912" w14:textId="77777777" w:rsidR="00864DA7" w:rsidRPr="00C22079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tcBorders>
              <w:top w:val="single" w:sz="18" w:space="0" w:color="004B7A"/>
            </w:tcBorders>
          </w:tcPr>
          <w:p w14:paraId="6FEFCFFD" w14:textId="77777777" w:rsidR="00864DA7" w:rsidRPr="00C22079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620" w:type="dxa"/>
            <w:tcBorders>
              <w:top w:val="single" w:sz="18" w:space="0" w:color="004B7A"/>
              <w:right w:val="single" w:sz="4" w:space="0" w:color="D9D9D9"/>
            </w:tcBorders>
          </w:tcPr>
          <w:p w14:paraId="5E0AFEB1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8F7767" w:rsidRPr="00C22079" w14:paraId="779A609D" w14:textId="77777777" w:rsidTr="00514C36">
        <w:trPr>
          <w:trHeight w:val="258"/>
        </w:trPr>
        <w:tc>
          <w:tcPr>
            <w:tcW w:w="1170" w:type="dxa"/>
            <w:gridSpan w:val="2"/>
            <w:vMerge w:val="restart"/>
            <w:tcBorders>
              <w:left w:val="single" w:sz="4" w:space="0" w:color="D9D9D9"/>
            </w:tcBorders>
          </w:tcPr>
          <w:p w14:paraId="4706C1E8" w14:textId="77777777" w:rsidR="00864DA7" w:rsidRPr="000838B7" w:rsidRDefault="00864DA7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800" w:type="dxa"/>
            <w:vMerge w:val="restart"/>
            <w:tcBorders>
              <w:left w:val="single" w:sz="4" w:space="0" w:color="D9D9D9"/>
            </w:tcBorders>
          </w:tcPr>
          <w:p w14:paraId="6949ACBB" w14:textId="6229A529" w:rsidR="00864DA7" w:rsidRPr="00E6392D" w:rsidRDefault="00864DA7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1" w:name="fileName3"/>
            <w:bookmarkEnd w:id="91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supporto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servomotore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pinza</w:t>
            </w:r>
            <w:proofErr w:type="spellEnd"/>
          </w:p>
        </w:tc>
        <w:tc>
          <w:tcPr>
            <w:tcW w:w="810" w:type="dxa"/>
            <w:vMerge w:val="restart"/>
          </w:tcPr>
          <w:p w14:paraId="4A747EC4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980" w:type="dxa"/>
            <w:gridSpan w:val="2"/>
            <w:vMerge w:val="restart"/>
          </w:tcPr>
          <w:p w14:paraId="722FF034" w14:textId="75018FC1" w:rsidR="00864DA7" w:rsidRPr="00E6392D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2" w:name="base_material1"/>
            <w:bookmarkEnd w:id="92"/>
            <w:r>
              <w:rPr>
                <w:rFonts w:ascii="Arial Narrow" w:hAnsi="Arial Narrow"/>
                <w:color w:val="718883"/>
                <w:sz w:val="18"/>
                <w:szCs w:val="18"/>
              </w:rPr>
              <w:t>Lega 6061</w:t>
            </w:r>
          </w:p>
        </w:tc>
        <w:tc>
          <w:tcPr>
            <w:tcW w:w="1800" w:type="dxa"/>
          </w:tcPr>
          <w:p w14:paraId="341EF447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620" w:type="dxa"/>
            <w:gridSpan w:val="2"/>
          </w:tcPr>
          <w:p w14:paraId="228E0529" w14:textId="2C2E321F" w:rsidR="00864DA7" w:rsidRPr="00E6392D" w:rsidRDefault="00864DA7" w:rsidP="000E084B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3" w:name="base_costMat1"/>
            <w:bookmarkEnd w:id="93"/>
            <w:r>
              <w:rPr>
                <w:rFonts w:ascii="Arial Narrow" w:hAnsi="Arial Narrow"/>
                <w:color w:val="718883"/>
                <w:sz w:val="18"/>
                <w:szCs w:val="18"/>
              </w:rPr>
              <w:t>0.37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</w:tcPr>
          <w:p w14:paraId="3D68C6AB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</w:tr>
      <w:tr w:rsidR="008F7767" w:rsidRPr="00C22079" w14:paraId="513A00DB" w14:textId="77777777" w:rsidTr="00514C36">
        <w:trPr>
          <w:trHeight w:val="256"/>
        </w:trPr>
        <w:tc>
          <w:tcPr>
            <w:tcW w:w="1170" w:type="dxa"/>
            <w:gridSpan w:val="2"/>
            <w:vMerge/>
            <w:tcBorders>
              <w:left w:val="single" w:sz="4" w:space="0" w:color="D9D9D9"/>
            </w:tcBorders>
          </w:tcPr>
          <w:p w14:paraId="787966B6" w14:textId="77777777" w:rsidR="00864DA7" w:rsidRPr="000838B7" w:rsidRDefault="00864DA7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4" w:space="0" w:color="D9D9D9"/>
            </w:tcBorders>
          </w:tcPr>
          <w:p w14:paraId="646641BC" w14:textId="77777777" w:rsidR="00864DA7" w:rsidRPr="00E6392D" w:rsidRDefault="00864DA7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41F4BF9C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Merge/>
          </w:tcPr>
          <w:p w14:paraId="6567963E" w14:textId="77777777" w:rsidR="00864DA7" w:rsidRPr="00E6392D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1FBA8CE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620" w:type="dxa"/>
            <w:gridSpan w:val="2"/>
          </w:tcPr>
          <w:p w14:paraId="3E87D056" w14:textId="761CF1B1" w:rsidR="00864DA7" w:rsidRPr="00E6392D" w:rsidRDefault="00864DA7" w:rsidP="000E084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94" w:name="base_costMfg1"/>
            <w:bookmarkEnd w:id="94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21.17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  <w:vAlign w:val="center"/>
          </w:tcPr>
          <w:p w14:paraId="7B50437D" w14:textId="5F0BD01B" w:rsidR="00864DA7" w:rsidRPr="00E6392D" w:rsidRDefault="00864DA7" w:rsidP="00263C7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95" w:name="base_costpp0"/>
            <w:bookmarkEnd w:id="95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21.54 USD</w:t>
            </w:r>
          </w:p>
        </w:tc>
      </w:tr>
      <w:tr w:rsidR="008F7767" w:rsidRPr="00C22079" w14:paraId="06F88CED" w14:textId="77777777" w:rsidTr="00514C36">
        <w:trPr>
          <w:trHeight w:val="408"/>
        </w:trPr>
        <w:tc>
          <w:tcPr>
            <w:tcW w:w="1170" w:type="dxa"/>
            <w:gridSpan w:val="2"/>
            <w:vMerge/>
            <w:tcBorders>
              <w:left w:val="single" w:sz="4" w:space="0" w:color="D9D9D9"/>
            </w:tcBorders>
          </w:tcPr>
          <w:p w14:paraId="393FA182" w14:textId="77777777" w:rsidR="00864DA7" w:rsidRPr="000838B7" w:rsidRDefault="00864DA7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4" w:space="0" w:color="D9D9D9"/>
            </w:tcBorders>
          </w:tcPr>
          <w:p w14:paraId="5923CACC" w14:textId="77777777" w:rsidR="00864DA7" w:rsidRPr="00E6392D" w:rsidRDefault="00864DA7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4D27D464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Merge/>
          </w:tcPr>
          <w:p w14:paraId="0C0BE9D5" w14:textId="77777777" w:rsidR="00864DA7" w:rsidRPr="00E6392D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0163A44" w14:textId="1243EFF8" w:rsidR="00864DA7" w:rsidRPr="000838B7" w:rsidRDefault="00864DA7" w:rsidP="00F10B7D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96" w:name="base_MarkupDiscountLabel0"/>
            <w:bookmarkEnd w:id="96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Discount</w:t>
            </w:r>
          </w:p>
        </w:tc>
        <w:tc>
          <w:tcPr>
            <w:tcW w:w="1620" w:type="dxa"/>
            <w:gridSpan w:val="2"/>
          </w:tcPr>
          <w:p w14:paraId="2FC60AC9" w14:textId="3CE6F190" w:rsidR="00864DA7" w:rsidRPr="00E6392D" w:rsidRDefault="00864DA7" w:rsidP="000E084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97" w:name="base_costMD0"/>
            <w:bookmarkEnd w:id="9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</w:tcPr>
          <w:p w14:paraId="5B9890D1" w14:textId="77777777" w:rsidR="00864DA7" w:rsidRPr="000838B7" w:rsidRDefault="00864DA7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128626BB" w14:textId="77777777" w:rsidTr="000E084B">
        <w:trPr>
          <w:trHeight w:val="601"/>
        </w:trPr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08432243" w14:textId="77777777" w:rsidR="00864DA7" w:rsidRPr="00D51783" w:rsidRDefault="00864DA7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Linea base: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8E7553" w:rsidRPr="00C22079" w14:paraId="67D1ABCD" w14:textId="77777777" w:rsidTr="006D1D1A"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</w:tcPr>
          <w:p w14:paraId="3F8884DD" w14:textId="77777777" w:rsidR="00864DA7" w:rsidRDefault="00864DA7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854E55" w:rsidRPr="00F736DF" w14:paraId="058C5FD3" w14:textId="77777777" w:rsidTr="006A713F">
              <w:trPr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35DDD36" w14:textId="386ED0A3" w:rsidR="00864DA7" w:rsidRPr="000838B7" w:rsidRDefault="00864DA7" w:rsidP="00B81D96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98" w:name="base_SetupCostTable0"/>
                  <w:bookmarkEnd w:id="98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2FC5308" w14:textId="77777777" w:rsidR="00864DA7" w:rsidRPr="00F736DF" w:rsidRDefault="00864DA7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50A41D5" w14:textId="2F110634" w:rsidR="00864DA7" w:rsidRPr="00F736DF" w:rsidRDefault="00864DA7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99" w:name="base_currency14"/>
                  <w:bookmarkEnd w:id="99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854E55" w:rsidRPr="00F736DF" w14:paraId="725CFA8D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44D427" w14:textId="156ADC67" w:rsidR="00864DA7" w:rsidRPr="00911D10" w:rsidRDefault="00864DA7" w:rsidP="00B81D96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Laser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6C8BC657" w14:textId="3F961BA2" w:rsidR="00864DA7" w:rsidRPr="00F736DF" w:rsidRDefault="00864DA7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44E048" w14:textId="7CAEE2E0" w:rsidR="00864DA7" w:rsidRPr="00F736DF" w:rsidRDefault="00864DA7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20.00</w:t>
                  </w:r>
                </w:p>
              </w:tc>
            </w:tr>
            <w:tr w:rsidR="00854E55" w:rsidRPr="00F736DF" w14:paraId="0F190A56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404EF9A" w14:textId="77777777" w:rsidR="00864DA7" w:rsidRPr="000838B7" w:rsidRDefault="00864DA7" w:rsidP="00B81D96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7C68D4DD" w14:textId="3255D403" w:rsidR="00864DA7" w:rsidRDefault="00864DA7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0" w:name="base_timeTotalSetupOp0"/>
                  <w:bookmarkEnd w:id="10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CBB0E1B" w14:textId="5F6149B7" w:rsidR="00864DA7" w:rsidRPr="00692531" w:rsidRDefault="00864DA7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1" w:name="base_costTotalSetupOp0"/>
                  <w:bookmarkEnd w:id="10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20.00</w:t>
                  </w:r>
                </w:p>
              </w:tc>
            </w:tr>
          </w:tbl>
          <w:p w14:paraId="4EAE47A1" w14:textId="77777777" w:rsidR="00864DA7" w:rsidRDefault="00864DA7" w:rsidP="00E6444D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7"/>
              <w:gridCol w:w="1620"/>
              <w:gridCol w:w="1440"/>
              <w:gridCol w:w="1620"/>
              <w:gridCol w:w="1800"/>
              <w:gridCol w:w="1440"/>
            </w:tblGrid>
            <w:tr w:rsidR="004A55DE" w:rsidRPr="00D02B41" w14:paraId="376B1606" w14:textId="77777777" w:rsidTr="006A713F">
              <w:trPr>
                <w:trHeight w:val="458"/>
              </w:trPr>
              <w:tc>
                <w:tcPr>
                  <w:tcW w:w="25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42322B1" w14:textId="00E00EE0" w:rsidR="00864DA7" w:rsidRPr="000838B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Percorsi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taglio</w:t>
                  </w:r>
                  <w:bookmarkStart w:id="102" w:name="base_CutTbl0"/>
                  <w:bookmarkEnd w:id="102"/>
                  <w:proofErr w:type="spellEnd"/>
                </w:p>
              </w:tc>
              <w:tc>
                <w:tcPr>
                  <w:tcW w:w="162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2F6D0EC" w14:textId="77777777" w:rsidR="00864DA7" w:rsidRDefault="00864DA7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</w:p>
                <w:p w14:paraId="51B9A182" w14:textId="77777777" w:rsidR="00864DA7" w:rsidRPr="00D02B41" w:rsidRDefault="00864DA7" w:rsidP="00A50199">
                  <w:pPr>
                    <w:ind w:right="480"/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975E5C6" w14:textId="77777777" w:rsidR="00864DA7" w:rsidRPr="00D02B41" w:rsidRDefault="00864DA7" w:rsidP="00AD403C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162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AFCBCD7" w14:textId="3B27CFCF" w:rsidR="00864DA7" w:rsidRPr="00D02B41" w:rsidRDefault="00864DA7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Lunghezza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103" w:name="base_cutLength0"/>
                  <w:bookmarkEnd w:id="10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80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CE54AC3" w14:textId="77777777" w:rsidR="00864DA7" w:rsidRPr="00D02B41" w:rsidRDefault="00864DA7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44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371FFB2" w14:textId="2A3A4918" w:rsidR="00864DA7" w:rsidRPr="00D02B41" w:rsidRDefault="00864DA7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4" w:name="base_currency11"/>
                  <w:bookmarkEnd w:id="104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4A55DE" w:rsidRPr="00D02B41" w14:paraId="251DC3F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38AD29" w14:textId="21B34B76" w:rsidR="00864DA7" w:rsidRPr="00D02B41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57D495" w14:textId="7662B592" w:rsidR="00864DA7" w:rsidRPr="00D02B41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835E67" w14:textId="43DC9BB9" w:rsidR="00864DA7" w:rsidRPr="00D02B41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C95C13" w14:textId="014EE173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203.54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DE29C1" w14:textId="4A2BB911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F4BDB0" w14:textId="0A67952D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0.51</w:t>
                  </w:r>
                </w:p>
              </w:tc>
            </w:tr>
            <w:tr w:rsidR="00864DA7" w:rsidRPr="00D02B41" w14:paraId="4453B47D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E6485E" w14:textId="5A3FEBD6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72F6F2" w14:textId="61475512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786F9E" w14:textId="089775B3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5EC1BC" w14:textId="358B058E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12.57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3B321F" w14:textId="3160F4E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FEAD86" w14:textId="6F9FED00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0.03</w:t>
                  </w:r>
                </w:p>
              </w:tc>
            </w:tr>
            <w:tr w:rsidR="00864DA7" w:rsidRPr="00D02B41" w14:paraId="00C427D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3A5830" w14:textId="0039C65E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5627C4" w14:textId="437BB467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406DA3" w14:textId="7BC4B7DB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BABB30" w14:textId="44CE383B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9AC0A62" w14:textId="36500A0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174BD0" w14:textId="379D52CF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0.06</w:t>
                  </w:r>
                </w:p>
              </w:tc>
            </w:tr>
            <w:tr w:rsidR="00864DA7" w:rsidRPr="00D02B41" w14:paraId="6EA8D558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76F3A1" w14:textId="5E0D76DF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6D3FFB" w14:textId="4596240D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3C4783" w14:textId="2BF1D4CD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B9069CC" w14:textId="777D7A49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377EAB" w14:textId="23C93D1B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032B82" w14:textId="7A39EE93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40F29A2D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BAF100B" w14:textId="36118637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07589A" w14:textId="5956CBF6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DEE749" w14:textId="71DB905A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5B9F1A" w14:textId="0F3DD3CB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F3A281" w14:textId="51F2D967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AE0495" w14:textId="6C8B2945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05B890E5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16957F" w14:textId="149B4E00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E72103E" w14:textId="250C214E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E5CB9A" w14:textId="5D6675DD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C0ABD0" w14:textId="3EC498E5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8C0E60" w14:textId="172A5B77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103B1D" w14:textId="4F03A8A4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26F82CF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C6322E1" w14:textId="19E27739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3DC391" w14:textId="2004779D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6846380" w14:textId="666D7476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E9E677" w14:textId="1019B613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3B2938" w14:textId="456ABD43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A8EF7B" w14:textId="2AEB7C52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66C9476A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C0CF87C" w14:textId="52C5A04C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A565D7" w14:textId="02A367F1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40DD2C" w14:textId="51D74458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71A252" w14:textId="4A65BBD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6D0C9D" w14:textId="3BE4DA3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89C14B" w14:textId="55951E8A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7D2AACE4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BB9A32" w14:textId="6937A622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17376D" w14:textId="16ED4823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CB5FA1B" w14:textId="27F51BC4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48CFC6" w14:textId="0136F8C3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57C369" w14:textId="34F1FA0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F05CF4" w14:textId="42129AD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6790C238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13EF51" w14:textId="3777BEA1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D0EAB8" w14:textId="07D8E9A1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C944BA" w14:textId="27876F60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5E49AB" w14:textId="11C87DF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03D0481" w14:textId="5394EFCD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E2B6EE" w14:textId="13C07679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4F0655C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01DC5B" w14:textId="411477AC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6F8B70" w14:textId="493FE1EB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45359B" w14:textId="32CAC572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26670D" w14:textId="28056E6C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4C6590" w14:textId="7369EE10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E151A8" w14:textId="41DECAEE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2981526E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3C336C" w14:textId="61440C9E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8D85F4" w14:textId="0AA4EE41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58EC09" w14:textId="7454F9D1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63DBA1" w14:textId="7B00CEB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42.57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ED7878" w14:textId="69066199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336A4A" w14:textId="34DB09D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0.11</w:t>
                  </w:r>
                </w:p>
              </w:tc>
            </w:tr>
            <w:tr w:rsidR="00864DA7" w:rsidRPr="00D02B41" w14:paraId="50905E32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AD80CD" w14:textId="4D7A81AD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332DA8" w14:textId="6FCD97B2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6B8988" w14:textId="3D417D4D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87F7DA" w14:textId="1470D3B5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43C510A" w14:textId="47768D5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FDED96" w14:textId="2A18FA21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864DA7" w:rsidRPr="00D02B41" w14:paraId="650ED0AD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EBB51FA" w14:textId="04686381" w:rsidR="00864DA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44B8B7" w14:textId="33BDF97F" w:rsidR="00864DA7" w:rsidRDefault="00864DA7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E6F1699" w14:textId="1A19485E" w:rsidR="00864DA7" w:rsidRDefault="00864DA7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C2EEC8" w14:textId="56F9FFB6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100.03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4F4A97" w14:textId="4FD3C07C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ED7E30" w14:textId="098C26F2" w:rsidR="00864DA7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4A55DE" w:rsidRPr="00D02B41" w14:paraId="25DDDBB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1F45320" w14:textId="77777777" w:rsidR="00864DA7" w:rsidRPr="000838B7" w:rsidRDefault="00864DA7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5259C10" w14:textId="77777777" w:rsidR="00864DA7" w:rsidRDefault="00864DA7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EE0D673" w14:textId="7897AE4D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5" w:name="base_numTtlCutOp0"/>
                  <w:bookmarkEnd w:id="10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28FD2F0" w14:textId="58096163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6" w:name="base_cutLengthTtlCutOp0"/>
                  <w:bookmarkEnd w:id="106"/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29C473D" w14:textId="6E06B3D9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7" w:name="base_timeTtlCutOp0"/>
                  <w:bookmarkEnd w:id="10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065A0FE" w14:textId="122E7569" w:rsidR="00864DA7" w:rsidRPr="00D02B41" w:rsidRDefault="00864DA7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8" w:name="base_costTtlCutOp0"/>
                  <w:bookmarkEnd w:id="10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1.17</w:t>
                  </w:r>
                </w:p>
              </w:tc>
            </w:tr>
          </w:tbl>
          <w:p w14:paraId="4B437C42" w14:textId="77777777" w:rsidR="00864DA7" w:rsidRDefault="00864DA7" w:rsidP="00E6444D"/>
          <w:p w14:paraId="75560B91" w14:textId="1B5AEE13" w:rsidR="00864DA7" w:rsidRDefault="00864DA7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67"/>
              <w:gridCol w:w="3585"/>
              <w:gridCol w:w="3334"/>
            </w:tblGrid>
            <w:tr w:rsidR="007B50B3" w:rsidRPr="00F736DF" w14:paraId="2B856837" w14:textId="77777777" w:rsidTr="006A713F">
              <w:trPr>
                <w:trHeight w:val="425"/>
              </w:trPr>
              <w:tc>
                <w:tcPr>
                  <w:tcW w:w="356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106BEFA" w14:textId="3BA56E12" w:rsidR="00864DA7" w:rsidRPr="000838B7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personalizzate</w:t>
                  </w:r>
                  <w:bookmarkStart w:id="109" w:name="part_CustomOperations1"/>
                  <w:bookmarkEnd w:id="109"/>
                  <w:proofErr w:type="spellEnd"/>
                </w:p>
              </w:tc>
              <w:tc>
                <w:tcPr>
                  <w:tcW w:w="358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AD935B0" w14:textId="77777777" w:rsidR="00864DA7" w:rsidRPr="00F736DF" w:rsidRDefault="00864DA7" w:rsidP="00F30CBB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333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9ED9BF8" w14:textId="2BE76551" w:rsidR="00864DA7" w:rsidRPr="00F736DF" w:rsidRDefault="00864DA7" w:rsidP="00F30CBB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0" w:name="part_currency0"/>
                  <w:bookmarkEnd w:id="110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7B50B3" w:rsidRPr="00F736DF" w14:paraId="67A669D0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7FBC7D8" w14:textId="77777777" w:rsidR="00864DA7" w:rsidRPr="00911D10" w:rsidRDefault="00864DA7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12E7658" w14:textId="77777777" w:rsidR="00864DA7" w:rsidRPr="00F736DF" w:rsidRDefault="00864DA7" w:rsidP="007E0385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E7EF5BE" w14:textId="77777777" w:rsidR="00864DA7" w:rsidRPr="00F736DF" w:rsidRDefault="00864DA7" w:rsidP="007E038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7B50B3" w:rsidRPr="00F736DF" w14:paraId="6318EFFB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365110" w14:textId="77777777" w:rsidR="00864DA7" w:rsidRPr="000838B7" w:rsidRDefault="00864DA7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0C05C" w14:textId="05B73A9B" w:rsidR="00864DA7" w:rsidRPr="00692531" w:rsidRDefault="00864DA7" w:rsidP="007E0385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1" w:name="base_qtyTotalCustOp0"/>
                  <w:bookmarkEnd w:id="111"/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70527B" w14:textId="27D57DBE" w:rsidR="00864DA7" w:rsidRPr="00692531" w:rsidRDefault="00864DA7" w:rsidP="007E0385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2" w:name="base_costTotalCustomOp0"/>
                  <w:bookmarkEnd w:id="112"/>
                </w:p>
              </w:tc>
            </w:tr>
          </w:tbl>
          <w:p w14:paraId="4EBB4BF8" w14:textId="77777777" w:rsidR="00864DA7" w:rsidRDefault="00864DA7" w:rsidP="00E6444D"/>
          <w:p w14:paraId="2C30D114" w14:textId="77777777" w:rsidR="00864DA7" w:rsidRPr="006D1D1A" w:rsidRDefault="00864DA7" w:rsidP="006D1D1A">
            <w:pPr>
              <w:tabs>
                <w:tab w:val="left" w:pos="3449"/>
              </w:tabs>
            </w:pPr>
            <w:r>
              <w:tab/>
            </w:r>
          </w:p>
        </w:tc>
      </w:tr>
    </w:tbl>
    <w:p w14:paraId="71B8D8DF" w14:textId="77777777" w:rsidR="00864DA7" w:rsidRDefault="00864DA7" w:rsidP="004564A0">
      <w:pPr>
        <w:tabs>
          <w:tab w:val="left" w:pos="360"/>
        </w:tabs>
        <w:ind w:right="-1260"/>
      </w:pPr>
    </w:p>
    <w:sectPr w:rsidR="00C34106" w:rsidSect="00864DA7">
      <w:footerReference w:type="default" r:id="rId14"/>
      <w:pgSz w:w="12240" w:h="15840" w:code="1"/>
      <w:pgMar w:top="547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41D2B" w14:textId="77777777" w:rsidR="00864DA7" w:rsidRDefault="00864DA7">
      <w:r>
        <w:separator/>
      </w:r>
    </w:p>
  </w:endnote>
  <w:endnote w:type="continuationSeparator" w:id="0">
    <w:p w14:paraId="5720A3B0" w14:textId="77777777" w:rsidR="00864DA7" w:rsidRDefault="00864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22568" w14:textId="77777777" w:rsidR="00864DA7" w:rsidRDefault="00864DA7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3AC1ECC2" w14:textId="77777777" w:rsidR="00864DA7" w:rsidRDefault="00864DA7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644FA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D47A0" w14:textId="77777777" w:rsidR="00864DA7" w:rsidRDefault="00864DA7">
      <w:r>
        <w:separator/>
      </w:r>
    </w:p>
  </w:footnote>
  <w:footnote w:type="continuationSeparator" w:id="0">
    <w:p w14:paraId="1D8B595A" w14:textId="77777777" w:rsidR="00864DA7" w:rsidRDefault="00864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4DA7"/>
    <w:rsid w:val="0086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oNotEmbedSmartTags/>
  <w:decimalSymbol w:val=","/>
  <w:listSeparator w:val=";"/>
  <w14:docId w14:val="1A71437D"/>
  <w15:chartTrackingRefBased/>
  <w15:docId w15:val="{8F24CE56-AE14-4257-B343-9E69CC41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211ECB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customStyle="1" w:styleId="Titolo1Carattere">
    <w:name w:val="Titolo 1 Carattere"/>
    <w:link w:val="Titolo1"/>
    <w:rsid w:val="00211ECB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sheetmetal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7864D-0E83-4E70-A530-37A520F32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costingreport_sheetmetal</Template>
  <TotalTime>1</TotalTime>
  <Pages>5</Pages>
  <Words>581</Words>
  <Characters>3318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1900-12-31T23:00:00Z</cp:lastPrinted>
  <dcterms:created xsi:type="dcterms:W3CDTF">2024-01-21T10:44:00Z</dcterms:created>
  <dcterms:modified xsi:type="dcterms:W3CDTF">2024-01-21T10:45:00Z</dcterms:modified>
</cp:coreProperties>
</file>