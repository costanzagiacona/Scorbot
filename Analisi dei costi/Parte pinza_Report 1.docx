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5" w:type="dxa"/>
        <w:tblInd w:w="11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3600"/>
        <w:gridCol w:w="275"/>
        <w:gridCol w:w="6940"/>
      </w:tblGrid>
      <w:tr w:rsidR="00CE409C" w:rsidRPr="00C22079" w14:paraId="2966BFED" w14:textId="77777777" w:rsidTr="00FE0366">
        <w:trPr>
          <w:trHeight w:val="1340"/>
        </w:trPr>
        <w:tc>
          <w:tcPr>
            <w:tcW w:w="3600" w:type="dxa"/>
            <w:vAlign w:val="center"/>
          </w:tcPr>
          <w:p w14:paraId="3775BCCC" w14:textId="67BD3904" w:rsidR="00D4171A" w:rsidRPr="00C22079" w:rsidRDefault="00D4171A" w:rsidP="005F0073">
            <w:bookmarkStart w:id="0" w:name="company_logo0"/>
            <w:bookmarkEnd w:id="0"/>
          </w:p>
        </w:tc>
        <w:tc>
          <w:tcPr>
            <w:tcW w:w="7215" w:type="dxa"/>
            <w:gridSpan w:val="2"/>
            <w:vMerge w:val="restart"/>
          </w:tcPr>
          <w:p w14:paraId="3AD8AAB0" w14:textId="77777777" w:rsidR="00D4171A" w:rsidRPr="00B97946" w:rsidRDefault="00D4171A" w:rsidP="00B97946">
            <w:pPr>
              <w:pStyle w:val="Titolo1"/>
              <w:jc w:val="right"/>
            </w:pPr>
            <w:proofErr w:type="spellStart"/>
            <w:r>
              <w:t>Rapporto</w:t>
            </w:r>
            <w:proofErr w:type="spellEnd"/>
            <w:r>
              <w:t xml:space="preserve"> SOLIDWORKS Costing</w:t>
            </w:r>
          </w:p>
          <w:p w14:paraId="1C955EE9" w14:textId="77777777" w:rsidR="00D4171A" w:rsidRPr="00617411" w:rsidRDefault="00D4171A" w:rsidP="00617411">
            <w:pPr>
              <w:rPr>
                <w:sz w:val="28"/>
                <w:szCs w:val="28"/>
              </w:rPr>
            </w:pPr>
          </w:p>
        </w:tc>
      </w:tr>
      <w:tr w:rsidR="00CE409C" w:rsidRPr="00C22079" w14:paraId="4F42BCDA" w14:textId="77777777" w:rsidTr="00FE0366">
        <w:trPr>
          <w:trHeight w:val="262"/>
        </w:trPr>
        <w:tc>
          <w:tcPr>
            <w:tcW w:w="3600" w:type="dxa"/>
            <w:vAlign w:val="center"/>
          </w:tcPr>
          <w:p w14:paraId="65DDB22C" w14:textId="4CB5B057" w:rsidR="00D4171A" w:rsidRPr="00A92C61" w:rsidRDefault="00D4171A" w:rsidP="00CE409C">
            <w:pPr>
              <w:rPr>
                <w:rFonts w:ascii="Arial Narrow" w:hAnsi="Arial Narrow"/>
              </w:rPr>
            </w:pPr>
            <w:bookmarkStart w:id="1" w:name="company_name0"/>
            <w:bookmarkEnd w:id="1"/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7215" w:type="dxa"/>
            <w:gridSpan w:val="2"/>
            <w:vMerge/>
          </w:tcPr>
          <w:p w14:paraId="05094257" w14:textId="77777777" w:rsidR="00D4171A" w:rsidRPr="00C22079" w:rsidRDefault="00D4171A" w:rsidP="00C34106">
            <w:pPr>
              <w:jc w:val="right"/>
            </w:pPr>
          </w:p>
        </w:tc>
      </w:tr>
      <w:tr w:rsidR="00CE409C" w:rsidRPr="00C22079" w14:paraId="61C6569F" w14:textId="77777777" w:rsidTr="00FE0366">
        <w:trPr>
          <w:trHeight w:val="262"/>
        </w:trPr>
        <w:tc>
          <w:tcPr>
            <w:tcW w:w="3600" w:type="dxa"/>
            <w:vAlign w:val="center"/>
          </w:tcPr>
          <w:p w14:paraId="4E53C858" w14:textId="773C2030" w:rsidR="00D4171A" w:rsidRDefault="00D4171A" w:rsidP="009F04FC">
            <w:pP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</w:pPr>
            <w:bookmarkStart w:id="2" w:name="company_address0"/>
            <w:bookmarkEnd w:id="2"/>
            <w: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  <w:t xml:space="preserve"> </w:t>
            </w:r>
          </w:p>
        </w:tc>
        <w:tc>
          <w:tcPr>
            <w:tcW w:w="7215" w:type="dxa"/>
            <w:gridSpan w:val="2"/>
            <w:vMerge/>
          </w:tcPr>
          <w:p w14:paraId="7F39A6F1" w14:textId="77777777" w:rsidR="00D4171A" w:rsidRPr="00C22079" w:rsidRDefault="00D4171A" w:rsidP="00C34106">
            <w:pPr>
              <w:jc w:val="right"/>
            </w:pPr>
          </w:p>
        </w:tc>
      </w:tr>
      <w:tr w:rsidR="00CE409C" w:rsidRPr="00C22079" w14:paraId="6B852F14" w14:textId="77777777" w:rsidTr="00FE0366">
        <w:trPr>
          <w:trHeight w:val="262"/>
        </w:trPr>
        <w:tc>
          <w:tcPr>
            <w:tcW w:w="3600" w:type="dxa"/>
            <w:vAlign w:val="center"/>
          </w:tcPr>
          <w:p w14:paraId="10F60155" w14:textId="58ABD2D6" w:rsidR="00D4171A" w:rsidRDefault="00D4171A" w:rsidP="00682165">
            <w:pP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</w:pPr>
            <w:bookmarkStart w:id="3" w:name="company_url0"/>
            <w:bookmarkEnd w:id="3"/>
            <w: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  <w:t xml:space="preserve"> </w:t>
            </w:r>
          </w:p>
        </w:tc>
        <w:tc>
          <w:tcPr>
            <w:tcW w:w="7215" w:type="dxa"/>
            <w:gridSpan w:val="2"/>
            <w:vMerge/>
          </w:tcPr>
          <w:p w14:paraId="489DDF1D" w14:textId="77777777" w:rsidR="00D4171A" w:rsidRPr="00C22079" w:rsidRDefault="00D4171A" w:rsidP="00C34106">
            <w:pPr>
              <w:jc w:val="right"/>
            </w:pPr>
          </w:p>
        </w:tc>
      </w:tr>
      <w:tr w:rsidR="00C34106" w:rsidRPr="00C22079" w14:paraId="460F669E" w14:textId="77777777" w:rsidTr="00FE0366">
        <w:trPr>
          <w:trHeight w:val="963"/>
        </w:trPr>
        <w:tc>
          <w:tcPr>
            <w:tcW w:w="10815" w:type="dxa"/>
            <w:gridSpan w:val="3"/>
          </w:tcPr>
          <w:p w14:paraId="6F6C0068" w14:textId="77777777" w:rsidR="00D4171A" w:rsidRDefault="00D4171A" w:rsidP="00C34106"/>
          <w:tbl>
            <w:tblPr>
              <w:tblpPr w:leftFromText="187" w:rightFromText="187" w:topFromText="144" w:vertAnchor="text" w:horzAnchor="margin" w:tblpY="1"/>
              <w:tblW w:w="12779" w:type="dxa"/>
              <w:tblBorders>
                <w:top w:val="single" w:sz="18" w:space="0" w:color="004B7A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40"/>
              <w:gridCol w:w="2281"/>
              <w:gridCol w:w="2902"/>
              <w:gridCol w:w="3524"/>
              <w:gridCol w:w="3732"/>
            </w:tblGrid>
            <w:tr w:rsidR="003433E3" w:rsidRPr="00CB49F3" w14:paraId="4D9ECDEC" w14:textId="77777777" w:rsidTr="003433E3">
              <w:trPr>
                <w:trHeight w:val="296"/>
              </w:trPr>
              <w:tc>
                <w:tcPr>
                  <w:tcW w:w="14" w:type="dxa"/>
                  <w:shd w:val="clear" w:color="auto" w:fill="97999B"/>
                </w:tcPr>
                <w:p w14:paraId="1D589696" w14:textId="77777777" w:rsidR="00D4171A" w:rsidRPr="00CB49F3" w:rsidRDefault="00D4171A" w:rsidP="00C34106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r>
                    <w:rPr>
                      <w:color w:val="FFFFFF"/>
                    </w:rPr>
                    <w:t xml:space="preserve">   </w:t>
                  </w:r>
                </w:p>
              </w:tc>
              <w:tc>
                <w:tcPr>
                  <w:tcW w:w="1584" w:type="dxa"/>
                  <w:shd w:val="clear" w:color="auto" w:fill="97999B"/>
                </w:tcPr>
                <w:p w14:paraId="6A95B542" w14:textId="52C45041" w:rsidR="00D4171A" w:rsidRPr="00CB49F3" w:rsidRDefault="00D4171A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4" w:name="person_name0"/>
                  <w:bookmarkEnd w:id="4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016" w:type="dxa"/>
                  <w:shd w:val="clear" w:color="auto" w:fill="97999B"/>
                </w:tcPr>
                <w:p w14:paraId="0C578ABC" w14:textId="6A87E0F0" w:rsidR="00D4171A" w:rsidRPr="00CB49F3" w:rsidRDefault="00D4171A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5" w:name="person_title0"/>
                  <w:bookmarkEnd w:id="5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448" w:type="dxa"/>
                  <w:shd w:val="clear" w:color="auto" w:fill="97999B"/>
                </w:tcPr>
                <w:p w14:paraId="1571F50A" w14:textId="50DE7FB4" w:rsidR="00D4171A" w:rsidRPr="00CB49F3" w:rsidRDefault="00D4171A" w:rsidP="009817E3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6" w:name="person_email0"/>
                  <w:bookmarkEnd w:id="6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592" w:type="dxa"/>
                  <w:shd w:val="clear" w:color="auto" w:fill="97999B"/>
                </w:tcPr>
                <w:p w14:paraId="4FD23096" w14:textId="02D606B8" w:rsidR="00D4171A" w:rsidRPr="00CB49F3" w:rsidRDefault="00D4171A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7" w:name="person_phone0"/>
                  <w:bookmarkEnd w:id="7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604EB1FF" w14:textId="77777777" w:rsidR="00D4171A" w:rsidRPr="00C22079" w:rsidRDefault="00D4171A" w:rsidP="00617411"/>
        </w:tc>
      </w:tr>
      <w:tr w:rsidR="00A62F3F" w:rsidRPr="00C22079" w14:paraId="0A4B8964" w14:textId="77777777" w:rsidTr="00FE0366">
        <w:trPr>
          <w:trHeight w:val="9801"/>
        </w:trPr>
        <w:tc>
          <w:tcPr>
            <w:tcW w:w="3875" w:type="dxa"/>
            <w:gridSpan w:val="2"/>
          </w:tcPr>
          <w:p w14:paraId="5D7C7A53" w14:textId="5CD80F8A" w:rsidR="00D4171A" w:rsidRDefault="00D4171A" w:rsidP="00A62F3F">
            <w:pPr>
              <w:jc w:val="center"/>
            </w:pPr>
            <w:bookmarkStart w:id="8" w:name="part_imgIsometric0"/>
            <w:bookmarkEnd w:id="8"/>
            <w:r>
              <w:pict w14:anchorId="62A7981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182.15pt;height:89.2pt">
                  <v:imagedata r:id="rId8" o:title="screenShotWithPreview"/>
                </v:shape>
              </w:pict>
            </w:r>
          </w:p>
          <w:p w14:paraId="0B6D97B9" w14:textId="77777777" w:rsidR="00D4171A" w:rsidRDefault="00D4171A" w:rsidP="00A62F3F">
            <w:pPr>
              <w:jc w:val="center"/>
            </w:pPr>
          </w:p>
          <w:p w14:paraId="06625852" w14:textId="67D90875" w:rsidR="00D4171A" w:rsidRPr="00C22079" w:rsidRDefault="00D4171A" w:rsidP="00A62F3F">
            <w:pPr>
              <w:jc w:val="center"/>
            </w:pPr>
            <w:bookmarkStart w:id="9" w:name="part_imgIsoWStock0"/>
            <w:bookmarkEnd w:id="9"/>
            <w:proofErr w:type="spellStart"/>
            <w:r>
              <w:t>Dimensioni</w:t>
            </w:r>
            <w:proofErr w:type="spellEnd"/>
            <w:r>
              <w:t xml:space="preserve"> </w:t>
            </w:r>
            <w:proofErr w:type="spellStart"/>
            <w:r>
              <w:t>stampante</w:t>
            </w:r>
            <w:proofErr w:type="spellEnd"/>
            <w:r>
              <w:t>: 11.20 x 6.00 x 6.10 in</w:t>
            </w:r>
          </w:p>
          <w:p w14:paraId="05E2F98A" w14:textId="77777777" w:rsidR="00D4171A" w:rsidRDefault="00D4171A" w:rsidP="00A62F3F">
            <w:pPr>
              <w:jc w:val="center"/>
            </w:pPr>
          </w:p>
          <w:p w14:paraId="6F8BDC00" w14:textId="77777777" w:rsidR="00D4171A" w:rsidRPr="00C22079" w:rsidRDefault="00D4171A" w:rsidP="00354158">
            <w:pPr>
              <w:jc w:val="right"/>
            </w:pPr>
          </w:p>
        </w:tc>
        <w:tc>
          <w:tcPr>
            <w:tcW w:w="6940" w:type="dxa"/>
            <w:vAlign w:val="center"/>
          </w:tcPr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5B1C37" w:rsidRPr="00165F85" w14:paraId="63A29AFC" w14:textId="77777777" w:rsidTr="00F3006A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6383E708" w14:textId="77777777" w:rsidR="00D4171A" w:rsidRPr="006F6D1A" w:rsidRDefault="00D4171A" w:rsidP="002B1AFB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Nome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564301A3" w14:textId="114959CD" w:rsidR="00D4171A" w:rsidRPr="00C72B0E" w:rsidRDefault="00D4171A" w:rsidP="002B1AFB">
                  <w:pP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</w:pPr>
                  <w:bookmarkStart w:id="10" w:name="file_name2"/>
                  <w:bookmarkEnd w:id="10"/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pinza</w:t>
                  </w:r>
                  <w:proofErr w:type="spellEnd"/>
                </w:p>
              </w:tc>
            </w:tr>
            <w:tr w:rsidR="00787E61" w:rsidRPr="00165F85" w14:paraId="1ED8147B" w14:textId="77777777" w:rsidTr="00F3006A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020AE67" w14:textId="77777777" w:rsidR="00D4171A" w:rsidRPr="006F6D1A" w:rsidRDefault="00D4171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Data 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rapporto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8FD7757" w14:textId="67CC6AA7" w:rsidR="00D4171A" w:rsidRPr="00C72B0E" w:rsidRDefault="00D4171A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1" w:name="part_DateTime0"/>
                  <w:bookmarkEnd w:id="11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21/01/2024 11:28:06</w:t>
                  </w:r>
                </w:p>
              </w:tc>
            </w:tr>
            <w:tr w:rsidR="00E3381E" w:rsidRPr="00165F85" w14:paraId="017F38DD" w14:textId="77777777" w:rsidTr="00F3006A">
              <w:trPr>
                <w:trHeight w:val="359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62967E49" w14:textId="77777777" w:rsidR="00D4171A" w:rsidRPr="006F6D1A" w:rsidRDefault="00D4171A" w:rsidP="002B1AFB">
                  <w:pP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Metodo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auto"/>
                  <w:vAlign w:val="center"/>
                </w:tcPr>
                <w:p w14:paraId="42779AEC" w14:textId="28247026" w:rsidR="00D4171A" w:rsidRPr="00811234" w:rsidRDefault="00D4171A" w:rsidP="002B1AFB">
                  <w:pP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</w:pPr>
                  <w:bookmarkStart w:id="12" w:name="part_MfgProcess0"/>
                  <w:bookmarkEnd w:id="12"/>
                  <w: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  <w:t>Stampa in 3D</w:t>
                  </w:r>
                </w:p>
              </w:tc>
            </w:tr>
            <w:tr w:rsidR="008B693A" w:rsidRPr="00165F85" w14:paraId="7F1CD855" w14:textId="77777777" w:rsidTr="00F3006A">
              <w:trPr>
                <w:trHeight w:val="426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8B523B2" w14:textId="77777777" w:rsidR="00D4171A" w:rsidRPr="006F6D1A" w:rsidRDefault="00D4171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82719FD" w14:textId="18EF265E" w:rsidR="00D4171A" w:rsidRDefault="00D4171A" w:rsidP="00192472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3" w:name="part_Material0"/>
                  <w:bookmarkEnd w:id="1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ABS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generico</w:t>
                  </w:r>
                  <w:proofErr w:type="spellEnd"/>
                </w:p>
              </w:tc>
            </w:tr>
            <w:tr w:rsidR="00E3381E" w:rsidRPr="00165F85" w14:paraId="2F340E0B" w14:textId="77777777" w:rsidTr="00354158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0A44023" w14:textId="77777777" w:rsidR="00D4171A" w:rsidRPr="006F6D1A" w:rsidRDefault="00D4171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Peso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inventario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83D3557" w14:textId="6BB0B979" w:rsidR="00D4171A" w:rsidRPr="00C72B0E" w:rsidRDefault="00D4171A" w:rsidP="009908F9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4" w:name="part_Weight0"/>
                  <w:bookmarkEnd w:id="14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lb</w:t>
                  </w:r>
                </w:p>
              </w:tc>
            </w:tr>
            <w:tr w:rsidR="00787E61" w:rsidRPr="00165F85" w14:paraId="067F555A" w14:textId="77777777" w:rsidTr="00354158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B0B81C0" w14:textId="75C8543C" w:rsidR="00D4171A" w:rsidRPr="006F6D1A" w:rsidRDefault="00D4171A" w:rsidP="00192472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bookmarkStart w:id="15" w:name="part_StockTypeLabel0"/>
                  <w:bookmarkEnd w:id="15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materiali</w:t>
                  </w:r>
                  <w:proofErr w:type="spellEnd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strutturali</w:t>
                  </w:r>
                  <w:proofErr w:type="spellEnd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37DA714" w14:textId="2154769D" w:rsidR="00D4171A" w:rsidRPr="00C72B0E" w:rsidRDefault="00D4171A" w:rsidP="00A07518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16" w:name="part_StockType0"/>
                  <w:bookmarkEnd w:id="16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10.00 USD</w:t>
                  </w:r>
                </w:p>
              </w:tc>
            </w:tr>
            <w:tr w:rsidR="00E3381E" w:rsidRPr="00165F85" w14:paraId="321D699A" w14:textId="77777777" w:rsidTr="00354158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DFA222E" w14:textId="40571F68" w:rsidR="00D4171A" w:rsidRPr="006F6D1A" w:rsidRDefault="00D4171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17" w:name="part_StockSizeLabel0"/>
                  <w:bookmarkEnd w:id="17"/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Spessore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parete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FFE194C" w14:textId="215A90AC" w:rsidR="00D4171A" w:rsidRPr="00C72B0E" w:rsidRDefault="00D4171A" w:rsidP="00433113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8" w:name="part_StockSize0"/>
                  <w:bookmarkEnd w:id="1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0.20 in</w:t>
                  </w:r>
                </w:p>
              </w:tc>
            </w:tr>
            <w:tr w:rsidR="00E3381E" w:rsidRPr="00165F85" w14:paraId="0D0F7E81" w14:textId="77777777" w:rsidTr="006C2155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D690F7D" w14:textId="2A6CE0D1" w:rsidR="00D4171A" w:rsidRPr="006F6D1A" w:rsidRDefault="00D4171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19" w:name="part_MaterialCostLabel0"/>
                  <w:bookmarkEnd w:id="19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Costo/peso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2840062" w14:textId="2DF96C99" w:rsidR="00D4171A" w:rsidRPr="00C72B0E" w:rsidRDefault="00D4171A" w:rsidP="009908F9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0" w:name="part_MatCost0"/>
                  <w:bookmarkEnd w:id="2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21.77 USD/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lb</w:t>
                  </w:r>
                  <w:proofErr w:type="spellEnd"/>
                </w:p>
              </w:tc>
            </w:tr>
            <w:tr w:rsidR="006C2155" w:rsidRPr="00165F85" w14:paraId="6D787533" w14:textId="77777777" w:rsidTr="005A1DB1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674D89B" w14:textId="54C7E5AC" w:rsidR="00D4171A" w:rsidRPr="006F6D1A" w:rsidRDefault="00D4171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21" w:name="part_shopRateLabel0"/>
                  <w:bookmarkEnd w:id="21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della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produzione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BA67F8F" w14:textId="13C2EB40" w:rsidR="00D4171A" w:rsidRPr="00C72B0E" w:rsidRDefault="00D4171A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2" w:name="part_ShopRate0"/>
                  <w:bookmarkEnd w:id="2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N/A</w:t>
                  </w:r>
                </w:p>
              </w:tc>
            </w:tr>
          </w:tbl>
          <w:p w14:paraId="4135273A" w14:textId="77777777" w:rsidR="00D4171A" w:rsidRDefault="00D4171A" w:rsidP="000A12A0"/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787E61" w:rsidRPr="00165F85" w14:paraId="2F0EBE33" w14:textId="77777777" w:rsidTr="00354158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2F2EC618" w14:textId="77777777" w:rsidR="00D4171A" w:rsidRPr="006F6D1A" w:rsidRDefault="00D4171A" w:rsidP="00354158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Quantità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da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produrre</w:t>
                  </w:r>
                  <w:proofErr w:type="spellEnd"/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30726162" w14:textId="77777777" w:rsidR="00D4171A" w:rsidRPr="00165F85" w:rsidRDefault="00D4171A" w:rsidP="002B1AFB">
                  <w:pPr>
                    <w:rPr>
                      <w:rFonts w:ascii="Arial Narrow" w:hAnsi="Arial Narrow"/>
                      <w:b/>
                      <w:color w:val="718883"/>
                      <w:sz w:val="26"/>
                      <w:szCs w:val="26"/>
                    </w:rPr>
                  </w:pPr>
                </w:p>
              </w:tc>
            </w:tr>
            <w:tr w:rsidR="00787E61" w:rsidRPr="00165F85" w14:paraId="3CD7ED81" w14:textId="77777777" w:rsidTr="008A40D0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3A37CF2" w14:textId="77777777" w:rsidR="00D4171A" w:rsidRPr="006F6D1A" w:rsidRDefault="00D4171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parti: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1FD48A0" w14:textId="37C7C214" w:rsidR="00D4171A" w:rsidRPr="00C72B0E" w:rsidRDefault="00D4171A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3" w:name="part_numParts0"/>
                  <w:bookmarkEnd w:id="2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4</w:t>
                  </w:r>
                </w:p>
              </w:tc>
            </w:tr>
            <w:tr w:rsidR="00787E61" w:rsidRPr="00165F85" w14:paraId="074AA84B" w14:textId="77777777" w:rsidTr="00354158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2BF3D5D" w14:textId="4D119061" w:rsidR="00D4171A" w:rsidRPr="006F6D1A" w:rsidRDefault="00D4171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24" w:name="part_LotSizeLabel0"/>
                  <w:bookmarkEnd w:id="24"/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Dimensione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lotto: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DA1E7E9" w14:textId="056D4C37" w:rsidR="00D4171A" w:rsidRPr="00C72B0E" w:rsidRDefault="00D4171A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5" w:name="part_lotSize0"/>
                  <w:bookmarkEnd w:id="25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4</w:t>
                  </w:r>
                </w:p>
              </w:tc>
            </w:tr>
          </w:tbl>
          <w:p w14:paraId="56270622" w14:textId="77777777" w:rsidR="00D4171A" w:rsidRDefault="00D4171A" w:rsidP="000A12A0"/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1172"/>
              <w:gridCol w:w="697"/>
              <w:gridCol w:w="2001"/>
            </w:tblGrid>
            <w:tr w:rsidR="00787E61" w:rsidRPr="00165F85" w14:paraId="7217B382" w14:textId="77777777" w:rsidTr="00354158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32232BBB" w14:textId="77777777" w:rsidR="00D4171A" w:rsidRPr="006F6D1A" w:rsidRDefault="00D4171A" w:rsidP="002B1AFB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stimato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3870" w:type="dxa"/>
                  <w:gridSpan w:val="3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0A51758F" w14:textId="6E112078" w:rsidR="00D4171A" w:rsidRPr="00C72B0E" w:rsidRDefault="00D4171A" w:rsidP="002B1AF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26" w:name="part_costpp1"/>
                  <w:bookmarkEnd w:id="26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10.80 USD</w:t>
                  </w:r>
                </w:p>
              </w:tc>
            </w:tr>
            <w:tr w:rsidR="00787E61" w:rsidRPr="00165F85" w14:paraId="735CBDB3" w14:textId="77777777" w:rsidTr="008A40D0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24E63C9" w14:textId="77777777" w:rsidR="00D4171A" w:rsidRPr="006F6D1A" w:rsidRDefault="00D4171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usato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gridSpan w:val="3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456DCAD" w14:textId="22179ECC" w:rsidR="00D4171A" w:rsidRPr="00C72B0E" w:rsidRDefault="00D4171A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7" w:name="part_TemplateName0"/>
                  <w:bookmarkEnd w:id="27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machiningtemplate_default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(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englishstandard</w:t>
                  </w:r>
                  <w:proofErr w:type="spellEnd"/>
                  <w:proofErr w:type="gram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).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sldctm</w:t>
                  </w:r>
                  <w:proofErr w:type="spellEnd"/>
                  <w:proofErr w:type="gramEnd"/>
                </w:p>
              </w:tc>
            </w:tr>
            <w:tr w:rsidR="00D14DEB" w:rsidRPr="00165F85" w14:paraId="6E7B26B6" w14:textId="77777777" w:rsidTr="008154E3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7E66899" w14:textId="77777777" w:rsidR="00D4171A" w:rsidRPr="006F6D1A" w:rsidRDefault="00D4171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Modalità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usata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gridSpan w:val="3"/>
                  <w:tcBorders>
                    <w:top w:val="single" w:sz="4" w:space="0" w:color="808080"/>
                    <w:left w:val="single" w:sz="4" w:space="0" w:color="808080"/>
                    <w:bottom w:val="single" w:sz="4" w:space="0" w:color="auto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D479710" w14:textId="7F33ADAE" w:rsidR="00D4171A" w:rsidRDefault="00D4171A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8" w:name="part_CostingModeUsed0"/>
                  <w:bookmarkEnd w:id="28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Riconoscimento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processo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produzione</w:t>
                  </w:r>
                  <w:proofErr w:type="spellEnd"/>
                </w:p>
              </w:tc>
            </w:tr>
            <w:tr w:rsidR="00B300BC" w:rsidRPr="00165F85" w14:paraId="445C1E7D" w14:textId="77777777" w:rsidTr="008154E3">
              <w:trPr>
                <w:trHeight w:val="558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5891586" w14:textId="77777777" w:rsidR="00D4171A" w:rsidRPr="006F6D1A" w:rsidRDefault="00D4171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Confronto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72" w:type="dxa"/>
                  <w:tcBorders>
                    <w:top w:val="single" w:sz="4" w:space="0" w:color="auto"/>
                    <w:left w:val="single" w:sz="4" w:space="0" w:color="808080"/>
                    <w:bottom w:val="single" w:sz="4" w:space="0" w:color="808080"/>
                    <w:right w:val="nil"/>
                  </w:tcBorders>
                  <w:shd w:val="clear" w:color="auto" w:fill="auto"/>
                  <w:vAlign w:val="center"/>
                </w:tcPr>
                <w:p w14:paraId="770B5D77" w14:textId="75E1F65C" w:rsidR="00D4171A" w:rsidRPr="00C72B0E" w:rsidRDefault="00D4171A" w:rsidP="002B1AFB">
                  <w:pPr>
                    <w:jc w:val="center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9" w:name="file_imgArrow0"/>
                  <w:bookmarkEnd w:id="2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pict w14:anchorId="78B530FD">
                      <v:shape id="_x0000_i1028" type="#_x0000_t75" style="width:18.8pt;height:18.8pt">
                        <v:imagedata r:id="rId9" o:title="arrowPic"/>
                      </v:shape>
                    </w:pict>
                  </w:r>
                </w:p>
              </w:tc>
              <w:tc>
                <w:tcPr>
                  <w:tcW w:w="26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A0D8962" w14:textId="7DD20AF0" w:rsidR="00D4171A" w:rsidRPr="00C72B0E" w:rsidRDefault="00D4171A" w:rsidP="002B1AFB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0" w:name="file_imgBars0"/>
                  <w:bookmarkEnd w:id="30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7DFA9B56">
                      <v:shape id="_x0000_i1030" type="#_x0000_t75" style="width:93.5pt;height:18.8pt">
                        <v:imagedata r:id="rId10" o:title="bars"/>
                      </v:shape>
                    </w:pict>
                  </w:r>
                </w:p>
              </w:tc>
            </w:tr>
            <w:tr w:rsidR="00787E61" w:rsidRPr="00165F85" w14:paraId="337DD693" w14:textId="77777777" w:rsidTr="00354158">
              <w:trPr>
                <w:trHeight w:val="246"/>
              </w:trPr>
              <w:tc>
                <w:tcPr>
                  <w:tcW w:w="6540" w:type="dxa"/>
                  <w:gridSpan w:val="4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1D0A697E" w14:textId="77777777" w:rsidR="00D4171A" w:rsidRPr="00C72B0E" w:rsidRDefault="00D4171A" w:rsidP="002B1AF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Divisione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costo</w:t>
                  </w:r>
                  <w:proofErr w:type="spellEnd"/>
                </w:p>
              </w:tc>
            </w:tr>
            <w:tr w:rsidR="00591A09" w:rsidRPr="00165F85" w14:paraId="7169FE4C" w14:textId="77777777" w:rsidTr="008A40D0">
              <w:trPr>
                <w:trHeight w:val="273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D9D8A09" w14:textId="77777777" w:rsidR="00D4171A" w:rsidRPr="006F6D1A" w:rsidRDefault="00D4171A" w:rsidP="002B1AFB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1869" w:type="dxa"/>
                  <w:gridSpan w:val="2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FC563CC" w14:textId="7C9AE78A" w:rsidR="00D4171A" w:rsidRPr="00C72B0E" w:rsidRDefault="00D4171A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1" w:name="part_costMat0"/>
                  <w:bookmarkEnd w:id="31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10.06 USD</w:t>
                  </w:r>
                </w:p>
              </w:tc>
              <w:tc>
                <w:tcPr>
                  <w:tcW w:w="2001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2924B91" w14:textId="013D4B07" w:rsidR="00D4171A" w:rsidRPr="00C72B0E" w:rsidRDefault="00D4171A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2" w:name="part_percentMat0"/>
                  <w:bookmarkEnd w:id="32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93%</w:t>
                  </w:r>
                </w:p>
              </w:tc>
            </w:tr>
            <w:tr w:rsidR="00787E61" w:rsidRPr="00165F85" w14:paraId="1BF38375" w14:textId="77777777" w:rsidTr="00F018D6">
              <w:trPr>
                <w:trHeight w:val="540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A4D96EF" w14:textId="77777777" w:rsidR="00D4171A" w:rsidRPr="006F6D1A" w:rsidRDefault="00D4171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DA402E6" w14:textId="27740025" w:rsidR="00D4171A" w:rsidRPr="00C72B0E" w:rsidRDefault="00D4171A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3" w:name="part_costMfg0"/>
                  <w:bookmarkEnd w:id="3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0.74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7810149B" w14:textId="4709B8A9" w:rsidR="00D4171A" w:rsidRPr="00C72B0E" w:rsidRDefault="00D4171A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4" w:name="part_percentMfg0"/>
                  <w:bookmarkEnd w:id="34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7%</w:t>
                  </w:r>
                </w:p>
              </w:tc>
            </w:tr>
            <w:tr w:rsidR="00787E61" w:rsidRPr="00165F85" w14:paraId="7CA92346" w14:textId="77777777" w:rsidTr="009D5C76">
              <w:trPr>
                <w:trHeight w:val="198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806F0CD" w14:textId="25BF9A24" w:rsidR="00D4171A" w:rsidRPr="006F6D1A" w:rsidRDefault="00D4171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35" w:name="part_MarkupDiscountLabel1"/>
                  <w:bookmarkEnd w:id="35"/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Annotazione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D50C562" w14:textId="1E9A78EF" w:rsidR="00D4171A" w:rsidRPr="00C72B0E" w:rsidRDefault="00D4171A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6" w:name="part_costMD1"/>
                  <w:bookmarkEnd w:id="36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EB1236E" w14:textId="271E1E66" w:rsidR="00D4171A" w:rsidRPr="00C72B0E" w:rsidRDefault="00D4171A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7" w:name="part_percentMD0"/>
                  <w:bookmarkEnd w:id="37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B71A3E" w:rsidRPr="00165F85" w14:paraId="43AA5369" w14:textId="77777777" w:rsidTr="00F018D6">
              <w:trPr>
                <w:trHeight w:val="126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FBB3F58" w14:textId="77777777" w:rsidR="00D4171A" w:rsidRPr="006F6D1A" w:rsidRDefault="00D4171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D7A0A2E" w14:textId="77777777" w:rsidR="00D4171A" w:rsidRDefault="00D4171A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DE56040" w14:textId="77777777" w:rsidR="00D4171A" w:rsidRDefault="00D4171A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  <w:tr w:rsidR="00B71A3E" w:rsidRPr="00165F85" w14:paraId="08DAD7EC" w14:textId="77777777" w:rsidTr="0093657C">
              <w:trPr>
                <w:trHeight w:val="70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84ECD04" w14:textId="77777777" w:rsidR="00D4171A" w:rsidRPr="006F6D1A" w:rsidRDefault="00D4171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Stampo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21C058C" w14:textId="49810406" w:rsidR="00D4171A" w:rsidRDefault="00D4171A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8" w:name="part_costMold0"/>
                  <w:bookmarkEnd w:id="3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80D7F57" w14:textId="75843344" w:rsidR="00D4171A" w:rsidRDefault="00D4171A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9" w:name="part_percentMold0"/>
                  <w:bookmarkEnd w:id="39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93657C" w:rsidRPr="00165F85" w14:paraId="41ECFFD4" w14:textId="77777777" w:rsidTr="0093657C">
              <w:trPr>
                <w:trHeight w:val="70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E9A1C64" w14:textId="77777777" w:rsidR="00D4171A" w:rsidRPr="006F6D1A" w:rsidRDefault="00D4171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9400499" w14:textId="77777777" w:rsidR="00D4171A" w:rsidRDefault="00D4171A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7FD0D1D" w14:textId="77777777" w:rsidR="00D4171A" w:rsidRDefault="00D4171A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</w:tbl>
          <w:p w14:paraId="3C1F503E" w14:textId="77777777" w:rsidR="00D4171A" w:rsidRDefault="00D4171A" w:rsidP="000A12A0">
            <w:r>
              <w:t xml:space="preserve"> </w:t>
            </w:r>
          </w:p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354158" w:rsidRPr="00165F85" w14:paraId="72F9C3CE" w14:textId="77777777" w:rsidTr="00F018D6">
              <w:trPr>
                <w:trHeight w:val="189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18562767" w14:textId="77777777" w:rsidR="00D4171A" w:rsidRPr="006F6D1A" w:rsidRDefault="00D4171A" w:rsidP="00354158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Tempo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stimato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3C325BD5" w14:textId="2B9774C3" w:rsidR="00D4171A" w:rsidRPr="00C72B0E" w:rsidRDefault="00D4171A" w:rsidP="00354158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40" w:name="part_timepp1"/>
                  <w:bookmarkEnd w:id="40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00:22:14</w:t>
                  </w:r>
                </w:p>
              </w:tc>
            </w:tr>
            <w:tr w:rsidR="00354158" w:rsidRPr="00165F85" w14:paraId="7ABC643B" w14:textId="77777777" w:rsidTr="008A40D0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2D9B656" w14:textId="77777777" w:rsidR="00D4171A" w:rsidRPr="006F6D1A" w:rsidRDefault="00D4171A" w:rsidP="005A1DB1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Impostazioni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534EEDD" w14:textId="6C673A46" w:rsidR="00D4171A" w:rsidRPr="00C72B0E" w:rsidRDefault="00D4171A" w:rsidP="00F5235C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41" w:name="part_SetupTime0"/>
                  <w:bookmarkEnd w:id="41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00:07:30</w:t>
                  </w:r>
                </w:p>
              </w:tc>
            </w:tr>
            <w:tr w:rsidR="00354158" w:rsidRPr="00C72B0E" w14:paraId="02F0C735" w14:textId="77777777" w:rsidTr="005A1DB1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85E245F" w14:textId="77777777" w:rsidR="00D4171A" w:rsidRPr="006F6D1A" w:rsidRDefault="00D4171A" w:rsidP="005A1DB1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Operazioni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EA60A95" w14:textId="4F337CAD" w:rsidR="00D4171A" w:rsidRPr="00C72B0E" w:rsidRDefault="00D4171A" w:rsidP="00F5235C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42" w:name="part_OperationTime0"/>
                  <w:bookmarkEnd w:id="4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00:14:44</w:t>
                  </w:r>
                </w:p>
              </w:tc>
            </w:tr>
          </w:tbl>
          <w:p w14:paraId="6A16DDE5" w14:textId="77777777" w:rsidR="00D4171A" w:rsidRPr="00C22079" w:rsidRDefault="00D4171A" w:rsidP="000A12A0"/>
        </w:tc>
      </w:tr>
    </w:tbl>
    <w:p w14:paraId="0EE27ABA" w14:textId="77777777" w:rsidR="00D4171A" w:rsidRPr="009A0475" w:rsidRDefault="00D4171A" w:rsidP="009A0475">
      <w:pPr>
        <w:rPr>
          <w:vanish/>
        </w:rPr>
      </w:pPr>
    </w:p>
    <w:p w14:paraId="47ED362E" w14:textId="77777777" w:rsidR="00D4171A" w:rsidRPr="009A0475" w:rsidRDefault="00D4171A" w:rsidP="009A0475">
      <w:pPr>
        <w:rPr>
          <w:vanish/>
        </w:rPr>
      </w:pPr>
    </w:p>
    <w:tbl>
      <w:tblPr>
        <w:tblW w:w="1075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357"/>
        <w:gridCol w:w="799"/>
        <w:gridCol w:w="1776"/>
        <w:gridCol w:w="801"/>
        <w:gridCol w:w="1307"/>
        <w:gridCol w:w="1800"/>
        <w:gridCol w:w="1350"/>
        <w:gridCol w:w="1260"/>
        <w:gridCol w:w="1305"/>
      </w:tblGrid>
      <w:tr w:rsidR="00C34106" w:rsidRPr="00C22079" w14:paraId="431B24D8" w14:textId="77777777" w:rsidTr="008A40D0">
        <w:trPr>
          <w:trHeight w:val="476"/>
        </w:trPr>
        <w:tc>
          <w:tcPr>
            <w:tcW w:w="10755" w:type="dxa"/>
            <w:gridSpan w:val="9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7244591A" w14:textId="71CD4EC6" w:rsidR="00D4171A" w:rsidRPr="00A575D9" w:rsidRDefault="00D4171A" w:rsidP="00C34106">
            <w:pPr>
              <w:rPr>
                <w:rFonts w:ascii="Arial Narrow" w:hAnsi="Arial Narrow"/>
                <w:b/>
              </w:rPr>
            </w:pP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lastRenderedPageBreak/>
              <w:t>Rapporto</w:t>
            </w:r>
            <w:proofErr w:type="spellEnd"/>
            <w:r>
              <w:rPr>
                <w:rFonts w:ascii="Arial Narrow" w:hAnsi="Arial Narrow" w:cs="AkzidenzGroteskBE-Md"/>
                <w:b/>
                <w:color w:val="004B7A"/>
              </w:rPr>
              <w:t xml:space="preserve"> costi</w:t>
            </w:r>
          </w:p>
        </w:tc>
      </w:tr>
      <w:tr w:rsidR="00591A09" w:rsidRPr="00C22079" w14:paraId="30CA3583" w14:textId="77777777" w:rsidTr="008A40D0">
        <w:trPr>
          <w:trHeight w:val="463"/>
        </w:trPr>
        <w:tc>
          <w:tcPr>
            <w:tcW w:w="357" w:type="dxa"/>
            <w:tcBorders>
              <w:top w:val="single" w:sz="18" w:space="0" w:color="004B7A"/>
              <w:left w:val="single" w:sz="4" w:space="0" w:color="D9D9D9"/>
              <w:bottom w:val="nil"/>
            </w:tcBorders>
          </w:tcPr>
          <w:p w14:paraId="0361499D" w14:textId="77777777" w:rsidR="00D4171A" w:rsidRPr="00C22079" w:rsidRDefault="00D4171A" w:rsidP="00C34106">
            <w:pPr>
              <w:jc w:val="center"/>
            </w:pPr>
            <w:r>
              <w:pict w14:anchorId="73B8DBFB">
                <v:shape id="Picture 2" o:spid="_x0000_s2053" type="#_x0000_t75" style="position:absolute;left:0;text-align:left;margin-left:-5.15pt;margin-top:17.65pt;width:538.1pt;height:51.35pt;z-index:-251659264;visibility:visible;mso-position-horizontal-relative:text;mso-position-vertical-relative:text">
                  <v:imagedata r:id="rId11" o:title=""/>
                </v:shape>
              </w:pict>
            </w:r>
          </w:p>
        </w:tc>
        <w:tc>
          <w:tcPr>
            <w:tcW w:w="2575" w:type="dxa"/>
            <w:gridSpan w:val="2"/>
            <w:tcBorders>
              <w:top w:val="single" w:sz="18" w:space="0" w:color="004B7A"/>
              <w:bottom w:val="nil"/>
            </w:tcBorders>
          </w:tcPr>
          <w:p w14:paraId="4651C907" w14:textId="77777777" w:rsidR="00D4171A" w:rsidRPr="008A40D0" w:rsidRDefault="00D4171A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  <w:tc>
          <w:tcPr>
            <w:tcW w:w="2108" w:type="dxa"/>
            <w:gridSpan w:val="2"/>
            <w:tcBorders>
              <w:top w:val="single" w:sz="18" w:space="0" w:color="004B7A"/>
              <w:bottom w:val="nil"/>
            </w:tcBorders>
          </w:tcPr>
          <w:p w14:paraId="4A99E5D6" w14:textId="77777777" w:rsidR="00D4171A" w:rsidRPr="008A40D0" w:rsidRDefault="00D4171A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  <w:tc>
          <w:tcPr>
            <w:tcW w:w="3150" w:type="dxa"/>
            <w:gridSpan w:val="2"/>
            <w:tcBorders>
              <w:top w:val="single" w:sz="18" w:space="0" w:color="004B7A"/>
              <w:bottom w:val="nil"/>
            </w:tcBorders>
          </w:tcPr>
          <w:p w14:paraId="0D1329D9" w14:textId="77777777" w:rsidR="00D4171A" w:rsidRPr="008A40D0" w:rsidRDefault="00D4171A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  <w:tc>
          <w:tcPr>
            <w:tcW w:w="2565" w:type="dxa"/>
            <w:gridSpan w:val="2"/>
            <w:tcBorders>
              <w:top w:val="single" w:sz="18" w:space="0" w:color="004B7A"/>
              <w:bottom w:val="nil"/>
              <w:right w:val="single" w:sz="4" w:space="0" w:color="D9D9D9"/>
            </w:tcBorders>
          </w:tcPr>
          <w:p w14:paraId="33391AE9" w14:textId="77777777" w:rsidR="00D4171A" w:rsidRPr="008A40D0" w:rsidRDefault="00D4171A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070C70" w:rsidRPr="00C22079" w14:paraId="0F5F2D0C" w14:textId="77777777" w:rsidTr="008A40D0">
        <w:trPr>
          <w:trHeight w:val="251"/>
        </w:trPr>
        <w:tc>
          <w:tcPr>
            <w:tcW w:w="1156" w:type="dxa"/>
            <w:gridSpan w:val="2"/>
            <w:vMerge w:val="restart"/>
            <w:tcBorders>
              <w:top w:val="nil"/>
              <w:left w:val="single" w:sz="4" w:space="0" w:color="D9D9D9"/>
            </w:tcBorders>
          </w:tcPr>
          <w:p w14:paraId="5873A666" w14:textId="77777777" w:rsidR="00D4171A" w:rsidRPr="006F6D1A" w:rsidRDefault="00D4171A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Nome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modello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 </w:t>
            </w:r>
          </w:p>
        </w:tc>
        <w:tc>
          <w:tcPr>
            <w:tcW w:w="1776" w:type="dxa"/>
            <w:vMerge w:val="restart"/>
            <w:tcBorders>
              <w:top w:val="nil"/>
              <w:left w:val="single" w:sz="4" w:space="0" w:color="D9D9D9"/>
            </w:tcBorders>
          </w:tcPr>
          <w:p w14:paraId="67C37FA7" w14:textId="2A0B5F07" w:rsidR="00D4171A" w:rsidRPr="00E6392D" w:rsidRDefault="00D4171A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3" w:name="file_name1"/>
            <w:bookmarkEnd w:id="43"/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pinza</w:t>
            </w:r>
            <w:proofErr w:type="spellEnd"/>
          </w:p>
        </w:tc>
        <w:tc>
          <w:tcPr>
            <w:tcW w:w="801" w:type="dxa"/>
            <w:vMerge w:val="restart"/>
            <w:tcBorders>
              <w:top w:val="nil"/>
            </w:tcBorders>
          </w:tcPr>
          <w:p w14:paraId="52051963" w14:textId="77777777" w:rsidR="00D4171A" w:rsidRPr="006F6D1A" w:rsidRDefault="00D4171A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307" w:type="dxa"/>
            <w:vMerge w:val="restart"/>
            <w:tcBorders>
              <w:top w:val="nil"/>
            </w:tcBorders>
          </w:tcPr>
          <w:p w14:paraId="28ABBE23" w14:textId="299F9F58" w:rsidR="00D4171A" w:rsidRPr="00E6392D" w:rsidRDefault="00D4171A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4" w:name="part_Material1"/>
            <w:bookmarkEnd w:id="44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ABS 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generico</w:t>
            </w:r>
            <w:proofErr w:type="spellEnd"/>
          </w:p>
        </w:tc>
        <w:tc>
          <w:tcPr>
            <w:tcW w:w="1800" w:type="dxa"/>
            <w:tcBorders>
              <w:top w:val="nil"/>
            </w:tcBorders>
          </w:tcPr>
          <w:p w14:paraId="5FAA1004" w14:textId="77777777" w:rsidR="00D4171A" w:rsidRPr="006F6D1A" w:rsidRDefault="00D4171A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del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</w:tcBorders>
          </w:tcPr>
          <w:p w14:paraId="1A35585A" w14:textId="5DB198BC" w:rsidR="00D4171A" w:rsidRPr="00E6392D" w:rsidRDefault="00D4171A" w:rsidP="00AB60F2">
            <w:pPr>
              <w:jc w:val="right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5" w:name="part_costMat1"/>
            <w:bookmarkEnd w:id="45"/>
            <w:r>
              <w:rPr>
                <w:rFonts w:ascii="Arial Narrow" w:hAnsi="Arial Narrow"/>
                <w:color w:val="718883"/>
                <w:sz w:val="18"/>
                <w:szCs w:val="18"/>
              </w:rPr>
              <w:t>10.06 USD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0B8B2195" w14:textId="77777777" w:rsidR="00D4171A" w:rsidRPr="006F6D1A" w:rsidRDefault="00D4171A" w:rsidP="001073B4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totale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05" w:type="dxa"/>
            <w:tcBorders>
              <w:top w:val="nil"/>
              <w:left w:val="nil"/>
              <w:right w:val="single" w:sz="4" w:space="0" w:color="D9D9D9"/>
            </w:tcBorders>
            <w:shd w:val="clear" w:color="auto" w:fill="auto"/>
          </w:tcPr>
          <w:p w14:paraId="7393FD09" w14:textId="35DCAE22" w:rsidR="00D4171A" w:rsidRPr="00857946" w:rsidRDefault="00D4171A" w:rsidP="00857946">
            <w:pPr>
              <w:jc w:val="right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46" w:name="part_costpp0"/>
            <w:bookmarkEnd w:id="46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10.80 USD</w:t>
            </w:r>
          </w:p>
        </w:tc>
      </w:tr>
      <w:tr w:rsidR="00070C70" w:rsidRPr="00C22079" w14:paraId="38E1851A" w14:textId="77777777" w:rsidTr="00646BC2">
        <w:trPr>
          <w:trHeight w:val="249"/>
        </w:trPr>
        <w:tc>
          <w:tcPr>
            <w:tcW w:w="1156" w:type="dxa"/>
            <w:gridSpan w:val="2"/>
            <w:vMerge/>
            <w:tcBorders>
              <w:left w:val="single" w:sz="4" w:space="0" w:color="D9D9D9"/>
            </w:tcBorders>
          </w:tcPr>
          <w:p w14:paraId="514FD2B1" w14:textId="77777777" w:rsidR="00D4171A" w:rsidRPr="006F6D1A" w:rsidRDefault="00D4171A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776" w:type="dxa"/>
            <w:vMerge/>
            <w:tcBorders>
              <w:left w:val="single" w:sz="4" w:space="0" w:color="D9D9D9"/>
            </w:tcBorders>
          </w:tcPr>
          <w:p w14:paraId="7E52A604" w14:textId="77777777" w:rsidR="00D4171A" w:rsidRPr="00E6392D" w:rsidRDefault="00D4171A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01" w:type="dxa"/>
            <w:vMerge/>
          </w:tcPr>
          <w:p w14:paraId="43B7DFDD" w14:textId="77777777" w:rsidR="00D4171A" w:rsidRPr="006F6D1A" w:rsidRDefault="00D4171A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07" w:type="dxa"/>
            <w:vMerge/>
          </w:tcPr>
          <w:p w14:paraId="0013F73B" w14:textId="77777777" w:rsidR="00D4171A" w:rsidRPr="00E6392D" w:rsidRDefault="00D4171A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 w14:paraId="19005306" w14:textId="77777777" w:rsidR="00D4171A" w:rsidRPr="006F6D1A" w:rsidRDefault="00D4171A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fabbricazione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50" w:type="dxa"/>
            <w:tcBorders>
              <w:top w:val="nil"/>
            </w:tcBorders>
          </w:tcPr>
          <w:p w14:paraId="3C7DD6B0" w14:textId="2836528D" w:rsidR="00D4171A" w:rsidRPr="00E6392D" w:rsidRDefault="00D4171A" w:rsidP="00AB60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47" w:name="part_costMfg1"/>
            <w:bookmarkEnd w:id="47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0.74 USD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2A1E656" w14:textId="77777777" w:rsidR="00D4171A" w:rsidRPr="00E6392D" w:rsidRDefault="00D4171A" w:rsidP="00070C7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Tempo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totale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05" w:type="dxa"/>
            <w:tcBorders>
              <w:left w:val="nil"/>
              <w:right w:val="single" w:sz="4" w:space="0" w:color="D9D9D9"/>
            </w:tcBorders>
            <w:shd w:val="clear" w:color="auto" w:fill="auto"/>
            <w:vAlign w:val="center"/>
          </w:tcPr>
          <w:p w14:paraId="580E550C" w14:textId="3A88C26C" w:rsidR="00D4171A" w:rsidRPr="00E6392D" w:rsidRDefault="00D4171A" w:rsidP="00857946">
            <w:pPr>
              <w:jc w:val="right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48" w:name="part_timepp0"/>
            <w:bookmarkEnd w:id="48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00:22:14</w:t>
            </w:r>
          </w:p>
        </w:tc>
      </w:tr>
      <w:tr w:rsidR="00070C70" w:rsidRPr="00C22079" w14:paraId="00EA4345" w14:textId="77777777" w:rsidTr="00646BC2">
        <w:trPr>
          <w:trHeight w:val="395"/>
        </w:trPr>
        <w:tc>
          <w:tcPr>
            <w:tcW w:w="1156" w:type="dxa"/>
            <w:gridSpan w:val="2"/>
            <w:vMerge/>
            <w:tcBorders>
              <w:left w:val="single" w:sz="4" w:space="0" w:color="D9D9D9"/>
            </w:tcBorders>
          </w:tcPr>
          <w:p w14:paraId="3EBC04D2" w14:textId="77777777" w:rsidR="00D4171A" w:rsidRPr="006F6D1A" w:rsidRDefault="00D4171A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776" w:type="dxa"/>
            <w:vMerge/>
            <w:tcBorders>
              <w:left w:val="single" w:sz="4" w:space="0" w:color="D9D9D9"/>
            </w:tcBorders>
          </w:tcPr>
          <w:p w14:paraId="4E11C5FA" w14:textId="77777777" w:rsidR="00D4171A" w:rsidRPr="00E6392D" w:rsidRDefault="00D4171A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01" w:type="dxa"/>
            <w:vMerge/>
          </w:tcPr>
          <w:p w14:paraId="1AE4F1EC" w14:textId="77777777" w:rsidR="00D4171A" w:rsidRPr="006F6D1A" w:rsidRDefault="00D4171A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07" w:type="dxa"/>
            <w:vMerge/>
          </w:tcPr>
          <w:p w14:paraId="5C21A600" w14:textId="77777777" w:rsidR="00D4171A" w:rsidRPr="00E6392D" w:rsidRDefault="00D4171A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1EA41D8" w14:textId="5F67A191" w:rsidR="00D4171A" w:rsidRPr="006F6D1A" w:rsidRDefault="00D4171A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bookmarkStart w:id="49" w:name="part_MarkupDiscountLabel0"/>
            <w:bookmarkEnd w:id="49"/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Annotazione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50" w:type="dxa"/>
          </w:tcPr>
          <w:p w14:paraId="62ECA7E6" w14:textId="42890BE7" w:rsidR="00D4171A" w:rsidRPr="00E6392D" w:rsidRDefault="00D4171A" w:rsidP="00AB60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50" w:name="part_costMD0"/>
            <w:bookmarkEnd w:id="50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0.00 USD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BF217BE" w14:textId="77777777" w:rsidR="00D4171A" w:rsidRPr="00E6392D" w:rsidRDefault="00D4171A" w:rsidP="00070C7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FF8500"/>
                <w:sz w:val="18"/>
                <w:szCs w:val="18"/>
              </w:rPr>
            </w:pPr>
          </w:p>
        </w:tc>
        <w:tc>
          <w:tcPr>
            <w:tcW w:w="1305" w:type="dxa"/>
            <w:tcBorders>
              <w:left w:val="nil"/>
              <w:right w:val="single" w:sz="4" w:space="0" w:color="D9D9D9"/>
            </w:tcBorders>
            <w:shd w:val="clear" w:color="auto" w:fill="auto"/>
          </w:tcPr>
          <w:p w14:paraId="0185B12A" w14:textId="77777777" w:rsidR="00D4171A" w:rsidRPr="006F6D1A" w:rsidRDefault="00D4171A" w:rsidP="001073B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</w:tr>
      <w:tr w:rsidR="00C34106" w:rsidRPr="00C22079" w14:paraId="07E31D57" w14:textId="77777777" w:rsidTr="0020264C">
        <w:trPr>
          <w:trHeight w:val="468"/>
        </w:trPr>
        <w:tc>
          <w:tcPr>
            <w:tcW w:w="10755" w:type="dxa"/>
            <w:gridSpan w:val="9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36236B96" w14:textId="77777777" w:rsidR="00D4171A" w:rsidRPr="00323825" w:rsidRDefault="00D4171A" w:rsidP="002548AB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Divisione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del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costo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di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fabbricazione</w:t>
            </w:r>
            <w:proofErr w:type="spellEnd"/>
          </w:p>
        </w:tc>
      </w:tr>
      <w:tr w:rsidR="00B776E9" w:rsidRPr="00C22079" w14:paraId="63AED79E" w14:textId="77777777" w:rsidTr="00591A09">
        <w:trPr>
          <w:trHeight w:val="10413"/>
        </w:trPr>
        <w:tc>
          <w:tcPr>
            <w:tcW w:w="10755" w:type="dxa"/>
            <w:gridSpan w:val="9"/>
            <w:tcBorders>
              <w:left w:val="single" w:sz="4" w:space="0" w:color="D9D9D9"/>
              <w:right w:val="single" w:sz="4" w:space="0" w:color="D9D9D9"/>
            </w:tcBorders>
          </w:tcPr>
          <w:tbl>
            <w:tblPr>
              <w:tblW w:w="1050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7"/>
              <w:gridCol w:w="3060"/>
              <w:gridCol w:w="3960"/>
            </w:tblGrid>
            <w:tr w:rsidR="006A442C" w:rsidRPr="00D02B41" w14:paraId="3B537925" w14:textId="77777777" w:rsidTr="008A40D0">
              <w:trPr>
                <w:cantSplit/>
                <w:trHeight w:val="428"/>
              </w:trPr>
              <w:tc>
                <w:tcPr>
                  <w:tcW w:w="348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EE9548B" w14:textId="265898D4" w:rsidR="00D4171A" w:rsidRPr="006F6D1A" w:rsidRDefault="00D4171A" w:rsidP="00D7293F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operazione</w:t>
                  </w:r>
                  <w:bookmarkStart w:id="51" w:name="part_OperationSetupCostTbl0"/>
                  <w:bookmarkEnd w:id="51"/>
                  <w:proofErr w:type="spellEnd"/>
                </w:p>
              </w:tc>
              <w:tc>
                <w:tcPr>
                  <w:tcW w:w="30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85D2C57" w14:textId="77777777" w:rsidR="00D4171A" w:rsidRPr="00D02B41" w:rsidRDefault="00D4171A" w:rsidP="00D7293F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39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97AE943" w14:textId="735844D5" w:rsidR="00D4171A" w:rsidRPr="00D02B41" w:rsidRDefault="00D4171A" w:rsidP="00D7293F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52" w:name="part_currency20"/>
                  <w:bookmarkEnd w:id="52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6A442C" w:rsidRPr="00D02B41" w14:paraId="2E04C64A" w14:textId="77777777" w:rsidTr="008A40D0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C5B5710" w14:textId="76F42CAC" w:rsidR="00D4171A" w:rsidRPr="00D02B41" w:rsidRDefault="00D4171A" w:rsidP="00D7293F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Imposta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operazione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727B364" w14:textId="1062C2D7" w:rsidR="00D4171A" w:rsidRPr="00D02B41" w:rsidRDefault="00D4171A" w:rsidP="00D7293F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00:02:30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919CE1B" w14:textId="37D96B6D" w:rsidR="00D4171A" w:rsidRPr="00D02B41" w:rsidRDefault="00D4171A" w:rsidP="00D7293F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0.08</w:t>
                  </w:r>
                </w:p>
              </w:tc>
            </w:tr>
            <w:tr w:rsidR="006A442C" w:rsidRPr="00D02B41" w14:paraId="4B18B266" w14:textId="77777777" w:rsidTr="008A40D0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837CE9E" w14:textId="77777777" w:rsidR="00D4171A" w:rsidRPr="006F6D1A" w:rsidRDefault="00D4171A" w:rsidP="00D7293F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5FFE2CAF" w14:textId="5422624D" w:rsidR="00D4171A" w:rsidRPr="00D02B41" w:rsidRDefault="00D4171A" w:rsidP="00D7293F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3" w:name="ppart_OperationtimeTtlSetupOp0"/>
                  <w:bookmarkEnd w:id="53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00:02:30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EA8C19F" w14:textId="462210B2" w:rsidR="00D4171A" w:rsidRPr="00D02B41" w:rsidRDefault="00D4171A" w:rsidP="00D7293F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4" w:name="part_OperationcostTtlSetupOp0"/>
                  <w:bookmarkEnd w:id="54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0.08</w:t>
                  </w:r>
                </w:p>
              </w:tc>
            </w:tr>
          </w:tbl>
          <w:p w14:paraId="0D80D165" w14:textId="77777777" w:rsidR="00D4171A" w:rsidRDefault="00D4171A" w:rsidP="00C34106"/>
          <w:tbl>
            <w:tblPr>
              <w:tblW w:w="1050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7"/>
              <w:gridCol w:w="3060"/>
              <w:gridCol w:w="3960"/>
            </w:tblGrid>
            <w:tr w:rsidR="002263EE" w:rsidRPr="00D02B41" w14:paraId="0356E034" w14:textId="77777777" w:rsidTr="008A40D0">
              <w:trPr>
                <w:cantSplit/>
                <w:trHeight w:val="428"/>
              </w:trPr>
              <w:tc>
                <w:tcPr>
                  <w:tcW w:w="348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4FA8DCF" w14:textId="66BD2648" w:rsidR="00D4171A" w:rsidRPr="006F6D1A" w:rsidRDefault="00D4171A" w:rsidP="002263EE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carico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e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scarico</w:t>
                  </w:r>
                  <w:bookmarkStart w:id="55" w:name="part_SetupCostTbl0"/>
                  <w:bookmarkEnd w:id="55"/>
                  <w:proofErr w:type="spellEnd"/>
                </w:p>
              </w:tc>
              <w:tc>
                <w:tcPr>
                  <w:tcW w:w="30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B1F28E5" w14:textId="77777777" w:rsidR="00D4171A" w:rsidRPr="00D02B41" w:rsidRDefault="00D4171A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39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570CC34" w14:textId="510D32DB" w:rsidR="00D4171A" w:rsidRPr="00D02B41" w:rsidRDefault="00D4171A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56" w:name="part_currency18"/>
                  <w:bookmarkEnd w:id="56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2263EE" w:rsidRPr="00D02B41" w14:paraId="21C08B8D" w14:textId="77777777" w:rsidTr="008A40D0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6E3E15D" w14:textId="23E75408" w:rsidR="00D4171A" w:rsidRPr="00D02B41" w:rsidRDefault="00D4171A" w:rsidP="00173BBA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Imposta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operazione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F4988A5" w14:textId="7C8F88CD" w:rsidR="00D4171A" w:rsidRPr="00D02B41" w:rsidRDefault="00D4171A" w:rsidP="00173BBA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00:05:00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30C164F" w14:textId="29800EC5" w:rsidR="00D4171A" w:rsidRPr="00D02B41" w:rsidRDefault="00D4171A" w:rsidP="00173BBA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0.17</w:t>
                  </w:r>
                </w:p>
              </w:tc>
            </w:tr>
            <w:tr w:rsidR="002263EE" w:rsidRPr="00D02B41" w14:paraId="12B7A93D" w14:textId="77777777" w:rsidTr="008A40D0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72B65232" w14:textId="77777777" w:rsidR="00D4171A" w:rsidRPr="006F6D1A" w:rsidRDefault="00D4171A" w:rsidP="00173BBA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577C4E49" w14:textId="371117B6" w:rsidR="00D4171A" w:rsidRPr="00D02B41" w:rsidRDefault="00D4171A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7" w:name="ppart_timeTtlSetupOp0"/>
                  <w:bookmarkEnd w:id="57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00:05:00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3B931C9" w14:textId="25C781DA" w:rsidR="00D4171A" w:rsidRPr="00D02B41" w:rsidRDefault="00D4171A" w:rsidP="002263EE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8" w:name="part_costTtlSetupOp0"/>
                  <w:bookmarkEnd w:id="58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0.17</w:t>
                  </w:r>
                </w:p>
              </w:tc>
            </w:tr>
          </w:tbl>
          <w:p w14:paraId="2AE44BFF" w14:textId="77777777" w:rsidR="00D4171A" w:rsidRDefault="00D4171A" w:rsidP="00C34106"/>
          <w:tbl>
            <w:tblPr>
              <w:tblW w:w="1050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7"/>
              <w:gridCol w:w="3060"/>
              <w:gridCol w:w="2250"/>
              <w:gridCol w:w="1710"/>
            </w:tblGrid>
            <w:tr w:rsidR="00323825" w:rsidRPr="00D02B41" w14:paraId="556FCCE2" w14:textId="77777777" w:rsidTr="008A40D0">
              <w:trPr>
                <w:cantSplit/>
                <w:trHeight w:val="446"/>
              </w:trPr>
              <w:tc>
                <w:tcPr>
                  <w:tcW w:w="3487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13445061" w14:textId="77777777" w:rsidR="00D4171A" w:rsidRPr="006F6D1A" w:rsidRDefault="00D4171A" w:rsidP="00323825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Operazione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aggiuntiva</w:t>
                  </w:r>
                  <w:proofErr w:type="spellEnd"/>
                </w:p>
                <w:p w14:paraId="3ECC4B71" w14:textId="3C4A1059" w:rsidR="00D4171A" w:rsidRPr="006F6D1A" w:rsidRDefault="00D4171A" w:rsidP="00323825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bookmarkStart w:id="59" w:name="part_AdditiveOpeartionTbl0"/>
                  <w:bookmarkEnd w:id="59"/>
                </w:p>
              </w:tc>
              <w:tc>
                <w:tcPr>
                  <w:tcW w:w="306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3E76FC5A" w14:textId="77777777" w:rsidR="00D4171A" w:rsidRPr="00D02B41" w:rsidRDefault="00D4171A" w:rsidP="00275D29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225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75BBDB6A" w14:textId="77777777" w:rsidR="00D4171A" w:rsidRPr="00C83AE1" w:rsidRDefault="00D4171A" w:rsidP="00310632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Fabbricazione</w:t>
                  </w:r>
                  <w:proofErr w:type="spellEnd"/>
                </w:p>
                <w:p w14:paraId="42DD5FBA" w14:textId="4C8CCFD0" w:rsidR="00D4171A" w:rsidRPr="00D02B41" w:rsidRDefault="00D4171A" w:rsidP="00310632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60" w:name="part_currency17"/>
                  <w:bookmarkEnd w:id="60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71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41AE43E7" w14:textId="10634CFA" w:rsidR="00D4171A" w:rsidRPr="00D02B41" w:rsidRDefault="00D4171A" w:rsidP="00310632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stampo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(</w:t>
                  </w:r>
                  <w:bookmarkStart w:id="61" w:name="part_currency16"/>
                  <w:bookmarkEnd w:id="61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323825" w:rsidRPr="00D02B41" w14:paraId="49944DF2" w14:textId="77777777" w:rsidTr="008A40D0">
              <w:trPr>
                <w:trHeight w:val="416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808080"/>
                    <w:right w:val="single" w:sz="4" w:space="0" w:color="auto"/>
                  </w:tcBorders>
                  <w:vAlign w:val="center"/>
                </w:tcPr>
                <w:p w14:paraId="3D13DD62" w14:textId="6C54062D" w:rsidR="00D4171A" w:rsidRPr="00D02B41" w:rsidRDefault="00D4171A" w:rsidP="00275D29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Stampa in 3D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808080"/>
                    <w:right w:val="single" w:sz="4" w:space="0" w:color="auto"/>
                  </w:tcBorders>
                  <w:vAlign w:val="center"/>
                </w:tcPr>
                <w:p w14:paraId="3E20C5EE" w14:textId="6E7DDD1D" w:rsidR="00D4171A" w:rsidRPr="00D02B41" w:rsidRDefault="00D4171A" w:rsidP="00275D29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00:14:44</w:t>
                  </w:r>
                </w:p>
              </w:tc>
              <w:tc>
                <w:tcPr>
                  <w:tcW w:w="2250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808080"/>
                    <w:right w:val="single" w:sz="4" w:space="0" w:color="auto"/>
                  </w:tcBorders>
                  <w:vAlign w:val="center"/>
                </w:tcPr>
                <w:p w14:paraId="0A560053" w14:textId="6D98899C" w:rsidR="00D4171A" w:rsidRPr="00D02B41" w:rsidRDefault="00D4171A" w:rsidP="00275D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0.49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808080"/>
                    <w:right w:val="single" w:sz="4" w:space="0" w:color="auto"/>
                  </w:tcBorders>
                  <w:vAlign w:val="center"/>
                </w:tcPr>
                <w:p w14:paraId="205720DC" w14:textId="0FE40B0E" w:rsidR="00D4171A" w:rsidRPr="00D02B41" w:rsidRDefault="00D4171A" w:rsidP="00275D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</w:tbl>
          <w:p w14:paraId="597F1554" w14:textId="77777777" w:rsidR="00D4171A" w:rsidRDefault="00D4171A" w:rsidP="00C34106"/>
          <w:p w14:paraId="106FDB7B" w14:textId="77777777" w:rsidR="00D4171A" w:rsidRDefault="00D4171A" w:rsidP="00A32F20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Operazioni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di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impostazione</w:t>
            </w:r>
            <w:bookmarkStart w:id="62" w:name="part_SetupTreeList0"/>
            <w:bookmarkEnd w:id="62"/>
            <w:proofErr w:type="spellEnd"/>
          </w:p>
          <w:p w14:paraId="2717ED3A" w14:textId="77777777" w:rsidR="00D4171A" w:rsidRPr="00D4171A" w:rsidRDefault="00D4171A" w:rsidP="00D4171A">
            <w:pPr>
              <w:numPr>
                <w:ilvl w:val="0"/>
                <w:numId w:val="1"/>
              </w:num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proofErr w:type="spellStart"/>
            <w:r w:rsidRPr="00D4171A">
              <w:rPr>
                <w:rFonts w:ascii="Arial Narrow" w:hAnsi="Arial Narrow" w:cs="AkzidenzGroteskBE-Regular"/>
                <w:b/>
                <w:color w:val="718883"/>
                <w:szCs w:val="28"/>
              </w:rPr>
              <w:t>Imposta</w:t>
            </w:r>
            <w:proofErr w:type="spellEnd"/>
            <w:r w:rsidRPr="00D4171A">
              <w:rPr>
                <w:rFonts w:ascii="Arial Narrow" w:hAnsi="Arial Narrow" w:cs="AkzidenzGroteskBE-Regular"/>
                <w:b/>
                <w:color w:val="718883"/>
                <w:szCs w:val="28"/>
              </w:rPr>
              <w:t xml:space="preserve"> </w:t>
            </w:r>
            <w:proofErr w:type="spellStart"/>
            <w:r w:rsidRPr="00D4171A">
              <w:rPr>
                <w:rFonts w:ascii="Arial Narrow" w:hAnsi="Arial Narrow" w:cs="AkzidenzGroteskBE-Regular"/>
                <w:b/>
                <w:color w:val="718883"/>
                <w:szCs w:val="28"/>
              </w:rPr>
              <w:t>operazione</w:t>
            </w:r>
            <w:proofErr w:type="spellEnd"/>
            <w:r w:rsidRPr="00D4171A">
              <w:rPr>
                <w:rFonts w:ascii="Arial Narrow" w:hAnsi="Arial Narrow" w:cs="AkzidenzGroteskBE-Regular"/>
                <w:b/>
                <w:color w:val="718883"/>
                <w:szCs w:val="28"/>
              </w:rPr>
              <w:t xml:space="preserve"> 1</w:t>
            </w:r>
          </w:p>
          <w:p w14:paraId="73008B7D" w14:textId="77777777" w:rsidR="00D4171A" w:rsidRPr="00D4171A" w:rsidRDefault="00D4171A" w:rsidP="00D4171A">
            <w:pPr>
              <w:numPr>
                <w:ilvl w:val="1"/>
                <w:numId w:val="1"/>
              </w:num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r w:rsidRPr="00D4171A">
              <w:rPr>
                <w:rFonts w:ascii="Arial Narrow" w:hAnsi="Arial Narrow" w:cs="AkzidenzGroteskBE-Regular"/>
                <w:b/>
                <w:color w:val="718883"/>
                <w:szCs w:val="28"/>
              </w:rPr>
              <w:t>Stampa in 3D</w:t>
            </w:r>
          </w:p>
          <w:p w14:paraId="76F3025E" w14:textId="5BF49F6A" w:rsidR="00D4171A" w:rsidRPr="00D4171A" w:rsidRDefault="00D4171A" w:rsidP="00D4171A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</w:p>
        </w:tc>
      </w:tr>
    </w:tbl>
    <w:p w14:paraId="4592B1D3" w14:textId="6FFFBCE3" w:rsidR="00D4171A" w:rsidRDefault="00D4171A" w:rsidP="00F26F2E">
      <w:r>
        <w:br w:type="page"/>
      </w:r>
      <w:bookmarkStart w:id="63" w:name="baseline_section_start0"/>
      <w:bookmarkEnd w:id="63"/>
    </w:p>
    <w:tbl>
      <w:tblPr>
        <w:tblW w:w="1080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360"/>
        <w:gridCol w:w="2610"/>
        <w:gridCol w:w="900"/>
        <w:gridCol w:w="1890"/>
        <w:gridCol w:w="3150"/>
        <w:gridCol w:w="1890"/>
      </w:tblGrid>
      <w:tr w:rsidR="00F26F2E" w:rsidRPr="00C22079" w14:paraId="0D760108" w14:textId="77777777" w:rsidTr="00010232">
        <w:trPr>
          <w:trHeight w:val="478"/>
        </w:trPr>
        <w:tc>
          <w:tcPr>
            <w:tcW w:w="10800" w:type="dxa"/>
            <w:gridSpan w:val="6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27BCB4EF" w14:textId="77777777" w:rsidR="00D4171A" w:rsidRPr="00A575D9" w:rsidRDefault="00D4171A" w:rsidP="000E084B">
            <w:pPr>
              <w:rPr>
                <w:rFonts w:ascii="Arial Narrow" w:hAnsi="Arial Narrow"/>
                <w:b/>
              </w:rPr>
            </w:pP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Rapporto</w:t>
            </w:r>
            <w:proofErr w:type="spellEnd"/>
            <w:r>
              <w:rPr>
                <w:rFonts w:ascii="Arial Narrow" w:hAnsi="Arial Narrow" w:cs="AkzidenzGroteskBE-Md"/>
                <w:b/>
                <w:color w:val="004B7A"/>
              </w:rPr>
              <w:t xml:space="preserve"> </w:t>
            </w: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costi</w:t>
            </w:r>
            <w:proofErr w:type="spellEnd"/>
          </w:p>
        </w:tc>
      </w:tr>
      <w:tr w:rsidR="00F26F2E" w:rsidRPr="00C22079" w14:paraId="2A8D6110" w14:textId="77777777" w:rsidTr="00010232">
        <w:trPr>
          <w:trHeight w:val="466"/>
        </w:trPr>
        <w:tc>
          <w:tcPr>
            <w:tcW w:w="360" w:type="dxa"/>
            <w:tcBorders>
              <w:top w:val="single" w:sz="18" w:space="0" w:color="004B7A"/>
              <w:left w:val="single" w:sz="4" w:space="0" w:color="D9D9D9"/>
            </w:tcBorders>
          </w:tcPr>
          <w:p w14:paraId="031238F9" w14:textId="77777777" w:rsidR="00D4171A" w:rsidRPr="00C22079" w:rsidRDefault="00D4171A" w:rsidP="000E084B">
            <w:pPr>
              <w:jc w:val="center"/>
            </w:pPr>
          </w:p>
        </w:tc>
        <w:tc>
          <w:tcPr>
            <w:tcW w:w="2610" w:type="dxa"/>
            <w:tcBorders>
              <w:top w:val="single" w:sz="18" w:space="0" w:color="004B7A"/>
            </w:tcBorders>
          </w:tcPr>
          <w:p w14:paraId="6D204A3F" w14:textId="77777777" w:rsidR="00D4171A" w:rsidRPr="00C22079" w:rsidRDefault="00D4171A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790" w:type="dxa"/>
            <w:gridSpan w:val="2"/>
            <w:tcBorders>
              <w:top w:val="single" w:sz="18" w:space="0" w:color="004B7A"/>
            </w:tcBorders>
          </w:tcPr>
          <w:p w14:paraId="0ACD5006" w14:textId="77777777" w:rsidR="00D4171A" w:rsidRPr="00C22079" w:rsidRDefault="00D4171A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3150" w:type="dxa"/>
            <w:tcBorders>
              <w:top w:val="single" w:sz="18" w:space="0" w:color="004B7A"/>
            </w:tcBorders>
          </w:tcPr>
          <w:p w14:paraId="0183A769" w14:textId="77777777" w:rsidR="00D4171A" w:rsidRPr="00C22079" w:rsidRDefault="00D4171A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1890" w:type="dxa"/>
            <w:tcBorders>
              <w:top w:val="single" w:sz="18" w:space="0" w:color="004B7A"/>
              <w:right w:val="single" w:sz="4" w:space="0" w:color="D9D9D9"/>
            </w:tcBorders>
          </w:tcPr>
          <w:p w14:paraId="32BA2796" w14:textId="77777777" w:rsidR="00D4171A" w:rsidRPr="006F6D1A" w:rsidRDefault="00D4171A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F26F2E" w:rsidRPr="00C22079" w14:paraId="59F467EE" w14:textId="77777777" w:rsidTr="00043C57">
        <w:trPr>
          <w:trHeight w:val="587"/>
        </w:trPr>
        <w:tc>
          <w:tcPr>
            <w:tcW w:w="10800" w:type="dxa"/>
            <w:gridSpan w:val="6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0CD1714E" w14:textId="77777777" w:rsidR="00D4171A" w:rsidRPr="00D51783" w:rsidRDefault="00D4171A" w:rsidP="000E084B">
            <w:pPr>
              <w:rPr>
                <w:rFonts w:ascii="Arial Narrow" w:hAnsi="Arial Narrow"/>
                <w:b/>
                <w:sz w:val="28"/>
                <w:szCs w:val="28"/>
              </w:rPr>
            </w:pP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Impostazioni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linea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base</w:t>
            </w:r>
          </w:p>
        </w:tc>
      </w:tr>
      <w:tr w:rsidR="00E825FD" w:rsidRPr="00C22079" w14:paraId="5C25C443" w14:textId="77777777" w:rsidTr="001F122D">
        <w:trPr>
          <w:trHeight w:val="11412"/>
        </w:trPr>
        <w:tc>
          <w:tcPr>
            <w:tcW w:w="3870" w:type="dxa"/>
            <w:gridSpan w:val="3"/>
            <w:tcBorders>
              <w:top w:val="nil"/>
              <w:left w:val="single" w:sz="4" w:space="0" w:color="D9D9D9"/>
              <w:bottom w:val="single" w:sz="4" w:space="0" w:color="D9D9D9"/>
              <w:right w:val="nil"/>
            </w:tcBorders>
          </w:tcPr>
          <w:p w14:paraId="1DA2AC1C" w14:textId="122AD168" w:rsidR="00D4171A" w:rsidRDefault="00D4171A" w:rsidP="00E825FD">
            <w:pPr>
              <w:jc w:val="center"/>
            </w:pPr>
            <w:bookmarkStart w:id="64" w:name="base_imgIsometric0"/>
            <w:bookmarkEnd w:id="64"/>
            <w:r>
              <w:pict w14:anchorId="36C4E3B3">
                <v:shape id="_x0000_i1027" type="#_x0000_t75" style="width:182.15pt;height:89.2pt">
                  <v:imagedata r:id="rId12" o:title="ScreenShotWithPreview"/>
                </v:shape>
              </w:pict>
            </w:r>
          </w:p>
          <w:p w14:paraId="04B15FB4" w14:textId="0FB034B0" w:rsidR="00D4171A" w:rsidRPr="00C22079" w:rsidRDefault="00D4171A" w:rsidP="00E825FD">
            <w:pPr>
              <w:jc w:val="center"/>
            </w:pPr>
            <w:bookmarkStart w:id="65" w:name="base_imgIsoStock0"/>
            <w:bookmarkEnd w:id="65"/>
            <w:proofErr w:type="spellStart"/>
            <w:r>
              <w:t>Dimensioni</w:t>
            </w:r>
            <w:proofErr w:type="spellEnd"/>
            <w:r>
              <w:t xml:space="preserve"> </w:t>
            </w:r>
            <w:proofErr w:type="spellStart"/>
            <w:r>
              <w:t>stampante</w:t>
            </w:r>
            <w:proofErr w:type="spellEnd"/>
            <w:r>
              <w:t>: 10.00 x 10.00 x 10.00 in</w:t>
            </w:r>
          </w:p>
          <w:p w14:paraId="23B13257" w14:textId="77777777" w:rsidR="00D4171A" w:rsidRPr="00C22079" w:rsidRDefault="00D4171A" w:rsidP="00E825FD">
            <w:pPr>
              <w:jc w:val="center"/>
            </w:pPr>
          </w:p>
        </w:tc>
        <w:tc>
          <w:tcPr>
            <w:tcW w:w="6930" w:type="dxa"/>
            <w:gridSpan w:val="3"/>
            <w:tcBorders>
              <w:left w:val="nil"/>
              <w:right w:val="single" w:sz="4" w:space="0" w:color="D9D9D9"/>
            </w:tcBorders>
          </w:tcPr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E13618" w:rsidRPr="00165F85" w14:paraId="3ED8F1A1" w14:textId="77777777" w:rsidTr="00C9447A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5FE5050D" w14:textId="77777777" w:rsidR="00D4171A" w:rsidRPr="006F6D1A" w:rsidRDefault="00D4171A" w:rsidP="00C9447A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Nome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6FFFAE91" w14:textId="755DC995" w:rsidR="00D4171A" w:rsidRPr="00C72B0E" w:rsidRDefault="00D4171A" w:rsidP="00C9447A">
                  <w:pP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</w:pPr>
                  <w:bookmarkStart w:id="66" w:name="file_name0"/>
                  <w:bookmarkEnd w:id="66"/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pinza</w:t>
                  </w:r>
                  <w:proofErr w:type="spellEnd"/>
                </w:p>
              </w:tc>
            </w:tr>
            <w:tr w:rsidR="00E13618" w:rsidRPr="00165F85" w14:paraId="314E43EA" w14:textId="77777777" w:rsidTr="00010232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3BA7832" w14:textId="77777777" w:rsidR="00D4171A" w:rsidRPr="006F6D1A" w:rsidRDefault="00D4171A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Data 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rapporto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3A1CD50" w14:textId="0542CC66" w:rsidR="00D4171A" w:rsidRPr="00C72B0E" w:rsidRDefault="00D4171A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67" w:name="base_DateTime0"/>
                  <w:bookmarkEnd w:id="67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21/01/2024 11:28:18</w:t>
                  </w:r>
                </w:p>
              </w:tc>
            </w:tr>
            <w:tr w:rsidR="00E13618" w:rsidRPr="00165F85" w14:paraId="1AD422AC" w14:textId="77777777" w:rsidTr="00084ED1">
              <w:trPr>
                <w:trHeight w:val="404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22903749" w14:textId="77777777" w:rsidR="00D4171A" w:rsidRPr="006F6D1A" w:rsidRDefault="00D4171A" w:rsidP="00C9447A">
                  <w:pP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Metodo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auto"/>
                  <w:vAlign w:val="center"/>
                </w:tcPr>
                <w:p w14:paraId="11A5A5BE" w14:textId="6EA80678" w:rsidR="00D4171A" w:rsidRPr="00811234" w:rsidRDefault="00D4171A" w:rsidP="00C9447A">
                  <w:pP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</w:pPr>
                  <w:bookmarkStart w:id="68" w:name="base_MfgProcess0"/>
                  <w:bookmarkEnd w:id="68"/>
                  <w: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  <w:t>Stampa in 3D</w:t>
                  </w:r>
                </w:p>
              </w:tc>
            </w:tr>
            <w:tr w:rsidR="00E13618" w:rsidRPr="00165F85" w14:paraId="476F6D17" w14:textId="77777777" w:rsidTr="00010232">
              <w:trPr>
                <w:trHeight w:val="426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742E03F" w14:textId="77777777" w:rsidR="00D4171A" w:rsidRPr="006F6D1A" w:rsidRDefault="00D4171A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BA1C0D5" w14:textId="3F0D2A3F" w:rsidR="00D4171A" w:rsidRDefault="00D4171A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69" w:name="base_Material0"/>
                  <w:bookmarkEnd w:id="6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ABS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generico</w:t>
                  </w:r>
                  <w:proofErr w:type="spellEnd"/>
                </w:p>
              </w:tc>
            </w:tr>
            <w:tr w:rsidR="00E13618" w:rsidRPr="00165F85" w14:paraId="2299B468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8B8F0A9" w14:textId="77777777" w:rsidR="00D4171A" w:rsidRPr="006F6D1A" w:rsidRDefault="00D4171A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Peso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inventario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9F54D0D" w14:textId="4FE35542" w:rsidR="00D4171A" w:rsidRPr="00C72B0E" w:rsidRDefault="00D4171A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0" w:name="base_Weight0"/>
                  <w:bookmarkEnd w:id="7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lb</w:t>
                  </w:r>
                </w:p>
              </w:tc>
            </w:tr>
            <w:tr w:rsidR="00E13618" w:rsidRPr="00165F85" w14:paraId="47F2D8FB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DAAB499" w14:textId="5075DEA9" w:rsidR="00D4171A" w:rsidRPr="006F6D1A" w:rsidRDefault="00D4171A" w:rsidP="006E6F75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bookmarkStart w:id="71" w:name="base_StockTypeLabel0"/>
                  <w:bookmarkEnd w:id="71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materiali</w:t>
                  </w:r>
                  <w:proofErr w:type="spellEnd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strutturali</w:t>
                  </w:r>
                  <w:proofErr w:type="spellEnd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8DF41FA" w14:textId="54EBDFAC" w:rsidR="00D4171A" w:rsidRPr="00C72B0E" w:rsidRDefault="00D4171A" w:rsidP="00C9447A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72" w:name="base_StockType0"/>
                  <w:bookmarkEnd w:id="72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10.00 USD</w:t>
                  </w:r>
                </w:p>
              </w:tc>
            </w:tr>
            <w:tr w:rsidR="00E13618" w:rsidRPr="00165F85" w14:paraId="479C6FF0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A7AE1C3" w14:textId="77F0A0FF" w:rsidR="00D4171A" w:rsidRPr="006F6D1A" w:rsidRDefault="00D4171A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73" w:name="base_StockSizeLabel0"/>
                  <w:bookmarkEnd w:id="73"/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Spessore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parete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733C1BD" w14:textId="49BF3D82" w:rsidR="00D4171A" w:rsidRPr="00C72B0E" w:rsidRDefault="00D4171A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4" w:name="base_StockSize0"/>
                  <w:bookmarkEnd w:id="74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0.20 in</w:t>
                  </w:r>
                </w:p>
              </w:tc>
            </w:tr>
            <w:tr w:rsidR="00E13618" w:rsidRPr="00165F85" w14:paraId="06136320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77F22D4" w14:textId="48A76DCE" w:rsidR="00D4171A" w:rsidRPr="006F6D1A" w:rsidRDefault="00D4171A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75" w:name="base_MaterialCostLabel0"/>
                  <w:bookmarkEnd w:id="75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Costo/peso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367F449" w14:textId="5A2C5FE9" w:rsidR="00D4171A" w:rsidRPr="00C72B0E" w:rsidRDefault="00D4171A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6" w:name="base_MatCost0"/>
                  <w:bookmarkEnd w:id="76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21.77 USD/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lb</w:t>
                  </w:r>
                  <w:proofErr w:type="spellEnd"/>
                </w:p>
              </w:tc>
            </w:tr>
            <w:tr w:rsidR="00E13618" w:rsidRPr="00165F85" w14:paraId="79E344FB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0CE647E" w14:textId="736852F2" w:rsidR="00D4171A" w:rsidRPr="006F6D1A" w:rsidRDefault="00D4171A" w:rsidP="00511EE2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77" w:name="base_shopRateLabel0"/>
                  <w:bookmarkEnd w:id="77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della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produzione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8F21381" w14:textId="0442FDF0" w:rsidR="00D4171A" w:rsidRPr="00C72B0E" w:rsidRDefault="00D4171A" w:rsidP="006B25B7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8" w:name="base_ShopRate0"/>
                  <w:bookmarkEnd w:id="7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N/A</w:t>
                  </w:r>
                </w:p>
              </w:tc>
            </w:tr>
          </w:tbl>
          <w:p w14:paraId="1EDA3A9C" w14:textId="77777777" w:rsidR="00D4171A" w:rsidRDefault="00D4171A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184"/>
              <w:gridCol w:w="3862"/>
            </w:tblGrid>
            <w:tr w:rsidR="009C0F53" w:rsidRPr="00165F85" w14:paraId="3C4656C9" w14:textId="77777777" w:rsidTr="00E748A1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35073C07" w14:textId="77777777" w:rsidR="00D4171A" w:rsidRPr="006F6D1A" w:rsidRDefault="00D4171A" w:rsidP="007D64E6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Quantità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da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produrre</w:t>
                  </w:r>
                  <w:proofErr w:type="spellEnd"/>
                </w:p>
              </w:tc>
              <w:tc>
                <w:tcPr>
                  <w:tcW w:w="4046" w:type="dxa"/>
                  <w:gridSpan w:val="2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7196ABB6" w14:textId="77777777" w:rsidR="00D4171A" w:rsidRPr="00165F85" w:rsidRDefault="00D4171A" w:rsidP="007D64E6">
                  <w:pPr>
                    <w:rPr>
                      <w:rFonts w:ascii="Arial Narrow" w:hAnsi="Arial Narrow"/>
                      <w:b/>
                      <w:color w:val="718883"/>
                      <w:sz w:val="26"/>
                      <w:szCs w:val="26"/>
                    </w:rPr>
                  </w:pPr>
                </w:p>
              </w:tc>
            </w:tr>
            <w:tr w:rsidR="009C0F53" w:rsidRPr="00165F85" w14:paraId="4BBCE8C1" w14:textId="77777777" w:rsidTr="00010232">
              <w:trPr>
                <w:trHeight w:val="349"/>
              </w:trPr>
              <w:tc>
                <w:tcPr>
                  <w:tcW w:w="2682" w:type="dxa"/>
                  <w:gridSpan w:val="2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17C259F" w14:textId="77777777" w:rsidR="00D4171A" w:rsidRPr="006F6D1A" w:rsidRDefault="00D4171A" w:rsidP="00C0568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parti:</w:t>
                  </w:r>
                </w:p>
              </w:tc>
              <w:tc>
                <w:tcPr>
                  <w:tcW w:w="3862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2BC4557" w14:textId="19148295" w:rsidR="00D4171A" w:rsidRPr="00C72B0E" w:rsidRDefault="00D4171A" w:rsidP="00C05683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9" w:name="base_numParts0"/>
                  <w:bookmarkEnd w:id="7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4</w:t>
                  </w:r>
                </w:p>
              </w:tc>
            </w:tr>
            <w:tr w:rsidR="009C0F53" w:rsidRPr="00165F85" w14:paraId="3F4C3232" w14:textId="77777777" w:rsidTr="00C05683">
              <w:trPr>
                <w:trHeight w:val="349"/>
              </w:trPr>
              <w:tc>
                <w:tcPr>
                  <w:tcW w:w="2682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93A1F43" w14:textId="7F20B047" w:rsidR="00D4171A" w:rsidRPr="006F6D1A" w:rsidRDefault="00D4171A" w:rsidP="00C0568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80" w:name="base_LotSizeLabel0"/>
                  <w:bookmarkEnd w:id="80"/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Dimensione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lotto:</w:t>
                  </w:r>
                </w:p>
              </w:tc>
              <w:tc>
                <w:tcPr>
                  <w:tcW w:w="3862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5CE1D70" w14:textId="42E24FEB" w:rsidR="00D4171A" w:rsidRPr="00C72B0E" w:rsidRDefault="00D4171A" w:rsidP="00C05683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1" w:name="base_lotSize0"/>
                  <w:bookmarkEnd w:id="81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4</w:t>
                  </w:r>
                </w:p>
              </w:tc>
            </w:tr>
          </w:tbl>
          <w:p w14:paraId="692E8034" w14:textId="77777777" w:rsidR="00D4171A" w:rsidRDefault="00D4171A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82"/>
              <w:gridCol w:w="988"/>
              <w:gridCol w:w="2874"/>
            </w:tblGrid>
            <w:tr w:rsidR="009C0F53" w:rsidRPr="00165F85" w14:paraId="1D5208C1" w14:textId="77777777" w:rsidTr="00C05683">
              <w:trPr>
                <w:trHeight w:val="246"/>
              </w:trPr>
              <w:tc>
                <w:tcPr>
                  <w:tcW w:w="2682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37F93524" w14:textId="77777777" w:rsidR="00D4171A" w:rsidRPr="006F6D1A" w:rsidRDefault="00D4171A" w:rsidP="007D64E6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stimato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3862" w:type="dxa"/>
                  <w:gridSpan w:val="2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6E786F48" w14:textId="348A725B" w:rsidR="00D4171A" w:rsidRPr="00C72B0E" w:rsidRDefault="00D4171A" w:rsidP="00263C7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82" w:name="base_costpp1"/>
                  <w:bookmarkEnd w:id="82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11.52 USD</w:t>
                  </w:r>
                </w:p>
              </w:tc>
            </w:tr>
            <w:tr w:rsidR="009C0F53" w:rsidRPr="00165F85" w14:paraId="079186CA" w14:textId="77777777" w:rsidTr="00010232">
              <w:trPr>
                <w:trHeight w:val="349"/>
              </w:trPr>
              <w:tc>
                <w:tcPr>
                  <w:tcW w:w="2682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F26A7A8" w14:textId="77777777" w:rsidR="00D4171A" w:rsidRPr="006F6D1A" w:rsidRDefault="00D4171A" w:rsidP="00623129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usato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62" w:type="dxa"/>
                  <w:gridSpan w:val="2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8FAC62D" w14:textId="3E51EAB8" w:rsidR="00D4171A" w:rsidRPr="00C72B0E" w:rsidRDefault="00D4171A" w:rsidP="00623129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3" w:name="base_TemplateName0"/>
                  <w:bookmarkEnd w:id="83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machiningtemplate_default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(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englishstandard</w:t>
                  </w:r>
                  <w:proofErr w:type="spellEnd"/>
                  <w:proofErr w:type="gram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).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sldctm</w:t>
                  </w:r>
                  <w:proofErr w:type="spellEnd"/>
                  <w:proofErr w:type="gramEnd"/>
                </w:p>
              </w:tc>
            </w:tr>
            <w:tr w:rsidR="00D14DEB" w:rsidRPr="00165F85" w14:paraId="20CCDC3D" w14:textId="77777777" w:rsidTr="008154E3">
              <w:trPr>
                <w:trHeight w:val="349"/>
              </w:trPr>
              <w:tc>
                <w:tcPr>
                  <w:tcW w:w="2682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4ECB012" w14:textId="77777777" w:rsidR="00D4171A" w:rsidRPr="006F6D1A" w:rsidRDefault="00D4171A" w:rsidP="00623129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Modalità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usata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62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auto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72BA7B0" w14:textId="67A670A1" w:rsidR="00D4171A" w:rsidRPr="00C72B0E" w:rsidRDefault="00D4171A" w:rsidP="00623129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4" w:name="base_CostingModeUsed0"/>
                  <w:bookmarkEnd w:id="84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Riconoscimento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processo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produzione</w:t>
                  </w:r>
                  <w:proofErr w:type="spellEnd"/>
                </w:p>
              </w:tc>
            </w:tr>
            <w:tr w:rsidR="009C0F53" w:rsidRPr="00165F85" w14:paraId="086A1DF9" w14:textId="77777777" w:rsidTr="008154E3">
              <w:trPr>
                <w:trHeight w:val="1030"/>
              </w:trPr>
              <w:tc>
                <w:tcPr>
                  <w:tcW w:w="2682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E29C6B5" w14:textId="77777777" w:rsidR="00D4171A" w:rsidRPr="006F6D1A" w:rsidRDefault="00D4171A" w:rsidP="00623129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Confronto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808080"/>
                    <w:bottom w:val="single" w:sz="4" w:space="0" w:color="auto"/>
                    <w:right w:val="nil"/>
                  </w:tcBorders>
                  <w:shd w:val="clear" w:color="auto" w:fill="auto"/>
                  <w:vAlign w:val="center"/>
                </w:tcPr>
                <w:p w14:paraId="53B8F095" w14:textId="5A2546A1" w:rsidR="00D4171A" w:rsidRPr="00C72B0E" w:rsidRDefault="00D4171A" w:rsidP="00623129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5" w:name="file_imgArrow1"/>
                  <w:bookmarkEnd w:id="85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63137DE8">
                      <v:shape id="_x0000_i1029" type="#_x0000_t75" style="width:18.8pt;height:18.8pt">
                        <v:imagedata r:id="rId9" o:title="arrowPic"/>
                      </v:shape>
                    </w:pict>
                  </w:r>
                </w:p>
              </w:tc>
              <w:tc>
                <w:tcPr>
                  <w:tcW w:w="287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78F27471" w14:textId="12261FB7" w:rsidR="00D4171A" w:rsidRPr="00C72B0E" w:rsidRDefault="00D4171A" w:rsidP="0030523B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6" w:name="file_imgBars1"/>
                  <w:bookmarkEnd w:id="86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5B9B717E">
                      <v:shape id="_x0000_i1031" type="#_x0000_t75" style="width:93.5pt;height:18.8pt">
                        <v:imagedata r:id="rId10" o:title="bars"/>
                      </v:shape>
                    </w:pict>
                  </w:r>
                </w:p>
              </w:tc>
            </w:tr>
          </w:tbl>
          <w:p w14:paraId="6A0C83F0" w14:textId="77777777" w:rsidR="00D4171A" w:rsidRDefault="00D4171A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82"/>
              <w:gridCol w:w="1685"/>
              <w:gridCol w:w="2177"/>
            </w:tblGrid>
            <w:tr w:rsidR="009C0F53" w:rsidRPr="00165F85" w14:paraId="7E0B04A5" w14:textId="77777777" w:rsidTr="00E748A1">
              <w:trPr>
                <w:trHeight w:val="246"/>
              </w:trPr>
              <w:tc>
                <w:tcPr>
                  <w:tcW w:w="6544" w:type="dxa"/>
                  <w:gridSpan w:val="3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7D2E8E03" w14:textId="77777777" w:rsidR="00D4171A" w:rsidRPr="00C72B0E" w:rsidRDefault="00D4171A" w:rsidP="007D64E6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Divisione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costo</w:t>
                  </w:r>
                  <w:proofErr w:type="spellEnd"/>
                </w:p>
              </w:tc>
            </w:tr>
            <w:tr w:rsidR="009C0F53" w:rsidRPr="00165F85" w14:paraId="2592A325" w14:textId="77777777" w:rsidTr="00010232">
              <w:trPr>
                <w:trHeight w:val="349"/>
              </w:trPr>
              <w:tc>
                <w:tcPr>
                  <w:tcW w:w="2682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7BE1C04" w14:textId="77777777" w:rsidR="00D4171A" w:rsidRPr="006F6D1A" w:rsidRDefault="00D4171A" w:rsidP="00623129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1685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345727D" w14:textId="773BBDE1" w:rsidR="00D4171A" w:rsidRPr="00C72B0E" w:rsidRDefault="00D4171A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7" w:name="base_costMat0"/>
                  <w:bookmarkEnd w:id="87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10.06 USD</w:t>
                  </w:r>
                </w:p>
              </w:tc>
              <w:tc>
                <w:tcPr>
                  <w:tcW w:w="2177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A45DF41" w14:textId="26E3425E" w:rsidR="00D4171A" w:rsidRPr="00C72B0E" w:rsidRDefault="00D4171A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8" w:name="base_percentMat0"/>
                  <w:bookmarkEnd w:id="88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87%</w:t>
                  </w:r>
                </w:p>
              </w:tc>
            </w:tr>
            <w:tr w:rsidR="009C0F53" w:rsidRPr="00165F85" w14:paraId="328AAA35" w14:textId="77777777" w:rsidTr="00623129">
              <w:trPr>
                <w:trHeight w:val="349"/>
              </w:trPr>
              <w:tc>
                <w:tcPr>
                  <w:tcW w:w="2682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58996D1" w14:textId="77777777" w:rsidR="00D4171A" w:rsidRPr="006F6D1A" w:rsidRDefault="00D4171A" w:rsidP="00623129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A6B7146" w14:textId="7775D408" w:rsidR="00D4171A" w:rsidRPr="00C72B0E" w:rsidRDefault="00D4171A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9" w:name="base_costMfg0"/>
                  <w:bookmarkEnd w:id="8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1.46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6E53763" w14:textId="7D54DBA0" w:rsidR="00D4171A" w:rsidRPr="00C72B0E" w:rsidRDefault="00D4171A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90" w:name="base_percentMfg0"/>
                  <w:bookmarkEnd w:id="90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13%</w:t>
                  </w:r>
                </w:p>
              </w:tc>
            </w:tr>
            <w:tr w:rsidR="009C0F53" w:rsidRPr="00165F85" w14:paraId="09FBE7EE" w14:textId="77777777" w:rsidTr="00B71A3E">
              <w:trPr>
                <w:trHeight w:val="349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CB0738C" w14:textId="6A591628" w:rsidR="00D4171A" w:rsidRPr="006F6D1A" w:rsidRDefault="00D4171A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91" w:name="base_MarkupDiscountLabel1"/>
                  <w:bookmarkEnd w:id="91"/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Annotazione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84D6F7D" w14:textId="705E3C33" w:rsidR="00D4171A" w:rsidRPr="00C72B0E" w:rsidRDefault="00D4171A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2" w:name="base_costMD1"/>
                  <w:bookmarkEnd w:id="9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DBAFFFF" w14:textId="6A3875F9" w:rsidR="00D4171A" w:rsidRPr="00C72B0E" w:rsidRDefault="00D4171A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93" w:name="base_percentMD0"/>
                  <w:bookmarkEnd w:id="93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B71A3E" w:rsidRPr="00165F85" w14:paraId="4B6121CC" w14:textId="77777777" w:rsidTr="00B71A3E">
              <w:trPr>
                <w:trHeight w:val="162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FFD468B" w14:textId="77777777" w:rsidR="00D4171A" w:rsidRPr="006F6D1A" w:rsidRDefault="00D4171A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287F4FF" w14:textId="77777777" w:rsidR="00D4171A" w:rsidRPr="00C72B0E" w:rsidRDefault="00D4171A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4CEC4CF" w14:textId="77777777" w:rsidR="00D4171A" w:rsidRPr="00C72B0E" w:rsidRDefault="00D4171A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  <w:tr w:rsidR="00B71A3E" w:rsidRPr="00165F85" w14:paraId="29439BA1" w14:textId="77777777" w:rsidTr="00A16220">
              <w:trPr>
                <w:trHeight w:val="117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85A7ED3" w14:textId="77777777" w:rsidR="00D4171A" w:rsidRPr="006F6D1A" w:rsidRDefault="00D4171A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2C05E2F" w14:textId="77777777" w:rsidR="00D4171A" w:rsidRPr="00C72B0E" w:rsidRDefault="00D4171A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8EA22BD" w14:textId="77777777" w:rsidR="00D4171A" w:rsidRPr="00C72B0E" w:rsidRDefault="00D4171A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  <w:tr w:rsidR="00B71A3E" w:rsidRPr="00165F85" w14:paraId="58BFDB41" w14:textId="77777777" w:rsidTr="00A16220">
              <w:trPr>
                <w:trHeight w:val="70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1B649B4" w14:textId="77777777" w:rsidR="00D4171A" w:rsidRPr="006F6D1A" w:rsidRDefault="00D4171A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Stampo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9364C8A" w14:textId="1312BEA1" w:rsidR="00D4171A" w:rsidRPr="00C72B0E" w:rsidRDefault="00D4171A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4" w:name="base_costMold0"/>
                  <w:bookmarkEnd w:id="94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3233547" w14:textId="5127F2EA" w:rsidR="00D4171A" w:rsidRPr="00C72B0E" w:rsidRDefault="00D4171A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95" w:name="base_percentMold0"/>
                  <w:bookmarkEnd w:id="95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B71A3E" w:rsidRPr="00165F85" w14:paraId="73D37DE9" w14:textId="77777777" w:rsidTr="00A16220">
              <w:trPr>
                <w:trHeight w:val="70"/>
              </w:trPr>
              <w:tc>
                <w:tcPr>
                  <w:tcW w:w="2682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34B2D1F" w14:textId="77777777" w:rsidR="00D4171A" w:rsidRPr="006F6D1A" w:rsidRDefault="00D4171A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60ED64E" w14:textId="77777777" w:rsidR="00D4171A" w:rsidRPr="00C72B0E" w:rsidRDefault="00D4171A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240323A" w14:textId="77777777" w:rsidR="00D4171A" w:rsidRPr="00C72B0E" w:rsidRDefault="00D4171A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</w:tbl>
          <w:p w14:paraId="13923F3F" w14:textId="77777777" w:rsidR="00D4171A" w:rsidRDefault="00D4171A" w:rsidP="000E084B"/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D23071" w:rsidRPr="00165F85" w14:paraId="7322A58D" w14:textId="77777777" w:rsidTr="0068320A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6C911825" w14:textId="77777777" w:rsidR="00D4171A" w:rsidRPr="006F6D1A" w:rsidRDefault="00D4171A" w:rsidP="0068320A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Tempo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stimato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15582F7E" w14:textId="141F51F8" w:rsidR="00D4171A" w:rsidRPr="00C72B0E" w:rsidRDefault="00D4171A" w:rsidP="00D23071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96" w:name="base_timepp1"/>
                  <w:bookmarkEnd w:id="96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00:29:13</w:t>
                  </w:r>
                </w:p>
              </w:tc>
            </w:tr>
            <w:tr w:rsidR="00D23071" w:rsidRPr="00165F85" w14:paraId="5F56FD4A" w14:textId="77777777" w:rsidTr="00010232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335F595" w14:textId="77777777" w:rsidR="00D4171A" w:rsidRPr="006F6D1A" w:rsidRDefault="00D4171A" w:rsidP="0068320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Impostazioni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81B0336" w14:textId="10984CBF" w:rsidR="00D4171A" w:rsidRPr="00C72B0E" w:rsidRDefault="00D4171A" w:rsidP="00D23071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7" w:name="base_SetupTime0"/>
                  <w:bookmarkEnd w:id="97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00:10:00</w:t>
                  </w:r>
                </w:p>
              </w:tc>
            </w:tr>
            <w:tr w:rsidR="00D23071" w:rsidRPr="00C72B0E" w14:paraId="3A801FAC" w14:textId="77777777" w:rsidTr="0068320A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73FF572" w14:textId="77777777" w:rsidR="00D4171A" w:rsidRPr="006F6D1A" w:rsidRDefault="00D4171A" w:rsidP="0068320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Operazioni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BB7F007" w14:textId="3DC4F0F6" w:rsidR="00D4171A" w:rsidRPr="00C72B0E" w:rsidRDefault="00D4171A" w:rsidP="00D23071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8" w:name="base_OperationTime0"/>
                  <w:bookmarkEnd w:id="9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00:19:13</w:t>
                  </w:r>
                </w:p>
              </w:tc>
            </w:tr>
          </w:tbl>
          <w:p w14:paraId="604BEF3C" w14:textId="77777777" w:rsidR="00D4171A" w:rsidRPr="00C22079" w:rsidRDefault="00D4171A" w:rsidP="000E084B"/>
        </w:tc>
      </w:tr>
    </w:tbl>
    <w:p w14:paraId="2FE714A9" w14:textId="77777777" w:rsidR="00D4171A" w:rsidRDefault="00D4171A" w:rsidP="00F26F2E">
      <w:r>
        <w:br w:type="page"/>
      </w:r>
    </w:p>
    <w:tbl>
      <w:tblPr>
        <w:tblW w:w="10773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360"/>
        <w:gridCol w:w="796"/>
        <w:gridCol w:w="1776"/>
        <w:gridCol w:w="38"/>
        <w:gridCol w:w="763"/>
        <w:gridCol w:w="1307"/>
        <w:gridCol w:w="270"/>
        <w:gridCol w:w="1530"/>
        <w:gridCol w:w="1350"/>
        <w:gridCol w:w="450"/>
        <w:gridCol w:w="810"/>
        <w:gridCol w:w="1323"/>
      </w:tblGrid>
      <w:tr w:rsidR="008F7767" w:rsidRPr="00C22079" w14:paraId="40850E21" w14:textId="77777777" w:rsidTr="00010232">
        <w:trPr>
          <w:trHeight w:val="490"/>
        </w:trPr>
        <w:tc>
          <w:tcPr>
            <w:tcW w:w="10773" w:type="dxa"/>
            <w:gridSpan w:val="12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4F105476" w14:textId="77777777" w:rsidR="00D4171A" w:rsidRPr="00A575D9" w:rsidRDefault="00D4171A" w:rsidP="000E084B">
            <w:pPr>
              <w:rPr>
                <w:rFonts w:ascii="Arial Narrow" w:hAnsi="Arial Narrow"/>
                <w:b/>
              </w:rPr>
            </w:pP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Rapporto</w:t>
            </w:r>
            <w:proofErr w:type="spellEnd"/>
            <w:r>
              <w:rPr>
                <w:rFonts w:ascii="Arial Narrow" w:hAnsi="Arial Narrow" w:cs="AkzidenzGroteskBE-Md"/>
                <w:b/>
                <w:color w:val="004B7A"/>
              </w:rPr>
              <w:t xml:space="preserve"> </w:t>
            </w: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costi</w:t>
            </w:r>
            <w:proofErr w:type="spellEnd"/>
          </w:p>
        </w:tc>
      </w:tr>
      <w:tr w:rsidR="008F7767" w:rsidRPr="00C22079" w14:paraId="79FE02BE" w14:textId="77777777" w:rsidTr="00010232">
        <w:trPr>
          <w:trHeight w:val="477"/>
        </w:trPr>
        <w:tc>
          <w:tcPr>
            <w:tcW w:w="360" w:type="dxa"/>
            <w:tcBorders>
              <w:top w:val="single" w:sz="18" w:space="0" w:color="004B7A"/>
              <w:left w:val="single" w:sz="4" w:space="0" w:color="D9D9D9"/>
            </w:tcBorders>
          </w:tcPr>
          <w:p w14:paraId="4B7BEAF8" w14:textId="77777777" w:rsidR="00D4171A" w:rsidRPr="00C22079" w:rsidRDefault="00D4171A" w:rsidP="000E084B">
            <w:pPr>
              <w:jc w:val="center"/>
            </w:pPr>
            <w:r>
              <w:pict w14:anchorId="15DC1C94">
                <v:shape id="Picture 25" o:spid="_x0000_s2051" type="#_x0000_t75" style="position:absolute;left:0;text-align:left;margin-left:-5.15pt;margin-top:17.65pt;width:540pt;height:51.35pt;z-index:-251658240;visibility:visible;mso-position-horizontal-relative:text;mso-position-vertical-relative:text">
                  <v:imagedata r:id="rId11" o:title=""/>
                </v:shape>
              </w:pict>
            </w:r>
          </w:p>
        </w:tc>
        <w:tc>
          <w:tcPr>
            <w:tcW w:w="2610" w:type="dxa"/>
            <w:gridSpan w:val="3"/>
            <w:tcBorders>
              <w:top w:val="single" w:sz="18" w:space="0" w:color="004B7A"/>
            </w:tcBorders>
          </w:tcPr>
          <w:p w14:paraId="6BF203E8" w14:textId="77777777" w:rsidR="00D4171A" w:rsidRPr="00C22079" w:rsidRDefault="00D4171A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340" w:type="dxa"/>
            <w:gridSpan w:val="3"/>
            <w:tcBorders>
              <w:top w:val="single" w:sz="18" w:space="0" w:color="004B7A"/>
            </w:tcBorders>
          </w:tcPr>
          <w:p w14:paraId="3E8CD6FD" w14:textId="77777777" w:rsidR="00D4171A" w:rsidRPr="00C22079" w:rsidRDefault="00D4171A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3330" w:type="dxa"/>
            <w:gridSpan w:val="3"/>
            <w:tcBorders>
              <w:top w:val="single" w:sz="18" w:space="0" w:color="004B7A"/>
            </w:tcBorders>
          </w:tcPr>
          <w:p w14:paraId="3C207D8E" w14:textId="77777777" w:rsidR="00D4171A" w:rsidRPr="00C22079" w:rsidRDefault="00D4171A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133" w:type="dxa"/>
            <w:gridSpan w:val="2"/>
            <w:tcBorders>
              <w:top w:val="single" w:sz="18" w:space="0" w:color="004B7A"/>
              <w:right w:val="single" w:sz="4" w:space="0" w:color="D9D9D9"/>
            </w:tcBorders>
          </w:tcPr>
          <w:p w14:paraId="457D7BAA" w14:textId="77777777" w:rsidR="00D4171A" w:rsidRPr="006F6D1A" w:rsidRDefault="00D4171A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E72323" w:rsidRPr="00C22079" w14:paraId="056FCF60" w14:textId="77777777" w:rsidTr="00E72323">
        <w:trPr>
          <w:trHeight w:val="251"/>
        </w:trPr>
        <w:tc>
          <w:tcPr>
            <w:tcW w:w="1156" w:type="dxa"/>
            <w:gridSpan w:val="2"/>
            <w:vMerge w:val="restart"/>
            <w:tcBorders>
              <w:left w:val="single" w:sz="4" w:space="0" w:color="D9D9D9"/>
            </w:tcBorders>
          </w:tcPr>
          <w:p w14:paraId="20BC38FF" w14:textId="77777777" w:rsidR="00D4171A" w:rsidRPr="006F6D1A" w:rsidRDefault="00D4171A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Nome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modello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 </w:t>
            </w:r>
          </w:p>
        </w:tc>
        <w:tc>
          <w:tcPr>
            <w:tcW w:w="1776" w:type="dxa"/>
            <w:vMerge w:val="restart"/>
            <w:tcBorders>
              <w:left w:val="single" w:sz="4" w:space="0" w:color="D9D9D9"/>
            </w:tcBorders>
          </w:tcPr>
          <w:p w14:paraId="6FE35FC8" w14:textId="4606C12C" w:rsidR="00D4171A" w:rsidRPr="00E6392D" w:rsidRDefault="00D4171A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99" w:name="file_name3"/>
            <w:bookmarkEnd w:id="99"/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pinza</w:t>
            </w:r>
            <w:proofErr w:type="spellEnd"/>
          </w:p>
        </w:tc>
        <w:tc>
          <w:tcPr>
            <w:tcW w:w="801" w:type="dxa"/>
            <w:gridSpan w:val="2"/>
            <w:vMerge w:val="restart"/>
          </w:tcPr>
          <w:p w14:paraId="00DE7100" w14:textId="77777777" w:rsidR="00D4171A" w:rsidRPr="006F6D1A" w:rsidRDefault="00D4171A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307" w:type="dxa"/>
            <w:vMerge w:val="restart"/>
          </w:tcPr>
          <w:p w14:paraId="70A1AB7E" w14:textId="771A8814" w:rsidR="00D4171A" w:rsidRPr="00E6392D" w:rsidRDefault="00D4171A" w:rsidP="00E72323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100" w:name="base_Material1"/>
            <w:bookmarkEnd w:id="100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ABS 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generico</w:t>
            </w:r>
            <w:proofErr w:type="spellEnd"/>
          </w:p>
        </w:tc>
        <w:tc>
          <w:tcPr>
            <w:tcW w:w="1800" w:type="dxa"/>
            <w:gridSpan w:val="2"/>
          </w:tcPr>
          <w:p w14:paraId="053CFE35" w14:textId="77777777" w:rsidR="00D4171A" w:rsidRPr="006F6D1A" w:rsidRDefault="00D4171A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del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350" w:type="dxa"/>
          </w:tcPr>
          <w:p w14:paraId="0FF0F8D2" w14:textId="49F0686F" w:rsidR="00D4171A" w:rsidRPr="00E6392D" w:rsidRDefault="00D4171A" w:rsidP="00E72323">
            <w:pPr>
              <w:jc w:val="right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101" w:name="base_costMat1"/>
            <w:bookmarkEnd w:id="101"/>
            <w:r>
              <w:rPr>
                <w:rFonts w:ascii="Arial Narrow" w:hAnsi="Arial Narrow"/>
                <w:color w:val="718883"/>
                <w:sz w:val="18"/>
                <w:szCs w:val="18"/>
              </w:rPr>
              <w:t>10.06 USD</w:t>
            </w:r>
          </w:p>
        </w:tc>
        <w:tc>
          <w:tcPr>
            <w:tcW w:w="126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2A86414B" w14:textId="77777777" w:rsidR="00D4171A" w:rsidRPr="006F6D1A" w:rsidRDefault="00D4171A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totale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23" w:type="dxa"/>
            <w:tcBorders>
              <w:left w:val="nil"/>
              <w:right w:val="single" w:sz="4" w:space="0" w:color="D9D9D9"/>
            </w:tcBorders>
            <w:shd w:val="clear" w:color="auto" w:fill="auto"/>
          </w:tcPr>
          <w:p w14:paraId="7B83AC24" w14:textId="24177FB1" w:rsidR="00D4171A" w:rsidRPr="00857946" w:rsidRDefault="00D4171A" w:rsidP="00E72323">
            <w:pP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102" w:name="base_costpp0"/>
            <w:bookmarkEnd w:id="102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11.52 USD</w:t>
            </w:r>
          </w:p>
        </w:tc>
      </w:tr>
      <w:tr w:rsidR="00E72323" w:rsidRPr="00C22079" w14:paraId="78B27F7C" w14:textId="77777777" w:rsidTr="00E72323">
        <w:trPr>
          <w:trHeight w:val="249"/>
        </w:trPr>
        <w:tc>
          <w:tcPr>
            <w:tcW w:w="1156" w:type="dxa"/>
            <w:gridSpan w:val="2"/>
            <w:vMerge/>
            <w:tcBorders>
              <w:left w:val="single" w:sz="4" w:space="0" w:color="D9D9D9"/>
            </w:tcBorders>
          </w:tcPr>
          <w:p w14:paraId="2D7357BD" w14:textId="77777777" w:rsidR="00D4171A" w:rsidRPr="006F6D1A" w:rsidRDefault="00D4171A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776" w:type="dxa"/>
            <w:vMerge/>
            <w:tcBorders>
              <w:left w:val="single" w:sz="4" w:space="0" w:color="D9D9D9"/>
            </w:tcBorders>
          </w:tcPr>
          <w:p w14:paraId="3CF9BA89" w14:textId="77777777" w:rsidR="00D4171A" w:rsidRPr="00E6392D" w:rsidRDefault="00D4171A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01" w:type="dxa"/>
            <w:gridSpan w:val="2"/>
            <w:vMerge/>
          </w:tcPr>
          <w:p w14:paraId="5376018B" w14:textId="77777777" w:rsidR="00D4171A" w:rsidRPr="006F6D1A" w:rsidRDefault="00D4171A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07" w:type="dxa"/>
            <w:vMerge/>
          </w:tcPr>
          <w:p w14:paraId="71262149" w14:textId="77777777" w:rsidR="00D4171A" w:rsidRPr="00E6392D" w:rsidRDefault="00D4171A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nil"/>
            </w:tcBorders>
          </w:tcPr>
          <w:p w14:paraId="5ED7EE05" w14:textId="77777777" w:rsidR="00D4171A" w:rsidRPr="006F6D1A" w:rsidRDefault="00D4171A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fabbricazione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50" w:type="dxa"/>
            <w:tcBorders>
              <w:top w:val="nil"/>
            </w:tcBorders>
          </w:tcPr>
          <w:p w14:paraId="1CD32370" w14:textId="7E542679" w:rsidR="00D4171A" w:rsidRPr="00E6392D" w:rsidRDefault="00D4171A" w:rsidP="00E72323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103" w:name="base_costMfg1"/>
            <w:bookmarkEnd w:id="103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1.46 USD</w:t>
            </w:r>
          </w:p>
        </w:tc>
        <w:tc>
          <w:tcPr>
            <w:tcW w:w="126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B034F8F" w14:textId="77777777" w:rsidR="00D4171A" w:rsidRPr="00E6392D" w:rsidRDefault="00D4171A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Tempo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totale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23" w:type="dxa"/>
            <w:tcBorders>
              <w:left w:val="nil"/>
              <w:right w:val="single" w:sz="4" w:space="0" w:color="D9D9D9"/>
            </w:tcBorders>
            <w:shd w:val="clear" w:color="auto" w:fill="auto"/>
            <w:vAlign w:val="center"/>
          </w:tcPr>
          <w:p w14:paraId="791012E9" w14:textId="391C7773" w:rsidR="00D4171A" w:rsidRPr="00E6392D" w:rsidRDefault="00D4171A" w:rsidP="00E72323">
            <w:pP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104" w:name="base_timepp0"/>
            <w:bookmarkEnd w:id="104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00:29:13</w:t>
            </w:r>
          </w:p>
        </w:tc>
      </w:tr>
      <w:tr w:rsidR="00E72323" w:rsidRPr="00C22079" w14:paraId="16883C00" w14:textId="77777777" w:rsidTr="00E72323">
        <w:trPr>
          <w:trHeight w:val="395"/>
        </w:trPr>
        <w:tc>
          <w:tcPr>
            <w:tcW w:w="1156" w:type="dxa"/>
            <w:gridSpan w:val="2"/>
            <w:vMerge/>
            <w:tcBorders>
              <w:left w:val="single" w:sz="4" w:space="0" w:color="D9D9D9"/>
            </w:tcBorders>
          </w:tcPr>
          <w:p w14:paraId="72D1A836" w14:textId="77777777" w:rsidR="00D4171A" w:rsidRPr="006F6D1A" w:rsidRDefault="00D4171A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776" w:type="dxa"/>
            <w:vMerge/>
            <w:tcBorders>
              <w:left w:val="single" w:sz="4" w:space="0" w:color="D9D9D9"/>
            </w:tcBorders>
          </w:tcPr>
          <w:p w14:paraId="702F1CAB" w14:textId="77777777" w:rsidR="00D4171A" w:rsidRPr="00E6392D" w:rsidRDefault="00D4171A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01" w:type="dxa"/>
            <w:gridSpan w:val="2"/>
            <w:vMerge/>
          </w:tcPr>
          <w:p w14:paraId="5A6BD277" w14:textId="77777777" w:rsidR="00D4171A" w:rsidRPr="006F6D1A" w:rsidRDefault="00D4171A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07" w:type="dxa"/>
            <w:vMerge/>
          </w:tcPr>
          <w:p w14:paraId="7576134B" w14:textId="77777777" w:rsidR="00D4171A" w:rsidRPr="00E6392D" w:rsidRDefault="00D4171A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  <w:gridSpan w:val="2"/>
          </w:tcPr>
          <w:p w14:paraId="4DCF0BF2" w14:textId="670FEBF8" w:rsidR="00D4171A" w:rsidRPr="006F6D1A" w:rsidRDefault="00D4171A" w:rsidP="00E72323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bookmarkStart w:id="105" w:name="base_MarkupDiscountLabel0"/>
            <w:bookmarkEnd w:id="105"/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Annotazione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50" w:type="dxa"/>
          </w:tcPr>
          <w:p w14:paraId="1B0A2BBE" w14:textId="76B3F22A" w:rsidR="00D4171A" w:rsidRPr="00E6392D" w:rsidRDefault="00D4171A" w:rsidP="00E72323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106" w:name="base_costMD0"/>
            <w:bookmarkEnd w:id="106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0.00 USD</w:t>
            </w:r>
          </w:p>
        </w:tc>
        <w:tc>
          <w:tcPr>
            <w:tcW w:w="126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703CCFEB" w14:textId="77777777" w:rsidR="00D4171A" w:rsidRPr="00E6392D" w:rsidRDefault="00D4171A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FF8500"/>
                <w:sz w:val="18"/>
                <w:szCs w:val="18"/>
              </w:rPr>
            </w:pPr>
          </w:p>
        </w:tc>
        <w:tc>
          <w:tcPr>
            <w:tcW w:w="1323" w:type="dxa"/>
            <w:tcBorders>
              <w:left w:val="nil"/>
              <w:right w:val="single" w:sz="4" w:space="0" w:color="D9D9D9"/>
            </w:tcBorders>
            <w:shd w:val="clear" w:color="auto" w:fill="auto"/>
          </w:tcPr>
          <w:p w14:paraId="6801578A" w14:textId="77777777" w:rsidR="00D4171A" w:rsidRPr="006F6D1A" w:rsidRDefault="00D4171A" w:rsidP="00BB025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</w:tr>
      <w:tr w:rsidR="008E7553" w:rsidRPr="00C22079" w14:paraId="5D2EFEDC" w14:textId="77777777" w:rsidTr="00E72323">
        <w:trPr>
          <w:trHeight w:val="513"/>
        </w:trPr>
        <w:tc>
          <w:tcPr>
            <w:tcW w:w="10773" w:type="dxa"/>
            <w:gridSpan w:val="12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037290F0" w14:textId="77777777" w:rsidR="00D4171A" w:rsidRPr="00D51783" w:rsidRDefault="00D4171A" w:rsidP="00E6444D">
            <w:pPr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Linea base: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divisione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del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costo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di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fabbricazione</w:t>
            </w:r>
            <w:proofErr w:type="spellEnd"/>
          </w:p>
        </w:tc>
      </w:tr>
      <w:tr w:rsidR="008E7553" w:rsidRPr="00C22079" w14:paraId="3A5FF9E6" w14:textId="77777777" w:rsidTr="00E72323">
        <w:trPr>
          <w:trHeight w:val="10440"/>
        </w:trPr>
        <w:tc>
          <w:tcPr>
            <w:tcW w:w="10773" w:type="dxa"/>
            <w:gridSpan w:val="12"/>
            <w:tcBorders>
              <w:left w:val="single" w:sz="4" w:space="0" w:color="D9D9D9"/>
              <w:right w:val="single" w:sz="4" w:space="0" w:color="D9D9D9"/>
            </w:tcBorders>
          </w:tcPr>
          <w:tbl>
            <w:tblPr>
              <w:tblW w:w="1058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17"/>
              <w:gridCol w:w="3378"/>
              <w:gridCol w:w="3989"/>
            </w:tblGrid>
            <w:tr w:rsidR="00E206A9" w:rsidRPr="00D02B41" w14:paraId="27FB5606" w14:textId="77777777" w:rsidTr="00010232">
              <w:trPr>
                <w:cantSplit/>
                <w:trHeight w:val="428"/>
              </w:trPr>
              <w:tc>
                <w:tcPr>
                  <w:tcW w:w="321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EF4162F" w14:textId="7B0B02F2" w:rsidR="00D4171A" w:rsidRPr="006F6D1A" w:rsidRDefault="00D4171A" w:rsidP="00DF6F22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operazione</w:t>
                  </w:r>
                  <w:bookmarkStart w:id="107" w:name="base_OperationSetupCostTbl0"/>
                  <w:bookmarkEnd w:id="107"/>
                  <w:proofErr w:type="spellEnd"/>
                </w:p>
              </w:tc>
              <w:tc>
                <w:tcPr>
                  <w:tcW w:w="3378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504083B" w14:textId="77777777" w:rsidR="00D4171A" w:rsidRPr="00D02B41" w:rsidRDefault="00D4171A" w:rsidP="00FF475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3989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6BC7C5A" w14:textId="3E92C3FF" w:rsidR="00D4171A" w:rsidRPr="00D02B41" w:rsidRDefault="00D4171A" w:rsidP="00FF475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108" w:name="base_currency18"/>
                  <w:bookmarkEnd w:id="108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E206A9" w:rsidRPr="00D02B41" w14:paraId="03EE20AB" w14:textId="77777777" w:rsidTr="00010232">
              <w:trPr>
                <w:trHeight w:val="400"/>
              </w:trPr>
              <w:tc>
                <w:tcPr>
                  <w:tcW w:w="321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01FE909" w14:textId="29CE301C" w:rsidR="00D4171A" w:rsidRPr="00D02B41" w:rsidRDefault="00D4171A" w:rsidP="00FF4755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Imposta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operazione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3378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33BFBB4" w14:textId="66185E7D" w:rsidR="00D4171A" w:rsidRPr="00D02B41" w:rsidRDefault="00D4171A" w:rsidP="00FF4755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00:05:00</w:t>
                  </w:r>
                </w:p>
              </w:tc>
              <w:tc>
                <w:tcPr>
                  <w:tcW w:w="3989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F33DE8F" w14:textId="4FEDC3B7" w:rsidR="00D4171A" w:rsidRPr="00D02B41" w:rsidRDefault="00D4171A" w:rsidP="00FF4755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0.25</w:t>
                  </w:r>
                </w:p>
              </w:tc>
            </w:tr>
            <w:tr w:rsidR="00E206A9" w:rsidRPr="00D02B41" w14:paraId="390D7518" w14:textId="77777777" w:rsidTr="00010232">
              <w:trPr>
                <w:trHeight w:val="400"/>
              </w:trPr>
              <w:tc>
                <w:tcPr>
                  <w:tcW w:w="321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167F864" w14:textId="77777777" w:rsidR="00D4171A" w:rsidRPr="006F6D1A" w:rsidRDefault="00D4171A" w:rsidP="00FF4755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378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6CB0FDFA" w14:textId="61DFE688" w:rsidR="00D4171A" w:rsidRPr="00D02B41" w:rsidRDefault="00D4171A" w:rsidP="00DF6F22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09" w:name="base_OperationtimeTtlSetupOp0"/>
                  <w:bookmarkEnd w:id="109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00:05:00</w:t>
                  </w:r>
                </w:p>
              </w:tc>
              <w:tc>
                <w:tcPr>
                  <w:tcW w:w="3989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9B392A4" w14:textId="659BD528" w:rsidR="00D4171A" w:rsidRPr="00D02B41" w:rsidRDefault="00D4171A" w:rsidP="00DF6F22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0" w:name="base_OperationcostTtlSetupOp0"/>
                  <w:bookmarkEnd w:id="110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0.25</w:t>
                  </w:r>
                </w:p>
              </w:tc>
            </w:tr>
          </w:tbl>
          <w:p w14:paraId="5451F98D" w14:textId="77777777" w:rsidR="00D4171A" w:rsidRDefault="00D4171A" w:rsidP="005366B0">
            <w:pPr>
              <w:rPr>
                <w:sz w:val="18"/>
                <w:szCs w:val="18"/>
              </w:rPr>
            </w:pPr>
          </w:p>
          <w:tbl>
            <w:tblPr>
              <w:tblW w:w="1058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86"/>
              <w:gridCol w:w="3361"/>
              <w:gridCol w:w="4037"/>
            </w:tblGrid>
            <w:tr w:rsidR="002263EE" w:rsidRPr="00F736DF" w14:paraId="41E0402A" w14:textId="77777777" w:rsidTr="00010232">
              <w:trPr>
                <w:cantSplit/>
                <w:trHeight w:val="428"/>
              </w:trPr>
              <w:tc>
                <w:tcPr>
                  <w:tcW w:w="3186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4E6011F" w14:textId="3130E8A2" w:rsidR="00D4171A" w:rsidRPr="006F6D1A" w:rsidRDefault="00D4171A" w:rsidP="00173BBA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carico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e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scarico</w:t>
                  </w:r>
                  <w:bookmarkStart w:id="111" w:name="base_SetupCostTbl0"/>
                  <w:bookmarkEnd w:id="111"/>
                  <w:proofErr w:type="spellEnd"/>
                </w:p>
              </w:tc>
              <w:tc>
                <w:tcPr>
                  <w:tcW w:w="3361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6C5DB80" w14:textId="77777777" w:rsidR="00D4171A" w:rsidRPr="00F736DF" w:rsidRDefault="00D4171A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403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F82A427" w14:textId="1B25B5BC" w:rsidR="00D4171A" w:rsidRPr="00F736DF" w:rsidRDefault="00D4171A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112" w:name="base_currency16"/>
                  <w:bookmarkEnd w:id="112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2263EE" w:rsidRPr="00F736DF" w14:paraId="10D6A58D" w14:textId="77777777" w:rsidTr="00010232">
              <w:trPr>
                <w:trHeight w:val="400"/>
              </w:trPr>
              <w:tc>
                <w:tcPr>
                  <w:tcW w:w="3186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30A567C" w14:textId="264D52FF" w:rsidR="00D4171A" w:rsidRPr="00281B55" w:rsidRDefault="00D4171A" w:rsidP="00173BBA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Imposta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operazione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3361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EA4BAF9" w14:textId="7F75D6F3" w:rsidR="00D4171A" w:rsidRPr="00281B55" w:rsidRDefault="00D4171A" w:rsidP="00173BBA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00:05:00</w:t>
                  </w:r>
                </w:p>
              </w:tc>
              <w:tc>
                <w:tcPr>
                  <w:tcW w:w="403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0A5B9D3" w14:textId="66C43212" w:rsidR="00D4171A" w:rsidRPr="00281B55" w:rsidRDefault="00D4171A" w:rsidP="00173BBA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0.25</w:t>
                  </w:r>
                </w:p>
              </w:tc>
            </w:tr>
            <w:tr w:rsidR="002263EE" w:rsidRPr="00F736DF" w14:paraId="3F8C7774" w14:textId="77777777" w:rsidTr="00010232">
              <w:trPr>
                <w:trHeight w:val="400"/>
              </w:trPr>
              <w:tc>
                <w:tcPr>
                  <w:tcW w:w="3186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599DA28" w14:textId="77777777" w:rsidR="00D4171A" w:rsidRPr="006F6D1A" w:rsidRDefault="00D4171A" w:rsidP="00173BBA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361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4A52F265" w14:textId="02D594E7" w:rsidR="00D4171A" w:rsidRPr="00692531" w:rsidRDefault="00D4171A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3" w:name="base_timeTtlSetupOp0"/>
                  <w:bookmarkEnd w:id="113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00:05:00</w:t>
                  </w:r>
                </w:p>
              </w:tc>
              <w:tc>
                <w:tcPr>
                  <w:tcW w:w="403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B29D991" w14:textId="56BE2341" w:rsidR="00D4171A" w:rsidRPr="00692531" w:rsidRDefault="00D4171A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4" w:name="base_costTtlSetupOp0"/>
                  <w:bookmarkEnd w:id="114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0.25</w:t>
                  </w:r>
                </w:p>
              </w:tc>
            </w:tr>
          </w:tbl>
          <w:p w14:paraId="0ACF66A6" w14:textId="77777777" w:rsidR="00D4171A" w:rsidRDefault="00D4171A" w:rsidP="005366B0">
            <w:pPr>
              <w:rPr>
                <w:sz w:val="18"/>
                <w:szCs w:val="18"/>
              </w:rPr>
            </w:pPr>
          </w:p>
          <w:tbl>
            <w:tblPr>
              <w:tblW w:w="1050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7"/>
              <w:gridCol w:w="3060"/>
              <w:gridCol w:w="1890"/>
              <w:gridCol w:w="2070"/>
            </w:tblGrid>
            <w:tr w:rsidR="00323825" w:rsidRPr="00D02B41" w14:paraId="4A0FB05A" w14:textId="77777777" w:rsidTr="00010232">
              <w:trPr>
                <w:cantSplit/>
                <w:trHeight w:val="446"/>
              </w:trPr>
              <w:tc>
                <w:tcPr>
                  <w:tcW w:w="3487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51A1A90C" w14:textId="77777777" w:rsidR="00D4171A" w:rsidRPr="006F6D1A" w:rsidRDefault="00D4171A" w:rsidP="00275D29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Operazione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aggiuntiva</w:t>
                  </w:r>
                  <w:proofErr w:type="spellEnd"/>
                </w:p>
                <w:p w14:paraId="41DF1AC9" w14:textId="6B6D90B6" w:rsidR="00D4171A" w:rsidRPr="006F6D1A" w:rsidRDefault="00D4171A" w:rsidP="00275D29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bookmarkStart w:id="115" w:name="base_AdditiveOpeartionTbl0"/>
                  <w:bookmarkEnd w:id="115"/>
                </w:p>
              </w:tc>
              <w:tc>
                <w:tcPr>
                  <w:tcW w:w="306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27135A4D" w14:textId="77777777" w:rsidR="00D4171A" w:rsidRPr="00D02B41" w:rsidRDefault="00D4171A" w:rsidP="00275D29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89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2C7C082D" w14:textId="77777777" w:rsidR="00D4171A" w:rsidRPr="00C83AE1" w:rsidRDefault="00D4171A" w:rsidP="00423B6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Fabbricazione</w:t>
                  </w:r>
                  <w:proofErr w:type="spellEnd"/>
                </w:p>
                <w:p w14:paraId="2D5275C6" w14:textId="684E33CA" w:rsidR="00D4171A" w:rsidRPr="00D02B41" w:rsidRDefault="00D4171A" w:rsidP="00423B6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Costo(</w:t>
                  </w:r>
                  <w:bookmarkStart w:id="116" w:name="base_currency15"/>
                  <w:bookmarkEnd w:id="116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4F7CF516" w14:textId="77777777" w:rsidR="00D4171A" w:rsidRDefault="00D4171A" w:rsidP="00423B6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stampo</w:t>
                  </w:r>
                  <w:proofErr w:type="spellEnd"/>
                </w:p>
                <w:p w14:paraId="07D323C3" w14:textId="198A438D" w:rsidR="00D4171A" w:rsidRPr="00D02B41" w:rsidRDefault="00D4171A" w:rsidP="00423B6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(</w:t>
                  </w:r>
                  <w:bookmarkStart w:id="117" w:name="base_currency14"/>
                  <w:bookmarkEnd w:id="117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323825" w:rsidRPr="00D02B41" w14:paraId="31551CB7" w14:textId="77777777" w:rsidTr="00010232">
              <w:trPr>
                <w:trHeight w:val="416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auto"/>
                    <w:right w:val="single" w:sz="4" w:space="0" w:color="auto"/>
                  </w:tcBorders>
                  <w:vAlign w:val="center"/>
                </w:tcPr>
                <w:p w14:paraId="56ED5598" w14:textId="575B5D70" w:rsidR="00D4171A" w:rsidRPr="00D02B41" w:rsidRDefault="00D4171A" w:rsidP="00275D29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Stampa in 3D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auto"/>
                    <w:right w:val="single" w:sz="4" w:space="0" w:color="auto"/>
                  </w:tcBorders>
                  <w:vAlign w:val="center"/>
                </w:tcPr>
                <w:p w14:paraId="69F98D72" w14:textId="671C86F3" w:rsidR="00D4171A" w:rsidRPr="00D02B41" w:rsidRDefault="00D4171A" w:rsidP="00275D29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00:19:13</w:t>
                  </w:r>
                </w:p>
              </w:tc>
              <w:tc>
                <w:tcPr>
                  <w:tcW w:w="1890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auto"/>
                    <w:right w:val="single" w:sz="4" w:space="0" w:color="auto"/>
                  </w:tcBorders>
                  <w:vAlign w:val="center"/>
                </w:tcPr>
                <w:p w14:paraId="25B43777" w14:textId="4C71FC62" w:rsidR="00D4171A" w:rsidRPr="00D02B41" w:rsidRDefault="00D4171A" w:rsidP="00275D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0.96</w:t>
                  </w:r>
                </w:p>
              </w:tc>
              <w:tc>
                <w:tcPr>
                  <w:tcW w:w="2070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auto"/>
                    <w:right w:val="single" w:sz="4" w:space="0" w:color="auto"/>
                  </w:tcBorders>
                  <w:vAlign w:val="center"/>
                </w:tcPr>
                <w:p w14:paraId="0DC09D09" w14:textId="4BEC08DA" w:rsidR="00D4171A" w:rsidRPr="00D02B41" w:rsidRDefault="00D4171A" w:rsidP="00275D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</w:tbl>
          <w:p w14:paraId="293B6608" w14:textId="77777777" w:rsidR="00D4171A" w:rsidRDefault="00D4171A" w:rsidP="005366B0">
            <w:pPr>
              <w:rPr>
                <w:sz w:val="18"/>
                <w:szCs w:val="18"/>
              </w:rPr>
            </w:pPr>
          </w:p>
          <w:p w14:paraId="3DA90544" w14:textId="77777777" w:rsidR="00D4171A" w:rsidRDefault="00D4171A" w:rsidP="00D402B5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Operazioni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di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impostazione</w:t>
            </w:r>
            <w:bookmarkStart w:id="118" w:name="base_SetupTreeList0"/>
            <w:bookmarkEnd w:id="118"/>
            <w:proofErr w:type="spellEnd"/>
          </w:p>
          <w:p w14:paraId="6F799B2E" w14:textId="77777777" w:rsidR="00D4171A" w:rsidRPr="00D4171A" w:rsidRDefault="00D4171A" w:rsidP="00D4171A">
            <w:pPr>
              <w:numPr>
                <w:ilvl w:val="0"/>
                <w:numId w:val="3"/>
              </w:num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proofErr w:type="spellStart"/>
            <w:r w:rsidRPr="00D4171A">
              <w:rPr>
                <w:rFonts w:ascii="Arial Narrow" w:hAnsi="Arial Narrow" w:cs="AkzidenzGroteskBE-Regular"/>
                <w:b/>
                <w:color w:val="718883"/>
                <w:szCs w:val="28"/>
              </w:rPr>
              <w:t>Imposta</w:t>
            </w:r>
            <w:proofErr w:type="spellEnd"/>
            <w:r w:rsidRPr="00D4171A">
              <w:rPr>
                <w:rFonts w:ascii="Arial Narrow" w:hAnsi="Arial Narrow" w:cs="AkzidenzGroteskBE-Regular"/>
                <w:b/>
                <w:color w:val="718883"/>
                <w:szCs w:val="28"/>
              </w:rPr>
              <w:t xml:space="preserve"> </w:t>
            </w:r>
            <w:proofErr w:type="spellStart"/>
            <w:r w:rsidRPr="00D4171A">
              <w:rPr>
                <w:rFonts w:ascii="Arial Narrow" w:hAnsi="Arial Narrow" w:cs="AkzidenzGroteskBE-Regular"/>
                <w:b/>
                <w:color w:val="718883"/>
                <w:szCs w:val="28"/>
              </w:rPr>
              <w:t>operazione</w:t>
            </w:r>
            <w:proofErr w:type="spellEnd"/>
            <w:r w:rsidRPr="00D4171A">
              <w:rPr>
                <w:rFonts w:ascii="Arial Narrow" w:hAnsi="Arial Narrow" w:cs="AkzidenzGroteskBE-Regular"/>
                <w:b/>
                <w:color w:val="718883"/>
                <w:szCs w:val="28"/>
              </w:rPr>
              <w:t xml:space="preserve"> 1</w:t>
            </w:r>
          </w:p>
          <w:p w14:paraId="6F4AF60C" w14:textId="77777777" w:rsidR="00D4171A" w:rsidRPr="00D4171A" w:rsidRDefault="00D4171A" w:rsidP="00D4171A">
            <w:pPr>
              <w:numPr>
                <w:ilvl w:val="1"/>
                <w:numId w:val="3"/>
              </w:num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r w:rsidRPr="00D4171A">
              <w:rPr>
                <w:rFonts w:ascii="Arial Narrow" w:hAnsi="Arial Narrow" w:cs="AkzidenzGroteskBE-Regular"/>
                <w:b/>
                <w:color w:val="718883"/>
                <w:szCs w:val="28"/>
              </w:rPr>
              <w:t>Stampa in 3D</w:t>
            </w:r>
          </w:p>
          <w:p w14:paraId="17693697" w14:textId="27432DEC" w:rsidR="00D4171A" w:rsidRPr="00D4171A" w:rsidRDefault="00D4171A" w:rsidP="00D4171A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</w:p>
        </w:tc>
      </w:tr>
    </w:tbl>
    <w:p w14:paraId="0F02CB7E" w14:textId="77777777" w:rsidR="00D4171A" w:rsidRDefault="00D4171A" w:rsidP="005366B0">
      <w:pPr>
        <w:tabs>
          <w:tab w:val="left" w:pos="360"/>
        </w:tabs>
        <w:ind w:right="-1260"/>
      </w:pPr>
    </w:p>
    <w:p w14:paraId="79455991" w14:textId="77777777" w:rsidR="00D4171A" w:rsidRDefault="00D4171A" w:rsidP="005366B0">
      <w:pPr>
        <w:tabs>
          <w:tab w:val="left" w:pos="360"/>
        </w:tabs>
        <w:ind w:right="-1260"/>
      </w:pPr>
    </w:p>
    <w:p w14:paraId="748A03BD" w14:textId="77777777" w:rsidR="00D4171A" w:rsidRDefault="00D4171A" w:rsidP="005366B0">
      <w:pPr>
        <w:tabs>
          <w:tab w:val="left" w:pos="360"/>
        </w:tabs>
        <w:ind w:right="-1260"/>
      </w:pPr>
    </w:p>
    <w:p w14:paraId="6DBE516F" w14:textId="77777777" w:rsidR="00D4171A" w:rsidRDefault="00D4171A" w:rsidP="005366B0">
      <w:pPr>
        <w:tabs>
          <w:tab w:val="left" w:pos="360"/>
        </w:tabs>
        <w:ind w:right="-1260"/>
      </w:pPr>
    </w:p>
    <w:p w14:paraId="3946FF31" w14:textId="77777777" w:rsidR="00D4171A" w:rsidRDefault="00D4171A" w:rsidP="005366B0">
      <w:pPr>
        <w:tabs>
          <w:tab w:val="left" w:pos="360"/>
        </w:tabs>
        <w:ind w:right="-1260"/>
      </w:pPr>
    </w:p>
    <w:sectPr w:rsidR="003433E3" w:rsidSect="00D4171A">
      <w:footerReference w:type="default" r:id="rId13"/>
      <w:pgSz w:w="12240" w:h="15840" w:code="1"/>
      <w:pgMar w:top="540" w:right="720" w:bottom="360" w:left="720" w:header="720" w:footer="57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86D53" w14:textId="77777777" w:rsidR="00D4171A" w:rsidRDefault="00D4171A">
      <w:r>
        <w:separator/>
      </w:r>
    </w:p>
  </w:endnote>
  <w:endnote w:type="continuationSeparator" w:id="0">
    <w:p w14:paraId="49D58F16" w14:textId="77777777" w:rsidR="00D4171A" w:rsidRDefault="00D41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kzidenzGroteskBE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kzidenzGroteskBE-Md">
    <w:altName w:val="Arial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1BC8E" w14:textId="77777777" w:rsidR="00D4171A" w:rsidRDefault="00D4171A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>
      <w:t>7</w:t>
    </w:r>
    <w:r>
      <w:fldChar w:fldCharType="end"/>
    </w:r>
  </w:p>
  <w:p w14:paraId="0E4B4F75" w14:textId="77777777" w:rsidR="00D4171A" w:rsidRDefault="00D4171A" w:rsidP="0022470B">
    <w:pPr>
      <w:pStyle w:val="Pidipagina"/>
      <w:tabs>
        <w:tab w:val="clear" w:pos="4844"/>
        <w:tab w:val="clear" w:pos="9689"/>
        <w:tab w:val="center" w:pos="5400"/>
        <w:tab w:val="right" w:pos="10800"/>
      </w:tabs>
      <w:jc w:val="right"/>
    </w:pPr>
    <w:r>
      <w:rPr>
        <w:color w:val="718883"/>
      </w:rPr>
      <w:pict w14:anchorId="11F9CD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01pt;height:18.25pt">
          <v:imagedata r:id="rId1" o:title="sw-flat-vector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C36AD" w14:textId="77777777" w:rsidR="00D4171A" w:rsidRDefault="00D4171A">
      <w:r>
        <w:separator/>
      </w:r>
    </w:p>
  </w:footnote>
  <w:footnote w:type="continuationSeparator" w:id="0">
    <w:p w14:paraId="1E3EDDAB" w14:textId="77777777" w:rsidR="00D4171A" w:rsidRDefault="00D417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F2F36"/>
    <w:multiLevelType w:val="hybridMultilevel"/>
    <w:tmpl w:val="DB921BDC"/>
    <w:lvl w:ilvl="0" w:tplc="9536DC4E">
      <w:start w:val="1"/>
      <w:numFmt w:val="decimal"/>
      <w:lvlText w:val="%1."/>
      <w:lvlJc w:val="left"/>
      <w:pPr>
        <w:ind w:left="360" w:firstLine="0"/>
      </w:pPr>
      <w:rPr>
        <w:sz w:val="24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502F8"/>
    <w:multiLevelType w:val="hybridMultilevel"/>
    <w:tmpl w:val="412CAAFE"/>
    <w:lvl w:ilvl="0" w:tplc="908A7EDA">
      <w:start w:val="1"/>
      <w:numFmt w:val="decimal"/>
      <w:lvlText w:val="%1."/>
      <w:lvlJc w:val="left"/>
      <w:pPr>
        <w:ind w:left="360" w:firstLine="0"/>
      </w:pPr>
      <w:rPr>
        <w:sz w:val="24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301217">
    <w:abstractNumId w:val="0"/>
  </w:num>
  <w:num w:numId="2" w16cid:durableId="1083991827">
    <w:abstractNumId w:val="0"/>
    <w:lvlOverride w:ilvl="0">
      <w:lvl w:ilvl="0" w:tplc="9536DC4E">
        <w:start w:val="1"/>
        <w:numFmt w:val="lowerLetter"/>
        <w:lvlText w:val="%1."/>
        <w:lvlJc w:val="left"/>
        <w:pPr>
          <w:ind w:left="1080" w:firstLine="0"/>
        </w:pPr>
        <w:rPr>
          <w:sz w:val="24"/>
        </w:rPr>
      </w:lvl>
    </w:lvlOverride>
    <w:lvlOverride w:ilvl="1">
      <w:lvl w:ilvl="1" w:tplc="04100019" w:tentative="1">
        <w:start w:val="1"/>
        <w:numFmt w:val="lowerLetter"/>
        <w:lvlText w:val="%2."/>
        <w:lvlJc w:val="left"/>
        <w:pPr>
          <w:ind w:left="2160" w:hanging="360"/>
        </w:pPr>
      </w:lvl>
    </w:lvlOverride>
    <w:lvlOverride w:ilvl="2">
      <w:lvl w:ilvl="2" w:tplc="0410001B" w:tentative="1">
        <w:start w:val="1"/>
        <w:numFmt w:val="lowerRoman"/>
        <w:lvlText w:val="%3."/>
        <w:lvlJc w:val="right"/>
        <w:pPr>
          <w:ind w:left="2880" w:hanging="180"/>
        </w:pPr>
      </w:lvl>
    </w:lvlOverride>
    <w:lvlOverride w:ilvl="3">
      <w:lvl w:ilvl="3" w:tplc="0410000F" w:tentative="1">
        <w:start w:val="1"/>
        <w:numFmt w:val="decimal"/>
        <w:lvlText w:val="%4."/>
        <w:lvlJc w:val="left"/>
        <w:pPr>
          <w:ind w:left="3600" w:hanging="360"/>
        </w:pPr>
      </w:lvl>
    </w:lvlOverride>
    <w:lvlOverride w:ilvl="4">
      <w:lvl w:ilvl="4" w:tplc="04100019" w:tentative="1">
        <w:start w:val="1"/>
        <w:numFmt w:val="lowerLetter"/>
        <w:lvlText w:val="%5."/>
        <w:lvlJc w:val="left"/>
        <w:pPr>
          <w:ind w:left="4320" w:hanging="360"/>
        </w:pPr>
      </w:lvl>
    </w:lvlOverride>
    <w:lvlOverride w:ilvl="5">
      <w:lvl w:ilvl="5" w:tplc="0410001B" w:tentative="1">
        <w:start w:val="1"/>
        <w:numFmt w:val="lowerRoman"/>
        <w:lvlText w:val="%6."/>
        <w:lvlJc w:val="right"/>
        <w:pPr>
          <w:ind w:left="5040" w:hanging="180"/>
        </w:pPr>
      </w:lvl>
    </w:lvlOverride>
    <w:lvlOverride w:ilvl="6">
      <w:lvl w:ilvl="6" w:tplc="0410000F" w:tentative="1">
        <w:start w:val="1"/>
        <w:numFmt w:val="decimal"/>
        <w:lvlText w:val="%7."/>
        <w:lvlJc w:val="left"/>
        <w:pPr>
          <w:ind w:left="5760" w:hanging="360"/>
        </w:pPr>
      </w:lvl>
    </w:lvlOverride>
    <w:lvlOverride w:ilvl="7">
      <w:lvl w:ilvl="7" w:tplc="04100019" w:tentative="1">
        <w:start w:val="1"/>
        <w:numFmt w:val="lowerLetter"/>
        <w:lvlText w:val="%8."/>
        <w:lvlJc w:val="left"/>
        <w:pPr>
          <w:ind w:left="6480" w:hanging="360"/>
        </w:pPr>
      </w:lvl>
    </w:lvlOverride>
    <w:lvlOverride w:ilvl="8">
      <w:lvl w:ilvl="8" w:tplc="0410001B" w:tentative="1">
        <w:start w:val="1"/>
        <w:numFmt w:val="lowerRoman"/>
        <w:lvlText w:val="%9."/>
        <w:lvlJc w:val="right"/>
        <w:pPr>
          <w:ind w:left="7200" w:hanging="180"/>
        </w:pPr>
      </w:lvl>
    </w:lvlOverride>
  </w:num>
  <w:num w:numId="3" w16cid:durableId="2091810648">
    <w:abstractNumId w:val="1"/>
  </w:num>
  <w:num w:numId="4" w16cid:durableId="1761295930">
    <w:abstractNumId w:val="1"/>
    <w:lvlOverride w:ilvl="0">
      <w:lvl w:ilvl="0" w:tplc="908A7EDA">
        <w:start w:val="1"/>
        <w:numFmt w:val="lowerLetter"/>
        <w:lvlText w:val="%1."/>
        <w:lvlJc w:val="left"/>
        <w:pPr>
          <w:ind w:left="1080" w:firstLine="0"/>
        </w:pPr>
        <w:rPr>
          <w:sz w:val="24"/>
        </w:rPr>
      </w:lvl>
    </w:lvlOverride>
    <w:lvlOverride w:ilvl="1">
      <w:lvl w:ilvl="1" w:tplc="04100019" w:tentative="1">
        <w:start w:val="1"/>
        <w:numFmt w:val="lowerLetter"/>
        <w:lvlText w:val="%2."/>
        <w:lvlJc w:val="left"/>
        <w:pPr>
          <w:ind w:left="2160" w:hanging="360"/>
        </w:pPr>
      </w:lvl>
    </w:lvlOverride>
    <w:lvlOverride w:ilvl="2">
      <w:lvl w:ilvl="2" w:tplc="0410001B" w:tentative="1">
        <w:start w:val="1"/>
        <w:numFmt w:val="lowerRoman"/>
        <w:lvlText w:val="%3."/>
        <w:lvlJc w:val="right"/>
        <w:pPr>
          <w:ind w:left="2880" w:hanging="180"/>
        </w:pPr>
      </w:lvl>
    </w:lvlOverride>
    <w:lvlOverride w:ilvl="3">
      <w:lvl w:ilvl="3" w:tplc="0410000F" w:tentative="1">
        <w:start w:val="1"/>
        <w:numFmt w:val="decimal"/>
        <w:lvlText w:val="%4."/>
        <w:lvlJc w:val="left"/>
        <w:pPr>
          <w:ind w:left="3600" w:hanging="360"/>
        </w:pPr>
      </w:lvl>
    </w:lvlOverride>
    <w:lvlOverride w:ilvl="4">
      <w:lvl w:ilvl="4" w:tplc="04100019" w:tentative="1">
        <w:start w:val="1"/>
        <w:numFmt w:val="lowerLetter"/>
        <w:lvlText w:val="%5."/>
        <w:lvlJc w:val="left"/>
        <w:pPr>
          <w:ind w:left="4320" w:hanging="360"/>
        </w:pPr>
      </w:lvl>
    </w:lvlOverride>
    <w:lvlOverride w:ilvl="5">
      <w:lvl w:ilvl="5" w:tplc="0410001B" w:tentative="1">
        <w:start w:val="1"/>
        <w:numFmt w:val="lowerRoman"/>
        <w:lvlText w:val="%6."/>
        <w:lvlJc w:val="right"/>
        <w:pPr>
          <w:ind w:left="5040" w:hanging="180"/>
        </w:pPr>
      </w:lvl>
    </w:lvlOverride>
    <w:lvlOverride w:ilvl="6">
      <w:lvl w:ilvl="6" w:tplc="0410000F" w:tentative="1">
        <w:start w:val="1"/>
        <w:numFmt w:val="decimal"/>
        <w:lvlText w:val="%7."/>
        <w:lvlJc w:val="left"/>
        <w:pPr>
          <w:ind w:left="5760" w:hanging="360"/>
        </w:pPr>
      </w:lvl>
    </w:lvlOverride>
    <w:lvlOverride w:ilvl="7">
      <w:lvl w:ilvl="7" w:tplc="04100019" w:tentative="1">
        <w:start w:val="1"/>
        <w:numFmt w:val="lowerLetter"/>
        <w:lvlText w:val="%8."/>
        <w:lvlJc w:val="left"/>
        <w:pPr>
          <w:ind w:left="6480" w:hanging="360"/>
        </w:pPr>
      </w:lvl>
    </w:lvlOverride>
    <w:lvlOverride w:ilvl="8">
      <w:lvl w:ilvl="8" w:tplc="0410001B" w:tentative="1">
        <w:start w:val="1"/>
        <w:numFmt w:val="lowerRoman"/>
        <w:lvlText w:val="%9."/>
        <w:lvlJc w:val="right"/>
        <w:pPr>
          <w:ind w:left="720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360"/>
  <w:displayHorizontalDrawingGridEvery w:val="0"/>
  <w:displayVerticalDrawingGridEvery w:val="0"/>
  <w:characterSpacingControl w:val="doNotCompress"/>
  <w:doNotValidateAgainstSchema/>
  <w:doNotDemarcateInvalidXml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171A"/>
    <w:rsid w:val="00D4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oNotEmbedSmartTags/>
  <w:decimalSymbol w:val=","/>
  <w:listSeparator w:val=";"/>
  <w14:docId w14:val="65C1DBF5"/>
  <w15:chartTrackingRefBased/>
  <w15:docId w15:val="{68540A6C-1EA8-4154-B68A-31A12D119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rFonts w:eastAsia="Times New Roman"/>
      <w:sz w:val="24"/>
      <w:szCs w:val="24"/>
      <w:lang w:val="en-US" w:eastAsia="en-US"/>
    </w:rPr>
  </w:style>
  <w:style w:type="paragraph" w:styleId="Titolo1">
    <w:name w:val="heading 1"/>
    <w:basedOn w:val="Normale"/>
    <w:next w:val="Normale"/>
    <w:link w:val="Titolo1Carattere"/>
    <w:qFormat/>
    <w:rsid w:val="00B97946"/>
    <w:pPr>
      <w:keepNext/>
      <w:spacing w:after="60"/>
      <w:outlineLvl w:val="0"/>
    </w:pPr>
    <w:rPr>
      <w:rFonts w:ascii="Arial" w:hAnsi="Arial"/>
      <w:b/>
      <w:bCs/>
      <w:color w:val="464647"/>
      <w:kern w:val="32"/>
      <w:sz w:val="28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rsid w:val="000A16D1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llegamentoipertestuale">
    <w:name w:val="Hyperlink"/>
    <w:rsid w:val="00A65B50"/>
    <w:rPr>
      <w:color w:val="0000FF"/>
      <w:u w:val="single"/>
    </w:rPr>
  </w:style>
  <w:style w:type="paragraph" w:styleId="Pidipagina">
    <w:name w:val="footer"/>
    <w:basedOn w:val="Normale"/>
    <w:link w:val="PidipaginaCarattere"/>
    <w:uiPriority w:val="99"/>
    <w:rsid w:val="000A12A0"/>
    <w:pPr>
      <w:tabs>
        <w:tab w:val="center" w:pos="4844"/>
        <w:tab w:val="right" w:pos="9689"/>
      </w:tabs>
    </w:pPr>
    <w:rPr>
      <w:lang w:val="x-none" w:eastAsia="x-none"/>
    </w:rPr>
  </w:style>
  <w:style w:type="character" w:styleId="Numeropagina">
    <w:name w:val="page number"/>
    <w:basedOn w:val="Carpredefinitoparagrafo"/>
    <w:rsid w:val="000A12A0"/>
  </w:style>
  <w:style w:type="paragraph" w:styleId="Intestazione">
    <w:name w:val="header"/>
    <w:basedOn w:val="Normale"/>
    <w:link w:val="IntestazioneCarattere"/>
    <w:rsid w:val="00F5370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IntestazioneCarattere">
    <w:name w:val="Intestazione Carattere"/>
    <w:link w:val="Intestazione"/>
    <w:rsid w:val="00F53705"/>
    <w:rPr>
      <w:rFonts w:eastAsia="Times New Roman"/>
      <w:sz w:val="24"/>
      <w:szCs w:val="24"/>
    </w:rPr>
  </w:style>
  <w:style w:type="character" w:customStyle="1" w:styleId="PidipaginaCarattere">
    <w:name w:val="Piè di pagina Carattere"/>
    <w:link w:val="Pidipagina"/>
    <w:uiPriority w:val="99"/>
    <w:rsid w:val="00F53705"/>
    <w:rPr>
      <w:rFonts w:eastAsia="Times New Roman"/>
      <w:sz w:val="24"/>
      <w:szCs w:val="24"/>
    </w:rPr>
  </w:style>
  <w:style w:type="paragraph" w:styleId="Testofumetto">
    <w:name w:val="Balloon Text"/>
    <w:basedOn w:val="Normale"/>
    <w:link w:val="TestofumettoCarattere"/>
    <w:rsid w:val="00F53705"/>
    <w:rPr>
      <w:rFonts w:ascii="Tahoma" w:hAnsi="Tahoma"/>
      <w:sz w:val="16"/>
      <w:szCs w:val="16"/>
      <w:lang w:val="x-none" w:eastAsia="x-none"/>
    </w:rPr>
  </w:style>
  <w:style w:type="character" w:customStyle="1" w:styleId="TestofumettoCarattere">
    <w:name w:val="Testo fumetto Carattere"/>
    <w:link w:val="Testofumetto"/>
    <w:rsid w:val="00F53705"/>
    <w:rPr>
      <w:rFonts w:ascii="Tahoma" w:eastAsia="Times New Roman" w:hAnsi="Tahoma" w:cs="Tahoma"/>
      <w:sz w:val="16"/>
      <w:szCs w:val="16"/>
    </w:rPr>
  </w:style>
  <w:style w:type="table" w:styleId="Elencomedio2-Colore6">
    <w:name w:val="Medium List 2 Accent 6"/>
    <w:basedOn w:val="Tabellanormale"/>
    <w:uiPriority w:val="66"/>
    <w:rsid w:val="00165F85"/>
    <w:rPr>
      <w:rFonts w:eastAsia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Sfondochiaro-Colore6">
    <w:name w:val="Light Shading Accent 6"/>
    <w:basedOn w:val="Tabellanormale"/>
    <w:uiPriority w:val="60"/>
    <w:rsid w:val="009109C9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Grigliachiara-Colore6">
    <w:name w:val="Light Grid Accent 6"/>
    <w:basedOn w:val="Tabellanormale"/>
    <w:uiPriority w:val="62"/>
    <w:rsid w:val="00F736DF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character" w:styleId="Rimandocommento">
    <w:name w:val="annotation reference"/>
    <w:rsid w:val="003D386E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3D386E"/>
    <w:rPr>
      <w:sz w:val="20"/>
      <w:szCs w:val="20"/>
      <w:lang w:val="x-none" w:eastAsia="x-none"/>
    </w:rPr>
  </w:style>
  <w:style w:type="character" w:customStyle="1" w:styleId="TestocommentoCarattere">
    <w:name w:val="Testo commento Carattere"/>
    <w:link w:val="Testocommento"/>
    <w:rsid w:val="003D386E"/>
    <w:rPr>
      <w:rFonts w:eastAsia="Times New Roman"/>
    </w:rPr>
  </w:style>
  <w:style w:type="paragraph" w:styleId="Soggettocommento">
    <w:name w:val="annotation subject"/>
    <w:basedOn w:val="Testocommento"/>
    <w:next w:val="Testocommento"/>
    <w:link w:val="SoggettocommentoCarattere"/>
    <w:rsid w:val="003D386E"/>
    <w:rPr>
      <w:b/>
      <w:bCs/>
    </w:rPr>
  </w:style>
  <w:style w:type="character" w:customStyle="1" w:styleId="SoggettocommentoCarattere">
    <w:name w:val="Soggetto commento Carattere"/>
    <w:link w:val="Soggettocommento"/>
    <w:rsid w:val="003D386E"/>
    <w:rPr>
      <w:rFonts w:eastAsia="Times New Roman"/>
      <w:b/>
      <w:bCs/>
    </w:rPr>
  </w:style>
  <w:style w:type="table" w:styleId="Elencomedio1-Colore6">
    <w:name w:val="Medium List 1 Accent 6"/>
    <w:basedOn w:val="Tabellanormale"/>
    <w:uiPriority w:val="65"/>
    <w:rsid w:val="00E045CC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character" w:customStyle="1" w:styleId="Titolo1Carattere">
    <w:name w:val="Titolo 1 Carattere"/>
    <w:link w:val="Titolo1"/>
    <w:rsid w:val="00B97946"/>
    <w:rPr>
      <w:rFonts w:ascii="Arial" w:eastAsia="Times New Roman" w:hAnsi="Arial"/>
      <w:b/>
      <w:bCs/>
      <w:color w:val="464647"/>
      <w:kern w:val="3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CostingReport_Machining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496443-501A-47E5-BFFD-05E59333C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CostingReport_Machining</Template>
  <TotalTime>1</TotalTime>
  <Pages>5</Pages>
  <Words>482</Words>
  <Characters>2754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Small Army</Company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</dc:creator>
  <cp:keywords/>
  <cp:lastModifiedBy>ilaria costa</cp:lastModifiedBy>
  <cp:revision>1</cp:revision>
  <cp:lastPrinted>2012-11-20T23:15:00Z</cp:lastPrinted>
  <dcterms:created xsi:type="dcterms:W3CDTF">2024-01-21T10:27:00Z</dcterms:created>
  <dcterms:modified xsi:type="dcterms:W3CDTF">2024-01-21T10:28:00Z</dcterms:modified>
</cp:coreProperties>
</file>