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5E625CF5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3236A96B" w14:textId="119ED3A3" w:rsidR="005926C6" w:rsidRPr="00C22079" w:rsidRDefault="005926C6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760E4263" w14:textId="77777777" w:rsidR="005926C6" w:rsidRPr="00B97946" w:rsidRDefault="005926C6" w:rsidP="00B97946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22597ECE" w14:textId="77777777" w:rsidR="005926C6" w:rsidRPr="00617411" w:rsidRDefault="005926C6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5982E1CF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7E94FEB6" w14:textId="4B8A9BE4" w:rsidR="005926C6" w:rsidRPr="00A92C61" w:rsidRDefault="005926C6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34FC98E9" w14:textId="77777777" w:rsidR="005926C6" w:rsidRPr="00C22079" w:rsidRDefault="005926C6" w:rsidP="00C34106">
            <w:pPr>
              <w:jc w:val="right"/>
            </w:pPr>
          </w:p>
        </w:tc>
      </w:tr>
      <w:tr w:rsidR="00CE409C" w:rsidRPr="00C22079" w14:paraId="3F1181D6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0D1DA0C3" w14:textId="3D946A20" w:rsidR="005926C6" w:rsidRDefault="005926C6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44AD1528" w14:textId="77777777" w:rsidR="005926C6" w:rsidRPr="00C22079" w:rsidRDefault="005926C6" w:rsidP="00C34106">
            <w:pPr>
              <w:jc w:val="right"/>
            </w:pPr>
          </w:p>
        </w:tc>
      </w:tr>
      <w:tr w:rsidR="00CE409C" w:rsidRPr="00C22079" w14:paraId="2A53395F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1DAED492" w14:textId="01B80FCA" w:rsidR="005926C6" w:rsidRDefault="005926C6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571DB91C" w14:textId="77777777" w:rsidR="005926C6" w:rsidRPr="00C22079" w:rsidRDefault="005926C6" w:rsidP="00C34106">
            <w:pPr>
              <w:jc w:val="right"/>
            </w:pPr>
          </w:p>
        </w:tc>
      </w:tr>
      <w:tr w:rsidR="00C34106" w:rsidRPr="00C22079" w14:paraId="362C62A6" w14:textId="77777777" w:rsidTr="00FE0366">
        <w:trPr>
          <w:trHeight w:val="963"/>
        </w:trPr>
        <w:tc>
          <w:tcPr>
            <w:tcW w:w="10815" w:type="dxa"/>
            <w:gridSpan w:val="3"/>
          </w:tcPr>
          <w:p w14:paraId="55CCAEF4" w14:textId="77777777" w:rsidR="005926C6" w:rsidRDefault="005926C6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18158980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28609E62" w14:textId="77777777" w:rsidR="005926C6" w:rsidRPr="00CB49F3" w:rsidRDefault="005926C6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1DA8E3FB" w14:textId="0D427AC6" w:rsidR="005926C6" w:rsidRPr="00CB49F3" w:rsidRDefault="005926C6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733EC782" w14:textId="467D0FD8" w:rsidR="005926C6" w:rsidRPr="00CB49F3" w:rsidRDefault="005926C6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4A78B053" w14:textId="0E2266FD" w:rsidR="005926C6" w:rsidRPr="00CB49F3" w:rsidRDefault="005926C6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131141C9" w14:textId="58D59E92" w:rsidR="005926C6" w:rsidRPr="00CB49F3" w:rsidRDefault="005926C6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D489FF0" w14:textId="77777777" w:rsidR="005926C6" w:rsidRPr="00C22079" w:rsidRDefault="005926C6" w:rsidP="00617411"/>
        </w:tc>
      </w:tr>
      <w:tr w:rsidR="00A62F3F" w:rsidRPr="00C22079" w14:paraId="1D94B185" w14:textId="77777777" w:rsidTr="00FE0366">
        <w:trPr>
          <w:trHeight w:val="9801"/>
        </w:trPr>
        <w:tc>
          <w:tcPr>
            <w:tcW w:w="3875" w:type="dxa"/>
            <w:gridSpan w:val="2"/>
          </w:tcPr>
          <w:p w14:paraId="7D145B6B" w14:textId="63F558C0" w:rsidR="005926C6" w:rsidRDefault="005926C6" w:rsidP="00A62F3F">
            <w:pPr>
              <w:jc w:val="center"/>
            </w:pPr>
            <w:bookmarkStart w:id="8" w:name="part_imgIsometric0"/>
            <w:bookmarkEnd w:id="8"/>
            <w:r>
              <w:pict w14:anchorId="231528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1.6pt;height:88.65pt">
                  <v:imagedata r:id="rId8" o:title="screenShotWithPreview"/>
                </v:shape>
              </w:pict>
            </w:r>
          </w:p>
          <w:p w14:paraId="1104221E" w14:textId="77777777" w:rsidR="005926C6" w:rsidRDefault="005926C6" w:rsidP="00A62F3F">
            <w:pPr>
              <w:jc w:val="center"/>
            </w:pPr>
          </w:p>
          <w:p w14:paraId="669D9151" w14:textId="565AABD2" w:rsidR="005926C6" w:rsidRPr="00C22079" w:rsidRDefault="005926C6" w:rsidP="00A62F3F">
            <w:pPr>
              <w:jc w:val="center"/>
            </w:pPr>
            <w:bookmarkStart w:id="9" w:name="part_imgIsoWStock0"/>
            <w:bookmarkEnd w:id="9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200.00 x 200.00 x 200.00 mm</w:t>
            </w:r>
          </w:p>
          <w:p w14:paraId="45DCC803" w14:textId="77777777" w:rsidR="005926C6" w:rsidRDefault="005926C6" w:rsidP="00A62F3F">
            <w:pPr>
              <w:jc w:val="center"/>
            </w:pPr>
          </w:p>
          <w:p w14:paraId="41F1F108" w14:textId="77777777" w:rsidR="005926C6" w:rsidRPr="00C22079" w:rsidRDefault="005926C6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03EAA9C9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9B8A6DB" w14:textId="77777777" w:rsidR="005926C6" w:rsidRPr="006F6D1A" w:rsidRDefault="005926C6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BE60F6D" w14:textId="7159C214" w:rsidR="005926C6" w:rsidRPr="00C72B0E" w:rsidRDefault="005926C6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a L</w:t>
                  </w:r>
                </w:p>
              </w:tc>
            </w:tr>
            <w:tr w:rsidR="00787E61" w:rsidRPr="00165F85" w14:paraId="49D06E4C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C8027AF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309BA9" w14:textId="16313CC1" w:rsidR="005926C6" w:rsidRPr="00C72B0E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15:30:35</w:t>
                  </w:r>
                </w:p>
              </w:tc>
            </w:tr>
            <w:tr w:rsidR="00E3381E" w:rsidRPr="00165F85" w14:paraId="7850430E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C243386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73D97451" w14:textId="79F4794C" w:rsidR="005926C6" w:rsidRPr="00811234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8B693A" w:rsidRPr="00165F85" w14:paraId="10C80108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A296533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1C2BC5" w14:textId="32DE59DD" w:rsidR="005926C6" w:rsidRDefault="005926C6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Nylon 101</w:t>
                  </w:r>
                </w:p>
              </w:tc>
            </w:tr>
            <w:tr w:rsidR="00E3381E" w:rsidRPr="00165F85" w14:paraId="6BFD6ABA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3DC48ED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4E68EB5" w14:textId="49068287" w:rsidR="005926C6" w:rsidRPr="00C72B0E" w:rsidRDefault="005926C6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kg</w:t>
                  </w:r>
                </w:p>
              </w:tc>
            </w:tr>
            <w:tr w:rsidR="00787E61" w:rsidRPr="00165F85" w14:paraId="2DF365A0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3F44B84" w14:textId="19CA4465" w:rsidR="005926C6" w:rsidRPr="006F6D1A" w:rsidRDefault="005926C6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E020128" w14:textId="7FAE97E0" w:rsidR="005926C6" w:rsidRPr="00C72B0E" w:rsidRDefault="005926C6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3381E" w:rsidRPr="00165F85" w14:paraId="692CAB13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D8E7BF8" w14:textId="68056DA0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E36D8ED" w14:textId="7188BB6A" w:rsidR="005926C6" w:rsidRPr="00C72B0E" w:rsidRDefault="005926C6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5.00 mm</w:t>
                  </w:r>
                </w:p>
              </w:tc>
            </w:tr>
            <w:tr w:rsidR="00E3381E" w:rsidRPr="00165F85" w14:paraId="217DB562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1ABF3D5" w14:textId="258AC739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CB61CDA" w14:textId="580996F8" w:rsidR="005926C6" w:rsidRPr="00C72B0E" w:rsidRDefault="005926C6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44.08 USD/kg</w:t>
                  </w:r>
                </w:p>
              </w:tc>
            </w:tr>
            <w:tr w:rsidR="006C2155" w:rsidRPr="00165F85" w14:paraId="33EC4E6E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EA43083" w14:textId="02F189F4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BE60F79" w14:textId="074611A9" w:rsidR="005926C6" w:rsidRPr="00C72B0E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0B8991A7" w14:textId="77777777" w:rsidR="005926C6" w:rsidRDefault="005926C6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550367D6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7A57648" w14:textId="77777777" w:rsidR="005926C6" w:rsidRPr="006F6D1A" w:rsidRDefault="005926C6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1B76DFD" w14:textId="77777777" w:rsidR="005926C6" w:rsidRPr="00165F85" w:rsidRDefault="005926C6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7A12696E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EB37047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4E75771" w14:textId="262046D5" w:rsidR="005926C6" w:rsidRPr="00C72B0E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787E61" w:rsidRPr="00165F85" w14:paraId="0F8E7E10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63A9EE" w14:textId="18D2ACA0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D7AEACD" w14:textId="3F4A19F5" w:rsidR="005926C6" w:rsidRPr="00C72B0E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886D924" w14:textId="77777777" w:rsidR="005926C6" w:rsidRDefault="005926C6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32CDB76B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845362A" w14:textId="77777777" w:rsidR="005926C6" w:rsidRPr="006F6D1A" w:rsidRDefault="005926C6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23B94F1" w14:textId="47B43AA3" w:rsidR="005926C6" w:rsidRPr="00C72B0E" w:rsidRDefault="005926C6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11.27 USD</w:t>
                  </w:r>
                </w:p>
              </w:tc>
            </w:tr>
            <w:tr w:rsidR="00787E61" w:rsidRPr="00165F85" w14:paraId="033769D0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90263DB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BBD9630" w14:textId="683A5E39" w:rsidR="005926C6" w:rsidRPr="00C72B0E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59D3E3D4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FE2F0C7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03C068B" w14:textId="223D96D6" w:rsidR="005926C6" w:rsidRDefault="005926C6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B300BC" w:rsidRPr="00165F85" w14:paraId="1085EBD0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D813FC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6C836776" w14:textId="1E787FFA" w:rsidR="005926C6" w:rsidRPr="00C72B0E" w:rsidRDefault="005926C6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0FD24E46">
                      <v:shape id="_x0000_i1028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8250D8F" w14:textId="16FF9BBB" w:rsidR="005926C6" w:rsidRPr="00C72B0E" w:rsidRDefault="005926C6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67061479">
                      <v:shape id="_x0000_i1030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  <w:tr w:rsidR="00787E61" w:rsidRPr="00165F85" w14:paraId="29527C17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CB43B43" w14:textId="77777777" w:rsidR="005926C6" w:rsidRPr="00C72B0E" w:rsidRDefault="005926C6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6F1960ED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C6F56D8" w14:textId="77777777" w:rsidR="005926C6" w:rsidRPr="006F6D1A" w:rsidRDefault="005926C6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6638A2A" w14:textId="2FD05953" w:rsidR="005926C6" w:rsidRPr="00C72B0E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10.07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3B8441A" w14:textId="73E5B196" w:rsidR="005926C6" w:rsidRPr="00C72B0E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89%</w:t>
                  </w:r>
                </w:p>
              </w:tc>
            </w:tr>
            <w:tr w:rsidR="00787E61" w:rsidRPr="00165F85" w14:paraId="0D7618C9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A848E0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2009F0E" w14:textId="4DDAB782" w:rsidR="005926C6" w:rsidRPr="00C72B0E" w:rsidRDefault="005926C6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1.20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CE2A238" w14:textId="6871491E" w:rsidR="005926C6" w:rsidRPr="00C72B0E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11%</w:t>
                  </w:r>
                </w:p>
              </w:tc>
            </w:tr>
            <w:tr w:rsidR="00787E61" w:rsidRPr="00165F85" w14:paraId="5BDFB105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6A193B7" w14:textId="0ECF4A2D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FAC8BE6" w14:textId="34B613B4" w:rsidR="005926C6" w:rsidRPr="00C72B0E" w:rsidRDefault="005926C6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97FEE25" w14:textId="481EB97B" w:rsidR="005926C6" w:rsidRPr="00C72B0E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65F5D05D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96F3C5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D129612" w14:textId="77777777" w:rsidR="005926C6" w:rsidRDefault="005926C6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D1411A5" w14:textId="77777777" w:rsidR="005926C6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5E3626BB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2476F6E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8A9B2A" w14:textId="5DBE7C66" w:rsidR="005926C6" w:rsidRDefault="005926C6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56F69AF" w14:textId="6FB7314A" w:rsidR="005926C6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71447827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E78AAB3" w14:textId="77777777" w:rsidR="005926C6" w:rsidRPr="006F6D1A" w:rsidRDefault="005926C6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6397BE7" w14:textId="77777777" w:rsidR="005926C6" w:rsidRDefault="005926C6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65335D1" w14:textId="77777777" w:rsidR="005926C6" w:rsidRDefault="005926C6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6AC2594A" w14:textId="77777777" w:rsidR="005926C6" w:rsidRDefault="005926C6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5C8690E5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CE86617" w14:textId="77777777" w:rsidR="005926C6" w:rsidRPr="006F6D1A" w:rsidRDefault="005926C6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AA16403" w14:textId="2FC0018D" w:rsidR="005926C6" w:rsidRPr="00C72B0E" w:rsidRDefault="005926C6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00:24:01</w:t>
                  </w:r>
                </w:p>
              </w:tc>
            </w:tr>
            <w:tr w:rsidR="00354158" w:rsidRPr="00165F85" w14:paraId="5CE744DB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17177CF" w14:textId="77777777" w:rsidR="005926C6" w:rsidRPr="006F6D1A" w:rsidRDefault="005926C6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90E1923" w14:textId="74085BE1" w:rsidR="005926C6" w:rsidRPr="00C72B0E" w:rsidRDefault="005926C6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00:08:45</w:t>
                  </w:r>
                </w:p>
              </w:tc>
            </w:tr>
            <w:tr w:rsidR="00354158" w:rsidRPr="00C72B0E" w14:paraId="78077E6E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496A0A" w14:textId="77777777" w:rsidR="005926C6" w:rsidRPr="006F6D1A" w:rsidRDefault="005926C6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75CB5D" w14:textId="7FB9C8E3" w:rsidR="005926C6" w:rsidRPr="00C72B0E" w:rsidRDefault="005926C6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00:15:16</w:t>
                  </w:r>
                </w:p>
              </w:tc>
            </w:tr>
          </w:tbl>
          <w:p w14:paraId="528A4562" w14:textId="77777777" w:rsidR="005926C6" w:rsidRPr="00C22079" w:rsidRDefault="005926C6" w:rsidP="000A12A0"/>
        </w:tc>
      </w:tr>
    </w:tbl>
    <w:p w14:paraId="6C6B0AE3" w14:textId="77777777" w:rsidR="005926C6" w:rsidRPr="009A0475" w:rsidRDefault="005926C6" w:rsidP="009A0475">
      <w:pPr>
        <w:rPr>
          <w:vanish/>
        </w:rPr>
      </w:pPr>
    </w:p>
    <w:p w14:paraId="034D6238" w14:textId="77777777" w:rsidR="005926C6" w:rsidRPr="009A0475" w:rsidRDefault="005926C6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6CCB5AE6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4ABDC214" w14:textId="1799CF4B" w:rsidR="005926C6" w:rsidRPr="00A575D9" w:rsidRDefault="005926C6" w:rsidP="00C34106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costi</w:t>
            </w:r>
          </w:p>
        </w:tc>
      </w:tr>
      <w:tr w:rsidR="00591A09" w:rsidRPr="00C22079" w14:paraId="09EC3999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506B0E08" w14:textId="77777777" w:rsidR="005926C6" w:rsidRPr="00C22079" w:rsidRDefault="005926C6" w:rsidP="00C34106">
            <w:pPr>
              <w:jc w:val="center"/>
            </w:pPr>
            <w:r>
              <w:pict w14:anchorId="5D798B9A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36063913" w14:textId="77777777" w:rsidR="005926C6" w:rsidRPr="008A40D0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27C86485" w14:textId="77777777" w:rsidR="005926C6" w:rsidRPr="008A40D0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4DC51B41" w14:textId="77777777" w:rsidR="005926C6" w:rsidRPr="008A40D0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1DB37DC2" w14:textId="77777777" w:rsidR="005926C6" w:rsidRPr="008A40D0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46861E9A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466A45F3" w14:textId="77777777" w:rsidR="005926C6" w:rsidRPr="006F6D1A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760A4AEC" w14:textId="6E709D91" w:rsidR="005926C6" w:rsidRPr="00E6392D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a L</w:t>
            </w:r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03E9432A" w14:textId="77777777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26C24673" w14:textId="172A3380" w:rsidR="005926C6" w:rsidRPr="00E6392D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>Nylon 101</w:t>
            </w:r>
          </w:p>
        </w:tc>
        <w:tc>
          <w:tcPr>
            <w:tcW w:w="1800" w:type="dxa"/>
            <w:tcBorders>
              <w:top w:val="nil"/>
            </w:tcBorders>
          </w:tcPr>
          <w:p w14:paraId="0615795B" w14:textId="77777777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</w:tcBorders>
          </w:tcPr>
          <w:p w14:paraId="00DD47CB" w14:textId="66FF86DD" w:rsidR="005926C6" w:rsidRPr="00E6392D" w:rsidRDefault="005926C6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10.07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17DEE8" w14:textId="77777777" w:rsidR="005926C6" w:rsidRPr="006F6D1A" w:rsidRDefault="005926C6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62CF51E8" w14:textId="65354566" w:rsidR="005926C6" w:rsidRPr="00857946" w:rsidRDefault="005926C6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11.27 USD</w:t>
            </w:r>
          </w:p>
        </w:tc>
      </w:tr>
      <w:tr w:rsidR="00070C70" w:rsidRPr="00C22079" w14:paraId="57FCD66B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2250D450" w14:textId="77777777" w:rsidR="005926C6" w:rsidRPr="006F6D1A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11EDB6CA" w14:textId="77777777" w:rsidR="005926C6" w:rsidRPr="00E6392D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678A1FEC" w14:textId="77777777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38F797F2" w14:textId="77777777" w:rsidR="005926C6" w:rsidRPr="00E6392D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D8CF862" w14:textId="77777777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7421766E" w14:textId="5ABEE558" w:rsidR="005926C6" w:rsidRPr="00E6392D" w:rsidRDefault="005926C6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1.20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2C947F5" w14:textId="77777777" w:rsidR="005926C6" w:rsidRPr="00E6392D" w:rsidRDefault="005926C6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3EDA4E5B" w14:textId="5BE9B48A" w:rsidR="005926C6" w:rsidRPr="00E6392D" w:rsidRDefault="005926C6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00:24:01</w:t>
            </w:r>
          </w:p>
        </w:tc>
      </w:tr>
      <w:tr w:rsidR="00070C70" w:rsidRPr="00C22079" w14:paraId="49866953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9BAAD27" w14:textId="77777777" w:rsidR="005926C6" w:rsidRPr="006F6D1A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29916253" w14:textId="77777777" w:rsidR="005926C6" w:rsidRPr="00E6392D" w:rsidRDefault="005926C6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4975C39F" w14:textId="77777777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45DE90D0" w14:textId="77777777" w:rsidR="005926C6" w:rsidRPr="00E6392D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666648A" w14:textId="21208D85" w:rsidR="005926C6" w:rsidRPr="006F6D1A" w:rsidRDefault="005926C6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212BC7F8" w14:textId="415D55EC" w:rsidR="005926C6" w:rsidRPr="00E6392D" w:rsidRDefault="005926C6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7A333A9" w14:textId="77777777" w:rsidR="005926C6" w:rsidRPr="00E6392D" w:rsidRDefault="005926C6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3B01A792" w14:textId="77777777" w:rsidR="005926C6" w:rsidRPr="006F6D1A" w:rsidRDefault="005926C6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0217AE82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4837476" w14:textId="77777777" w:rsidR="005926C6" w:rsidRPr="00323825" w:rsidRDefault="005926C6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3772666A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6A442C" w:rsidRPr="00D02B41" w14:paraId="67CBCA9E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8E6A52" w14:textId="6AC0C684" w:rsidR="005926C6" w:rsidRPr="006F6D1A" w:rsidRDefault="005926C6" w:rsidP="00D7293F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51" w:name="part_OperationSetupCostTbl0"/>
                  <w:bookmarkEnd w:id="51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F91B55E" w14:textId="77777777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3E79F02" w14:textId="7D657477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2" w:name="part_currency2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6A442C" w:rsidRPr="00D02B41" w14:paraId="49EBE1AE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2906C3" w14:textId="55F35870" w:rsidR="005926C6" w:rsidRPr="00D02B41" w:rsidRDefault="005926C6" w:rsidP="00D7293F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F527E1" w14:textId="73949EA5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00:03:45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07AFB1" w14:textId="2797179B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0.19</w:t>
                  </w:r>
                </w:p>
              </w:tc>
            </w:tr>
            <w:tr w:rsidR="006A442C" w:rsidRPr="00D02B41" w14:paraId="14BF9823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93DBBE1" w14:textId="77777777" w:rsidR="005926C6" w:rsidRPr="006F6D1A" w:rsidRDefault="005926C6" w:rsidP="00D7293F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05DA79D" w14:textId="70C38BBD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3" w:name="ppart_OperationtimeTtlSetupOp0"/>
                  <w:bookmarkEnd w:id="5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00:03:45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6E5461D" w14:textId="18D4B637" w:rsidR="005926C6" w:rsidRPr="00D02B41" w:rsidRDefault="005926C6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OperationcostTtlSetup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0.19</w:t>
                  </w:r>
                </w:p>
              </w:tc>
            </w:tr>
          </w:tbl>
          <w:p w14:paraId="153C22C7" w14:textId="77777777" w:rsidR="005926C6" w:rsidRDefault="005926C6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2263EE" w:rsidRPr="00D02B41" w14:paraId="267A78DE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AAC35B7" w14:textId="065D2A1C" w:rsidR="005926C6" w:rsidRPr="006F6D1A" w:rsidRDefault="005926C6" w:rsidP="002263EE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55" w:name="part_SetupCostTbl0"/>
                  <w:bookmarkEnd w:id="55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B957531" w14:textId="77777777" w:rsidR="005926C6" w:rsidRPr="00D02B4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FBD9141" w14:textId="53979AFD" w:rsidR="005926C6" w:rsidRPr="00D02B4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6" w:name="part_currency18"/>
                  <w:bookmarkEnd w:id="5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D02B41" w14:paraId="459FD064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7B9D76" w14:textId="335F2CD4" w:rsidR="005926C6" w:rsidRPr="00D02B41" w:rsidRDefault="005926C6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549646" w14:textId="65479A7A" w:rsidR="005926C6" w:rsidRPr="00D02B4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15F689" w14:textId="06FE35E2" w:rsidR="005926C6" w:rsidRPr="00D02B4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D02B41" w14:paraId="54797378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F0A7861" w14:textId="77777777" w:rsidR="005926C6" w:rsidRPr="006F6D1A" w:rsidRDefault="005926C6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FB8D1DD" w14:textId="0164FB3D" w:rsidR="005926C6" w:rsidRPr="00D02B4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part_timeTtlSetup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C13F3B6" w14:textId="1A06F2B5" w:rsidR="005926C6" w:rsidRPr="00D02B41" w:rsidRDefault="005926C6" w:rsidP="002263EE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8" w:name="part_costTtlSetupOp0"/>
                  <w:bookmarkEnd w:id="5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524FA13A" w14:textId="77777777" w:rsidR="005926C6" w:rsidRDefault="005926C6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2250"/>
              <w:gridCol w:w="1710"/>
            </w:tblGrid>
            <w:tr w:rsidR="00323825" w:rsidRPr="00D02B41" w14:paraId="6E297E96" w14:textId="77777777" w:rsidTr="008A40D0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3E917B8" w14:textId="77777777" w:rsidR="005926C6" w:rsidRPr="006F6D1A" w:rsidRDefault="005926C6" w:rsidP="0032382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303FCC08" w14:textId="1C1CFE0E" w:rsidR="005926C6" w:rsidRPr="006F6D1A" w:rsidRDefault="005926C6" w:rsidP="00323825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59" w:name="part_AdditiveOpeartionTbl0"/>
                  <w:bookmarkEnd w:id="59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A830EBF" w14:textId="77777777" w:rsidR="005926C6" w:rsidRPr="00D02B41" w:rsidRDefault="005926C6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0D985F0" w14:textId="77777777" w:rsidR="005926C6" w:rsidRPr="00C83AE1" w:rsidRDefault="005926C6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23F405C8" w14:textId="7F2BEFB3" w:rsidR="005926C6" w:rsidRPr="00D02B41" w:rsidRDefault="005926C6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0" w:name="part_currency17"/>
                  <w:bookmarkEnd w:id="6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38E88F8" w14:textId="64251F3A" w:rsidR="005926C6" w:rsidRPr="00D02B41" w:rsidRDefault="005926C6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61" w:name="part_currency16"/>
                  <w:bookmarkEnd w:id="61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3F2DC92C" w14:textId="77777777" w:rsidTr="008A40D0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48EA414B" w14:textId="02B21E72" w:rsidR="005926C6" w:rsidRPr="00D02B41" w:rsidRDefault="005926C6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5DD7BD60" w14:textId="06469B00" w:rsidR="005926C6" w:rsidRPr="00D02B41" w:rsidRDefault="005926C6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00:15:16</w:t>
                  </w:r>
                </w:p>
              </w:tc>
              <w:tc>
                <w:tcPr>
                  <w:tcW w:w="225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3888F1A1" w14:textId="5DB504D6" w:rsidR="005926C6" w:rsidRPr="00D02B41" w:rsidRDefault="005926C6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0.76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78AA7A96" w14:textId="048776EA" w:rsidR="005926C6" w:rsidRPr="00D02B41" w:rsidRDefault="005926C6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5A8B806A" w14:textId="77777777" w:rsidR="005926C6" w:rsidRDefault="005926C6" w:rsidP="00C34106"/>
          <w:p w14:paraId="521D8C68" w14:textId="77777777" w:rsidR="005926C6" w:rsidRDefault="005926C6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62" w:name="part_SetupTreeList0"/>
            <w:bookmarkEnd w:id="62"/>
            <w:proofErr w:type="spellEnd"/>
          </w:p>
          <w:p w14:paraId="48C2BDEC" w14:textId="77777777" w:rsidR="005926C6" w:rsidRPr="005926C6" w:rsidRDefault="005926C6" w:rsidP="005926C6">
            <w:pPr>
              <w:numPr>
                <w:ilvl w:val="0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40389686" w14:textId="77777777" w:rsidR="005926C6" w:rsidRPr="005926C6" w:rsidRDefault="005926C6" w:rsidP="005926C6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0DA614A3" w14:textId="71FCD1E2" w:rsidR="005926C6" w:rsidRPr="005926C6" w:rsidRDefault="005926C6" w:rsidP="005926C6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3ACFC900" w14:textId="7A8D10EA" w:rsidR="005926C6" w:rsidRDefault="005926C6" w:rsidP="00F26F2E">
      <w:r>
        <w:br w:type="page"/>
      </w:r>
      <w:bookmarkStart w:id="63" w:name="baseline_section_start0"/>
      <w:bookmarkEnd w:id="63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5FD1AFB8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505ECC55" w14:textId="77777777" w:rsidR="005926C6" w:rsidRPr="00A575D9" w:rsidRDefault="005926C6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26DFD5E9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0A4F13B1" w14:textId="77777777" w:rsidR="005926C6" w:rsidRPr="00C22079" w:rsidRDefault="005926C6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16B32BB8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72A0F115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234D9829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72D3152A" w14:textId="77777777" w:rsidR="005926C6" w:rsidRPr="006F6D1A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3E7D922D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41E039D" w14:textId="77777777" w:rsidR="005926C6" w:rsidRPr="00D51783" w:rsidRDefault="005926C6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04F2618D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0A88FB1E" w14:textId="774DD779" w:rsidR="005926C6" w:rsidRDefault="005926C6" w:rsidP="00E825FD">
            <w:pPr>
              <w:jc w:val="center"/>
            </w:pPr>
            <w:bookmarkStart w:id="64" w:name="base_imgIsometric0"/>
            <w:bookmarkEnd w:id="64"/>
            <w:r>
              <w:pict w14:anchorId="5FCCBBE9">
                <v:shape id="_x0000_i1027" type="#_x0000_t75" style="width:182.15pt;height:89.2pt">
                  <v:imagedata r:id="rId12" o:title="ScreenShotWithPreview"/>
                </v:shape>
              </w:pict>
            </w:r>
          </w:p>
          <w:p w14:paraId="44165E14" w14:textId="00502A6E" w:rsidR="005926C6" w:rsidRPr="00C22079" w:rsidRDefault="005926C6" w:rsidP="00E825FD">
            <w:pPr>
              <w:jc w:val="center"/>
            </w:pPr>
            <w:bookmarkStart w:id="65" w:name="base_imgIsoStock0"/>
            <w:bookmarkEnd w:id="65"/>
            <w:proofErr w:type="spellStart"/>
            <w:r>
              <w:t>Dimensioni</w:t>
            </w:r>
            <w:proofErr w:type="spellEnd"/>
            <w:r>
              <w:t xml:space="preserve"> </w:t>
            </w:r>
            <w:proofErr w:type="spellStart"/>
            <w:r>
              <w:t>stampante</w:t>
            </w:r>
            <w:proofErr w:type="spellEnd"/>
            <w:r>
              <w:t>: 200.00 x 200.00 x 200.00 mm</w:t>
            </w:r>
          </w:p>
          <w:p w14:paraId="2923F73D" w14:textId="77777777" w:rsidR="005926C6" w:rsidRPr="00C22079" w:rsidRDefault="005926C6" w:rsidP="00E825FD">
            <w:pPr>
              <w:jc w:val="center"/>
            </w:pP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702269D6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3D0AE0F" w14:textId="77777777" w:rsidR="005926C6" w:rsidRPr="006F6D1A" w:rsidRDefault="005926C6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7B2598D" w14:textId="7D66DE71" w:rsidR="005926C6" w:rsidRPr="00C72B0E" w:rsidRDefault="005926C6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_name0"/>
                  <w:bookmarkEnd w:id="66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a L</w:t>
                  </w:r>
                </w:p>
              </w:tc>
            </w:tr>
            <w:tr w:rsidR="00E13618" w:rsidRPr="00165F85" w14:paraId="0126D17C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3431AFE" w14:textId="77777777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06F83F9" w14:textId="155C99F0" w:rsidR="005926C6" w:rsidRPr="00C72B0E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15:30:46</w:t>
                  </w:r>
                </w:p>
              </w:tc>
            </w:tr>
            <w:tr w:rsidR="00E13618" w:rsidRPr="00165F85" w14:paraId="3B40833D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93F366C" w14:textId="77777777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1917A5CE" w14:textId="1C8A4E34" w:rsidR="005926C6" w:rsidRPr="00811234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68" w:name="base_MfgProcess0"/>
                  <w:bookmarkEnd w:id="68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E13618" w:rsidRPr="00165F85" w14:paraId="5CA9FBF5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4F785DD" w14:textId="77777777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6D74CCC" w14:textId="00E6D558" w:rsidR="005926C6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9" w:name="base_Material0"/>
                  <w:bookmarkEnd w:id="6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White</w:t>
                  </w:r>
                </w:p>
              </w:tc>
            </w:tr>
            <w:tr w:rsidR="00E13618" w:rsidRPr="00165F85" w14:paraId="5D4C1AE7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033DBA5" w14:textId="77777777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07E0329" w14:textId="57901142" w:rsidR="005926C6" w:rsidRPr="00C72B0E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Weight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kg</w:t>
                  </w:r>
                </w:p>
              </w:tc>
            </w:tr>
            <w:tr w:rsidR="00E13618" w:rsidRPr="00165F85" w14:paraId="6BF99145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BB1046E" w14:textId="1EDDAD6D" w:rsidR="005926C6" w:rsidRPr="006F6D1A" w:rsidRDefault="005926C6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TypeLabel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strutturali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03DB1B" w14:textId="3952EBF7" w:rsidR="005926C6" w:rsidRPr="00C72B0E" w:rsidRDefault="005926C6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Type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13618" w:rsidRPr="00165F85" w14:paraId="2DDFE04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046E493" w14:textId="3D333381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3" w:name="base_StockSizeLabel0"/>
                  <w:bookmarkEnd w:id="73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parete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ABBB372" w14:textId="226CD8BD" w:rsidR="005926C6" w:rsidRPr="00C72B0E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tockSiz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5.00 mm</w:t>
                  </w:r>
                </w:p>
              </w:tc>
            </w:tr>
            <w:tr w:rsidR="00E13618" w:rsidRPr="00165F85" w14:paraId="712B0775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0ACB32F" w14:textId="44C391EB" w:rsidR="005926C6" w:rsidRPr="006F6D1A" w:rsidRDefault="005926C6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5" w:name="base_MaterialCostLabel0"/>
                  <w:bookmarkEnd w:id="7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C62B0F1" w14:textId="1DC1B43F" w:rsidR="005926C6" w:rsidRPr="00C72B0E" w:rsidRDefault="005926C6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6" w:name="base_MatCost0"/>
                  <w:bookmarkEnd w:id="7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48.00 USD/kg</w:t>
                  </w:r>
                </w:p>
              </w:tc>
            </w:tr>
            <w:tr w:rsidR="00E13618" w:rsidRPr="00165F85" w14:paraId="4070F443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ACA0D44" w14:textId="2B2CA07E" w:rsidR="005926C6" w:rsidRPr="006F6D1A" w:rsidRDefault="005926C6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7" w:name="base_shopRateLabel0"/>
                  <w:bookmarkEnd w:id="7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46BA39F" w14:textId="6A15BFD0" w:rsidR="005926C6" w:rsidRPr="00C72B0E" w:rsidRDefault="005926C6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ho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48577E96" w14:textId="77777777" w:rsidR="005926C6" w:rsidRDefault="005926C6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6208BA8B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5FA02EEF" w14:textId="77777777" w:rsidR="005926C6" w:rsidRPr="006F6D1A" w:rsidRDefault="005926C6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1F357CFD" w14:textId="77777777" w:rsidR="005926C6" w:rsidRPr="00165F85" w:rsidRDefault="005926C6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388AA0F8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E94F06" w14:textId="77777777" w:rsidR="005926C6" w:rsidRPr="006F6D1A" w:rsidRDefault="005926C6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8895B91" w14:textId="5F6C77AF" w:rsidR="005926C6" w:rsidRPr="00C72B0E" w:rsidRDefault="005926C6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9C0F53" w:rsidRPr="00165F85" w14:paraId="464AE649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94E1506" w14:textId="12FBF271" w:rsidR="005926C6" w:rsidRPr="006F6D1A" w:rsidRDefault="005926C6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0" w:name="base_LotSizeLabel0"/>
                  <w:bookmarkEnd w:id="80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389533C" w14:textId="5F386EB5" w:rsidR="005926C6" w:rsidRPr="00C72B0E" w:rsidRDefault="005926C6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lotSize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2714EEB" w14:textId="77777777" w:rsidR="005926C6" w:rsidRDefault="005926C6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33B05BD9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0FED6364" w14:textId="77777777" w:rsidR="005926C6" w:rsidRPr="006F6D1A" w:rsidRDefault="005926C6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210ABAE3" w14:textId="56629B10" w:rsidR="005926C6" w:rsidRPr="00C72B0E" w:rsidRDefault="005926C6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2" w:name="base_costpp1"/>
                  <w:bookmarkEnd w:id="82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12.86 USD</w:t>
                  </w:r>
                </w:p>
              </w:tc>
            </w:tr>
            <w:tr w:rsidR="009C0F53" w:rsidRPr="00165F85" w14:paraId="6444D5C4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FC07551" w14:textId="77777777" w:rsidR="005926C6" w:rsidRPr="006F6D1A" w:rsidRDefault="005926C6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56163F7" w14:textId="1FE39147" w:rsidR="005926C6" w:rsidRPr="00C72B0E" w:rsidRDefault="005926C6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3" w:name="base_TemplateName0"/>
                  <w:bookmarkEnd w:id="83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52B275B2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C9B4A4" w14:textId="77777777" w:rsidR="005926C6" w:rsidRPr="006F6D1A" w:rsidRDefault="005926C6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823DBC2" w14:textId="784909CF" w:rsidR="005926C6" w:rsidRPr="00C72B0E" w:rsidRDefault="005926C6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CostingModeUsed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9C0F53" w:rsidRPr="00165F85" w14:paraId="2D297A27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35A0DCD" w14:textId="77777777" w:rsidR="005926C6" w:rsidRPr="006F6D1A" w:rsidRDefault="005926C6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50D026AC" w14:textId="12119AFD" w:rsidR="005926C6" w:rsidRPr="00C72B0E" w:rsidRDefault="005926C6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5" w:name="file_imgArrow1"/>
                  <w:bookmarkEnd w:id="8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4873A14B">
                      <v:shape id="_x0000_i1029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C686CF9" w14:textId="6F4C40FE" w:rsidR="005926C6" w:rsidRPr="00C72B0E" w:rsidRDefault="005926C6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Bars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5B6644B6">
                      <v:shape id="_x0000_i1031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2B400103" w14:textId="77777777" w:rsidR="005926C6" w:rsidRDefault="005926C6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5A8AA0D1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51739792" w14:textId="77777777" w:rsidR="005926C6" w:rsidRPr="00C72B0E" w:rsidRDefault="005926C6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165F85" w14:paraId="5A210643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485788" w14:textId="77777777" w:rsidR="005926C6" w:rsidRPr="006F6D1A" w:rsidRDefault="005926C6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952BB92" w14:textId="250A532C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base_costMat0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10.07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5F2AE99" w14:textId="6FDE67F3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percen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78%</w:t>
                  </w:r>
                </w:p>
              </w:tc>
            </w:tr>
            <w:tr w:rsidR="009C0F53" w:rsidRPr="00165F85" w14:paraId="0CDCED91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FA1AA5" w14:textId="77777777" w:rsidR="005926C6" w:rsidRPr="006F6D1A" w:rsidRDefault="005926C6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8DD11C4" w14:textId="4246CF56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costMfg0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2.79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3FF86A3" w14:textId="0647EE4A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0" w:name="base_percentMfg0"/>
                  <w:bookmarkEnd w:id="9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22%</w:t>
                  </w:r>
                </w:p>
              </w:tc>
            </w:tr>
            <w:tr w:rsidR="009C0F53" w:rsidRPr="00165F85" w14:paraId="693CE03A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29278B2" w14:textId="7AD9877F" w:rsidR="005926C6" w:rsidRPr="006F6D1A" w:rsidRDefault="005926C6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1" w:name="base_MarkupDiscountLabel1"/>
                  <w:bookmarkEnd w:id="91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82CEDCD" w14:textId="7AC7E05A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2" w:name="base_costMD1"/>
                  <w:bookmarkEnd w:id="9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EABA09A" w14:textId="60F6E06B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3" w:name="base_percentMD0"/>
                  <w:bookmarkEnd w:id="9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5358EE72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72F852" w14:textId="77777777" w:rsidR="005926C6" w:rsidRPr="006F6D1A" w:rsidRDefault="005926C6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8AD472A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A900D3F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665142C1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5C06CF9" w14:textId="77777777" w:rsidR="005926C6" w:rsidRPr="006F6D1A" w:rsidRDefault="005926C6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22152F8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378A4A6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3EC61DD1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67AC6C5" w14:textId="77777777" w:rsidR="005926C6" w:rsidRPr="006F6D1A" w:rsidRDefault="005926C6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28598B" w14:textId="7A0C4F4B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costMold0"/>
                  <w:bookmarkEnd w:id="9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000B82" w14:textId="454AFC10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5" w:name="base_percentMold0"/>
                  <w:bookmarkEnd w:id="9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0FD0B06D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172BF7B" w14:textId="77777777" w:rsidR="005926C6" w:rsidRPr="006F6D1A" w:rsidRDefault="005926C6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A28A262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3EA5521" w14:textId="77777777" w:rsidR="005926C6" w:rsidRPr="00C72B0E" w:rsidRDefault="005926C6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540D0C7B" w14:textId="77777777" w:rsidR="005926C6" w:rsidRDefault="005926C6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21E3157D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3A49E15" w14:textId="77777777" w:rsidR="005926C6" w:rsidRPr="006F6D1A" w:rsidRDefault="005926C6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2D51457A" w14:textId="1A6D0A0D" w:rsidR="005926C6" w:rsidRPr="00C72B0E" w:rsidRDefault="005926C6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6" w:name="base_timepp1"/>
                  <w:bookmarkEnd w:id="9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00:55:53</w:t>
                  </w:r>
                </w:p>
              </w:tc>
            </w:tr>
            <w:tr w:rsidR="00D23071" w:rsidRPr="00165F85" w14:paraId="7C54331A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FBC30C8" w14:textId="77777777" w:rsidR="005926C6" w:rsidRPr="006F6D1A" w:rsidRDefault="005926C6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A8305E" w14:textId="64274F9D" w:rsidR="005926C6" w:rsidRPr="00C72B0E" w:rsidRDefault="005926C6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7" w:name="base_SetupTime0"/>
                  <w:bookmarkEnd w:id="9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00:08:45</w:t>
                  </w:r>
                </w:p>
              </w:tc>
            </w:tr>
            <w:tr w:rsidR="00D23071" w:rsidRPr="00C72B0E" w14:paraId="70CAF9F4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5396C0C" w14:textId="77777777" w:rsidR="005926C6" w:rsidRPr="006F6D1A" w:rsidRDefault="005926C6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6F2EF16" w14:textId="53263165" w:rsidR="005926C6" w:rsidRPr="00C72B0E" w:rsidRDefault="005926C6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8" w:name="base_OperationTime0"/>
                  <w:bookmarkEnd w:id="9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00:47:08</w:t>
                  </w:r>
                </w:p>
              </w:tc>
            </w:tr>
          </w:tbl>
          <w:p w14:paraId="35E3F31D" w14:textId="77777777" w:rsidR="005926C6" w:rsidRPr="00C22079" w:rsidRDefault="005926C6" w:rsidP="000E084B"/>
        </w:tc>
      </w:tr>
    </w:tbl>
    <w:p w14:paraId="619512AC" w14:textId="77777777" w:rsidR="005926C6" w:rsidRDefault="005926C6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4F10F9FF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EFA3005" w14:textId="77777777" w:rsidR="005926C6" w:rsidRPr="00A575D9" w:rsidRDefault="005926C6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12F30344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59537EBB" w14:textId="77777777" w:rsidR="005926C6" w:rsidRPr="00C22079" w:rsidRDefault="005926C6" w:rsidP="000E084B">
            <w:pPr>
              <w:jc w:val="center"/>
            </w:pPr>
            <w:r>
              <w:pict w14:anchorId="1AED7F38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7331B6A1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55383181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67CFF4CF" w14:textId="77777777" w:rsidR="005926C6" w:rsidRPr="00C22079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2FEF85F6" w14:textId="77777777" w:rsidR="005926C6" w:rsidRPr="006F6D1A" w:rsidRDefault="005926C6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52A5EE8C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0FD0F377" w14:textId="77777777" w:rsidR="005926C6" w:rsidRPr="006F6D1A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5E18D2B4" w14:textId="1B776397" w:rsidR="005926C6" w:rsidRPr="00E6392D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9" w:name="file_name3"/>
            <w:bookmarkEnd w:id="99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a L</w:t>
            </w:r>
          </w:p>
        </w:tc>
        <w:tc>
          <w:tcPr>
            <w:tcW w:w="801" w:type="dxa"/>
            <w:gridSpan w:val="2"/>
            <w:vMerge w:val="restart"/>
          </w:tcPr>
          <w:p w14:paraId="79581F40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</w:tcPr>
          <w:p w14:paraId="44B3CE9D" w14:textId="32934A24" w:rsidR="005926C6" w:rsidRPr="00E6392D" w:rsidRDefault="005926C6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0" w:name="base_Material1"/>
            <w:bookmarkEnd w:id="100"/>
            <w:r>
              <w:rPr>
                <w:rFonts w:ascii="Arial Narrow" w:hAnsi="Arial Narrow"/>
                <w:color w:val="718883"/>
                <w:sz w:val="18"/>
                <w:szCs w:val="18"/>
              </w:rPr>
              <w:t>White</w:t>
            </w:r>
          </w:p>
        </w:tc>
        <w:tc>
          <w:tcPr>
            <w:tcW w:w="1800" w:type="dxa"/>
            <w:gridSpan w:val="2"/>
          </w:tcPr>
          <w:p w14:paraId="410A3A52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</w:tcPr>
          <w:p w14:paraId="406C3B19" w14:textId="182573F6" w:rsidR="005926C6" w:rsidRPr="00E6392D" w:rsidRDefault="005926C6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1" w:name="base_costMat1"/>
            <w:bookmarkEnd w:id="101"/>
            <w:r>
              <w:rPr>
                <w:rFonts w:ascii="Arial Narrow" w:hAnsi="Arial Narrow"/>
                <w:color w:val="718883"/>
                <w:sz w:val="18"/>
                <w:szCs w:val="18"/>
              </w:rPr>
              <w:t>10.07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32409B9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6895B74D" w14:textId="6690A6F9" w:rsidR="005926C6" w:rsidRPr="00857946" w:rsidRDefault="005926C6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2" w:name="base_costpp0"/>
            <w:bookmarkEnd w:id="102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12.86 USD</w:t>
            </w:r>
          </w:p>
        </w:tc>
      </w:tr>
      <w:tr w:rsidR="00E72323" w:rsidRPr="00C22079" w14:paraId="7F71E1E2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42BD4813" w14:textId="77777777" w:rsidR="005926C6" w:rsidRPr="006F6D1A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282EB39" w14:textId="77777777" w:rsidR="005926C6" w:rsidRPr="00E6392D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2386E03F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08559227" w14:textId="77777777" w:rsidR="005926C6" w:rsidRPr="00E6392D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55D49DA9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58B13EC6" w14:textId="318CEC09" w:rsidR="005926C6" w:rsidRPr="00E6392D" w:rsidRDefault="005926C6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3" w:name="base_costMfg1"/>
            <w:bookmarkEnd w:id="103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2.79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2C21EBA" w14:textId="77777777" w:rsidR="005926C6" w:rsidRPr="00E6392D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0C219586" w14:textId="1054A5E5" w:rsidR="005926C6" w:rsidRPr="00E6392D" w:rsidRDefault="005926C6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4" w:name="base_timepp0"/>
            <w:bookmarkEnd w:id="104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00:55:53</w:t>
            </w:r>
          </w:p>
        </w:tc>
      </w:tr>
      <w:tr w:rsidR="00E72323" w:rsidRPr="00C22079" w14:paraId="0AAC2005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4EF3A1BF" w14:textId="77777777" w:rsidR="005926C6" w:rsidRPr="006F6D1A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39105F5" w14:textId="77777777" w:rsidR="005926C6" w:rsidRPr="00E6392D" w:rsidRDefault="005926C6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1D9E8596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65778F73" w14:textId="77777777" w:rsidR="005926C6" w:rsidRPr="00E6392D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36C72551" w14:textId="14B46910" w:rsidR="005926C6" w:rsidRPr="006F6D1A" w:rsidRDefault="005926C6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5" w:name="base_MarkupDiscountLabel0"/>
            <w:bookmarkEnd w:id="105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10EF558B" w14:textId="063001F6" w:rsidR="005926C6" w:rsidRPr="00E6392D" w:rsidRDefault="005926C6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6" w:name="base_costMD0"/>
            <w:bookmarkEnd w:id="10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8B1630D" w14:textId="77777777" w:rsidR="005926C6" w:rsidRPr="00E6392D" w:rsidRDefault="005926C6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5831D458" w14:textId="77777777" w:rsidR="005926C6" w:rsidRPr="006F6D1A" w:rsidRDefault="005926C6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4264BAD5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08551073" w14:textId="77777777" w:rsidR="005926C6" w:rsidRPr="00D51783" w:rsidRDefault="005926C6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357900E4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378"/>
              <w:gridCol w:w="3989"/>
            </w:tblGrid>
            <w:tr w:rsidR="00E206A9" w:rsidRPr="00D02B41" w14:paraId="7715F6FE" w14:textId="77777777" w:rsidTr="00010232">
              <w:trPr>
                <w:cantSplit/>
                <w:trHeight w:val="428"/>
              </w:trPr>
              <w:tc>
                <w:tcPr>
                  <w:tcW w:w="321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D6059EB" w14:textId="62557A3F" w:rsidR="005926C6" w:rsidRPr="006F6D1A" w:rsidRDefault="005926C6" w:rsidP="00DF6F22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107" w:name="base_OperationSetupCostTbl0"/>
                  <w:bookmarkEnd w:id="107"/>
                  <w:proofErr w:type="spellEnd"/>
                </w:p>
              </w:tc>
              <w:tc>
                <w:tcPr>
                  <w:tcW w:w="3378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664C5C" w14:textId="77777777" w:rsidR="005926C6" w:rsidRPr="00D02B41" w:rsidRDefault="005926C6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89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38C43E8" w14:textId="416DE08A" w:rsidR="005926C6" w:rsidRPr="00D02B41" w:rsidRDefault="005926C6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8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E206A9" w:rsidRPr="00D02B41" w14:paraId="5E3C581F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B154B4" w14:textId="45C5257F" w:rsidR="005926C6" w:rsidRPr="00D02B41" w:rsidRDefault="005926C6" w:rsidP="00FF4755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0B3C8E" w14:textId="373C5E24" w:rsidR="005926C6" w:rsidRPr="00D02B41" w:rsidRDefault="005926C6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00:03:45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1EF226" w14:textId="21F45F3A" w:rsidR="005926C6" w:rsidRPr="00D02B41" w:rsidRDefault="005926C6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0.19</w:t>
                  </w:r>
                </w:p>
              </w:tc>
            </w:tr>
            <w:tr w:rsidR="00E206A9" w:rsidRPr="00D02B41" w14:paraId="6F7D119E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C0D7F91" w14:textId="77777777" w:rsidR="005926C6" w:rsidRPr="006F6D1A" w:rsidRDefault="005926C6" w:rsidP="00FF475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CE3C381" w14:textId="4D034B95" w:rsidR="005926C6" w:rsidRPr="00D02B41" w:rsidRDefault="005926C6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OperationtimeTtlSetup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00:03:45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9A4606" w14:textId="12776F4B" w:rsidR="005926C6" w:rsidRPr="00D02B41" w:rsidRDefault="005926C6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OperationcostTtlSetupOp0"/>
                  <w:bookmarkEnd w:id="11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0.19</w:t>
                  </w:r>
                </w:p>
              </w:tc>
            </w:tr>
          </w:tbl>
          <w:p w14:paraId="2C19D881" w14:textId="77777777" w:rsidR="005926C6" w:rsidRDefault="005926C6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  <w:gridCol w:w="3361"/>
              <w:gridCol w:w="4037"/>
            </w:tblGrid>
            <w:tr w:rsidR="002263EE" w:rsidRPr="00F736DF" w14:paraId="78995BCF" w14:textId="77777777" w:rsidTr="00010232">
              <w:trPr>
                <w:cantSplit/>
                <w:trHeight w:val="428"/>
              </w:trPr>
              <w:tc>
                <w:tcPr>
                  <w:tcW w:w="3186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03D19AD" w14:textId="7739CA3C" w:rsidR="005926C6" w:rsidRPr="006F6D1A" w:rsidRDefault="005926C6" w:rsidP="00173BB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111" w:name="base_SetupCostTbl0"/>
                  <w:bookmarkEnd w:id="111"/>
                  <w:proofErr w:type="spellEnd"/>
                </w:p>
              </w:tc>
              <w:tc>
                <w:tcPr>
                  <w:tcW w:w="3361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30EDA7D" w14:textId="77777777" w:rsidR="005926C6" w:rsidRPr="00F736DF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403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BE0C2AD" w14:textId="30CE701C" w:rsidR="005926C6" w:rsidRPr="00F736DF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2" w:name="base_currency16"/>
                  <w:bookmarkEnd w:id="11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F736DF" w14:paraId="7D7C340D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6402DF" w14:textId="0AF553C3" w:rsidR="005926C6" w:rsidRPr="00281B55" w:rsidRDefault="005926C6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CEE36D" w14:textId="009B0635" w:rsidR="005926C6" w:rsidRPr="00281B55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4F7B234" w14:textId="5649D2BB" w:rsidR="005926C6" w:rsidRPr="00281B55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F736DF" w14:paraId="783F26C8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0E5DBA6" w14:textId="77777777" w:rsidR="005926C6" w:rsidRPr="006F6D1A" w:rsidRDefault="005926C6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D282BC6" w14:textId="7A50C32D" w:rsidR="005926C6" w:rsidRPr="0069253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3" w:name="base_timeTtlSetupOp0"/>
                  <w:bookmarkEnd w:id="11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92414CE" w14:textId="075C9DDF" w:rsidR="005926C6" w:rsidRPr="00692531" w:rsidRDefault="005926C6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4" w:name="base_costTtlSetupOp0"/>
                  <w:bookmarkEnd w:id="11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29BFC1EA" w14:textId="77777777" w:rsidR="005926C6" w:rsidRDefault="005926C6" w:rsidP="005366B0">
            <w:pPr>
              <w:rPr>
                <w:sz w:val="18"/>
                <w:szCs w:val="18"/>
              </w:rPr>
            </w:pPr>
          </w:p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1890"/>
              <w:gridCol w:w="2070"/>
            </w:tblGrid>
            <w:tr w:rsidR="00323825" w:rsidRPr="00D02B41" w14:paraId="4FA9BA6B" w14:textId="77777777" w:rsidTr="00010232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C7F0034" w14:textId="77777777" w:rsidR="005926C6" w:rsidRPr="006F6D1A" w:rsidRDefault="005926C6" w:rsidP="00275D2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aggiuntiva</w:t>
                  </w:r>
                  <w:proofErr w:type="spellEnd"/>
                </w:p>
                <w:p w14:paraId="6F37AEB1" w14:textId="14B00712" w:rsidR="005926C6" w:rsidRPr="006F6D1A" w:rsidRDefault="005926C6" w:rsidP="00275D2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115" w:name="base_AdditiveOpeartionTbl0"/>
                  <w:bookmarkEnd w:id="115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635BA68" w14:textId="77777777" w:rsidR="005926C6" w:rsidRPr="00D02B41" w:rsidRDefault="005926C6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63CF63C" w14:textId="77777777" w:rsidR="005926C6" w:rsidRPr="00C83AE1" w:rsidRDefault="005926C6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  <w:proofErr w:type="spellEnd"/>
                </w:p>
                <w:p w14:paraId="3BBF1617" w14:textId="765833F7" w:rsidR="005926C6" w:rsidRPr="00D02B41" w:rsidRDefault="005926C6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16" w:name="base_currency15"/>
                  <w:bookmarkEnd w:id="116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CBF5656" w14:textId="77777777" w:rsidR="005926C6" w:rsidRDefault="005926C6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stampo</w:t>
                  </w:r>
                  <w:proofErr w:type="spellEnd"/>
                </w:p>
                <w:p w14:paraId="435FDCE3" w14:textId="22216624" w:rsidR="005926C6" w:rsidRPr="00D02B41" w:rsidRDefault="005926C6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17" w:name="base_currency14"/>
                  <w:bookmarkEnd w:id="11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28721F0D" w14:textId="77777777" w:rsidTr="00010232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3D617F6D" w14:textId="072125B1" w:rsidR="005926C6" w:rsidRPr="00D02B41" w:rsidRDefault="005926C6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6062494B" w14:textId="1DAFBB30" w:rsidR="005926C6" w:rsidRPr="00D02B41" w:rsidRDefault="005926C6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00:47:08</w:t>
                  </w:r>
                </w:p>
              </w:tc>
              <w:tc>
                <w:tcPr>
                  <w:tcW w:w="189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35A2B423" w14:textId="79ACE9A4" w:rsidR="005926C6" w:rsidRPr="00D02B41" w:rsidRDefault="005926C6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2.36</w:t>
                  </w:r>
                </w:p>
              </w:tc>
              <w:tc>
                <w:tcPr>
                  <w:tcW w:w="207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3DE58027" w14:textId="798C242C" w:rsidR="005926C6" w:rsidRPr="00D02B41" w:rsidRDefault="005926C6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3D1E091E" w14:textId="77777777" w:rsidR="005926C6" w:rsidRDefault="005926C6" w:rsidP="005366B0">
            <w:pPr>
              <w:rPr>
                <w:sz w:val="18"/>
                <w:szCs w:val="18"/>
              </w:rPr>
            </w:pPr>
          </w:p>
          <w:p w14:paraId="167DD652" w14:textId="77777777" w:rsidR="005926C6" w:rsidRDefault="005926C6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118" w:name="base_SetupTreeList0"/>
            <w:bookmarkEnd w:id="118"/>
            <w:proofErr w:type="spellEnd"/>
          </w:p>
          <w:p w14:paraId="39340D5A" w14:textId="77777777" w:rsidR="005926C6" w:rsidRPr="005926C6" w:rsidRDefault="005926C6" w:rsidP="005926C6">
            <w:pPr>
              <w:numPr>
                <w:ilvl w:val="0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629D40A0" w14:textId="77777777" w:rsidR="005926C6" w:rsidRPr="005926C6" w:rsidRDefault="005926C6" w:rsidP="005926C6">
            <w:pPr>
              <w:numPr>
                <w:ilvl w:val="1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5926C6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21181F64" w14:textId="1CF11622" w:rsidR="005926C6" w:rsidRPr="005926C6" w:rsidRDefault="005926C6" w:rsidP="005926C6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7E240231" w14:textId="77777777" w:rsidR="005926C6" w:rsidRDefault="005926C6" w:rsidP="005366B0">
      <w:pPr>
        <w:tabs>
          <w:tab w:val="left" w:pos="360"/>
        </w:tabs>
        <w:ind w:right="-1260"/>
      </w:pPr>
    </w:p>
    <w:p w14:paraId="46750A10" w14:textId="77777777" w:rsidR="005926C6" w:rsidRDefault="005926C6" w:rsidP="005366B0">
      <w:pPr>
        <w:tabs>
          <w:tab w:val="left" w:pos="360"/>
        </w:tabs>
        <w:ind w:right="-1260"/>
      </w:pPr>
    </w:p>
    <w:p w14:paraId="130FCFD2" w14:textId="77777777" w:rsidR="005926C6" w:rsidRDefault="005926C6" w:rsidP="005366B0">
      <w:pPr>
        <w:tabs>
          <w:tab w:val="left" w:pos="360"/>
        </w:tabs>
        <w:ind w:right="-1260"/>
      </w:pPr>
    </w:p>
    <w:p w14:paraId="60A4741E" w14:textId="77777777" w:rsidR="005926C6" w:rsidRDefault="005926C6" w:rsidP="005366B0">
      <w:pPr>
        <w:tabs>
          <w:tab w:val="left" w:pos="360"/>
        </w:tabs>
        <w:ind w:right="-1260"/>
      </w:pPr>
    </w:p>
    <w:p w14:paraId="20079205" w14:textId="77777777" w:rsidR="005926C6" w:rsidRDefault="005926C6" w:rsidP="005366B0">
      <w:pPr>
        <w:tabs>
          <w:tab w:val="left" w:pos="360"/>
        </w:tabs>
        <w:ind w:right="-1260"/>
      </w:pPr>
    </w:p>
    <w:sectPr w:rsidR="003433E3" w:rsidSect="005926C6">
      <w:footerReference w:type="default" r:id="rId13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39DDF" w14:textId="77777777" w:rsidR="005926C6" w:rsidRDefault="005926C6">
      <w:r>
        <w:separator/>
      </w:r>
    </w:p>
  </w:endnote>
  <w:endnote w:type="continuationSeparator" w:id="0">
    <w:p w14:paraId="434B991A" w14:textId="77777777" w:rsidR="005926C6" w:rsidRDefault="0059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3BCA" w14:textId="77777777" w:rsidR="005926C6" w:rsidRDefault="005926C6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22BD8B74" w14:textId="77777777" w:rsidR="005926C6" w:rsidRDefault="005926C6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7D0DFA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01CCB" w14:textId="77777777" w:rsidR="005926C6" w:rsidRDefault="005926C6">
      <w:r>
        <w:separator/>
      </w:r>
    </w:p>
  </w:footnote>
  <w:footnote w:type="continuationSeparator" w:id="0">
    <w:p w14:paraId="571DF291" w14:textId="77777777" w:rsidR="005926C6" w:rsidRDefault="00592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E7C07"/>
    <w:multiLevelType w:val="hybridMultilevel"/>
    <w:tmpl w:val="F6E44C4A"/>
    <w:lvl w:ilvl="0" w:tplc="C8DC47B0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E6D2E"/>
    <w:multiLevelType w:val="hybridMultilevel"/>
    <w:tmpl w:val="7FD23DF2"/>
    <w:lvl w:ilvl="0" w:tplc="33FEE694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21813">
    <w:abstractNumId w:val="1"/>
  </w:num>
  <w:num w:numId="2" w16cid:durableId="681207225">
    <w:abstractNumId w:val="1"/>
    <w:lvlOverride w:ilvl="0">
      <w:lvl w:ilvl="0" w:tplc="33FEE694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3" w16cid:durableId="1924562106">
    <w:abstractNumId w:val="0"/>
  </w:num>
  <w:num w:numId="4" w16cid:durableId="650255773">
    <w:abstractNumId w:val="0"/>
    <w:lvlOverride w:ilvl="0">
      <w:lvl w:ilvl="0" w:tplc="C8DC47B0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26C6"/>
    <w:rsid w:val="005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07AF3995"/>
  <w15:chartTrackingRefBased/>
  <w15:docId w15:val="{B84F0C42-1F6C-41D0-9A36-8EE94828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0</TotalTime>
  <Pages>5</Pages>
  <Words>477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2024-01-21T14:30:00Z</dcterms:created>
  <dcterms:modified xsi:type="dcterms:W3CDTF">2024-01-21T14:30:00Z</dcterms:modified>
</cp:coreProperties>
</file>