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545"/>
        <w:gridCol w:w="6655"/>
      </w:tblGrid>
      <w:tr w:rsidR="00CE409C" w:rsidRPr="00C22079" w14:paraId="64AB710F" w14:textId="77777777" w:rsidTr="000838B7">
        <w:trPr>
          <w:trHeight w:val="1388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</w:tcBorders>
            <w:vAlign w:val="center"/>
          </w:tcPr>
          <w:p w14:paraId="3F40A347" w14:textId="4368ADF5" w:rsidR="00E359B8" w:rsidRPr="00C22079" w:rsidRDefault="00E359B8" w:rsidP="00616D65">
            <w:bookmarkStart w:id="0" w:name="company_logo0"/>
            <w:bookmarkEnd w:id="0"/>
          </w:p>
        </w:tc>
        <w:tc>
          <w:tcPr>
            <w:tcW w:w="7200" w:type="dxa"/>
            <w:gridSpan w:val="2"/>
            <w:vMerge w:val="restart"/>
            <w:tcBorders>
              <w:top w:val="single" w:sz="4" w:space="0" w:color="D9D9D9"/>
              <w:right w:val="single" w:sz="4" w:space="0" w:color="D9D9D9"/>
            </w:tcBorders>
          </w:tcPr>
          <w:p w14:paraId="2DC4A8DF" w14:textId="77777777" w:rsidR="00E359B8" w:rsidRPr="00B97946" w:rsidRDefault="00E359B8" w:rsidP="00211ECB">
            <w:pPr>
              <w:pStyle w:val="Titolo1"/>
              <w:jc w:val="right"/>
            </w:pPr>
            <w:proofErr w:type="spellStart"/>
            <w:r>
              <w:t>Rapporto</w:t>
            </w:r>
            <w:proofErr w:type="spellEnd"/>
            <w:r>
              <w:t xml:space="preserve"> SOLIDWORKS Costing</w:t>
            </w:r>
          </w:p>
          <w:p w14:paraId="0DB7F129" w14:textId="77777777" w:rsidR="00E359B8" w:rsidRPr="00C14E35" w:rsidRDefault="00E359B8" w:rsidP="007130F0">
            <w:pPr>
              <w:jc w:val="center"/>
              <w:rPr>
                <w:b/>
                <w:color w:val="808080"/>
                <w:sz w:val="28"/>
                <w:szCs w:val="28"/>
              </w:rPr>
            </w:pPr>
          </w:p>
        </w:tc>
      </w:tr>
      <w:tr w:rsidR="00CE409C" w:rsidRPr="00C22079" w14:paraId="38864E17" w14:textId="77777777" w:rsidTr="000838B7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201D2B03" w14:textId="6E74644B" w:rsidR="00E359B8" w:rsidRPr="00A92C61" w:rsidRDefault="00E359B8" w:rsidP="00CE409C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00" w:type="dxa"/>
            <w:gridSpan w:val="2"/>
            <w:vMerge/>
            <w:tcBorders>
              <w:right w:val="single" w:sz="4" w:space="0" w:color="D9D9D9"/>
            </w:tcBorders>
          </w:tcPr>
          <w:p w14:paraId="1A07CE69" w14:textId="77777777" w:rsidR="00E359B8" w:rsidRPr="00C22079" w:rsidRDefault="00E359B8" w:rsidP="00C34106">
            <w:pPr>
              <w:jc w:val="right"/>
            </w:pPr>
          </w:p>
        </w:tc>
      </w:tr>
      <w:tr w:rsidR="00CE409C" w:rsidRPr="00C22079" w14:paraId="21ED369F" w14:textId="77777777" w:rsidTr="000838B7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136E87D3" w14:textId="4BA74330" w:rsidR="00E359B8" w:rsidRDefault="00E359B8" w:rsidP="00CE409C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00" w:type="dxa"/>
            <w:gridSpan w:val="2"/>
            <w:vMerge/>
            <w:tcBorders>
              <w:right w:val="single" w:sz="4" w:space="0" w:color="D9D9D9"/>
            </w:tcBorders>
          </w:tcPr>
          <w:p w14:paraId="125D575D" w14:textId="77777777" w:rsidR="00E359B8" w:rsidRPr="00C22079" w:rsidRDefault="00E359B8" w:rsidP="00C34106">
            <w:pPr>
              <w:jc w:val="right"/>
            </w:pPr>
          </w:p>
        </w:tc>
      </w:tr>
      <w:tr w:rsidR="00CE409C" w:rsidRPr="00C22079" w14:paraId="7D44D639" w14:textId="77777777" w:rsidTr="000838B7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24552F34" w14:textId="6AC95B9C" w:rsidR="00E359B8" w:rsidRDefault="00E359B8" w:rsidP="00682165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00" w:type="dxa"/>
            <w:gridSpan w:val="2"/>
            <w:vMerge/>
            <w:tcBorders>
              <w:right w:val="single" w:sz="4" w:space="0" w:color="D9D9D9"/>
            </w:tcBorders>
          </w:tcPr>
          <w:p w14:paraId="7300B5A1" w14:textId="77777777" w:rsidR="00E359B8" w:rsidRPr="00C22079" w:rsidRDefault="00E359B8" w:rsidP="00C34106">
            <w:pPr>
              <w:jc w:val="right"/>
            </w:pPr>
          </w:p>
        </w:tc>
      </w:tr>
      <w:tr w:rsidR="00C34106" w:rsidRPr="00C22079" w14:paraId="3D5569C5" w14:textId="77777777" w:rsidTr="000838B7">
        <w:trPr>
          <w:trHeight w:val="874"/>
        </w:trPr>
        <w:tc>
          <w:tcPr>
            <w:tcW w:w="10800" w:type="dxa"/>
            <w:gridSpan w:val="3"/>
            <w:tcBorders>
              <w:left w:val="single" w:sz="4" w:space="0" w:color="D9D9D9"/>
              <w:right w:val="single" w:sz="4" w:space="0" w:color="D9D9D9"/>
            </w:tcBorders>
          </w:tcPr>
          <w:p w14:paraId="54DB48E9" w14:textId="77777777" w:rsidR="00E359B8" w:rsidRDefault="00E359B8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2"/>
              <w:gridCol w:w="2408"/>
              <w:gridCol w:w="2692"/>
              <w:gridCol w:w="3096"/>
              <w:gridCol w:w="4301"/>
            </w:tblGrid>
            <w:tr w:rsidR="00295671" w:rsidRPr="000B7CD9" w14:paraId="7C865A4F" w14:textId="77777777" w:rsidTr="000838B7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7B88E463" w14:textId="77777777" w:rsidR="00E359B8" w:rsidRPr="000B7CD9" w:rsidRDefault="00E359B8" w:rsidP="00C34106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               </w:t>
                  </w:r>
                </w:p>
              </w:tc>
              <w:tc>
                <w:tcPr>
                  <w:tcW w:w="2016" w:type="dxa"/>
                  <w:shd w:val="clear" w:color="auto" w:fill="97999B"/>
                </w:tcPr>
                <w:p w14:paraId="4DAEB0AF" w14:textId="49CC51FA" w:rsidR="00E359B8" w:rsidRDefault="00E359B8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253" w:type="dxa"/>
                  <w:shd w:val="clear" w:color="auto" w:fill="97999B"/>
                </w:tcPr>
                <w:p w14:paraId="41BD1A31" w14:textId="2E51B960" w:rsidR="00E359B8" w:rsidRPr="000B7CD9" w:rsidRDefault="00E359B8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0EA2A3DE" w14:textId="388F1858" w:rsidR="00E359B8" w:rsidRPr="000B7CD9" w:rsidRDefault="00E359B8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600" w:type="dxa"/>
                  <w:shd w:val="clear" w:color="auto" w:fill="97999B"/>
                </w:tcPr>
                <w:p w14:paraId="10753BDD" w14:textId="64A5BFB5" w:rsidR="00E359B8" w:rsidRPr="000B7CD9" w:rsidRDefault="00E359B8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9437E69" w14:textId="77777777" w:rsidR="00E359B8" w:rsidRPr="00C22079" w:rsidRDefault="00E359B8" w:rsidP="007130F0">
            <w:r>
              <w:t xml:space="preserve">                                                                                                   </w:t>
            </w:r>
          </w:p>
        </w:tc>
      </w:tr>
      <w:tr w:rsidR="00A62F3F" w:rsidRPr="00C22079" w14:paraId="4DDB2922" w14:textId="77777777" w:rsidTr="000838B7">
        <w:trPr>
          <w:trHeight w:val="9495"/>
        </w:trPr>
        <w:tc>
          <w:tcPr>
            <w:tcW w:w="4145" w:type="dxa"/>
            <w:gridSpan w:val="2"/>
            <w:tcBorders>
              <w:left w:val="single" w:sz="4" w:space="0" w:color="D9D9D9"/>
            </w:tcBorders>
          </w:tcPr>
          <w:p w14:paraId="5262ED9D" w14:textId="3BECA7BA" w:rsidR="00E359B8" w:rsidRDefault="00E359B8" w:rsidP="00A62F3F">
            <w:pPr>
              <w:jc w:val="center"/>
            </w:pPr>
            <w:bookmarkStart w:id="8" w:name="part_imgFolded0"/>
            <w:bookmarkEnd w:id="8"/>
            <w:r>
              <w:pict w14:anchorId="3057E5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95.6pt;height:95.65pt">
                  <v:imagedata r:id="rId7" o:title="Schermata7"/>
                </v:shape>
              </w:pict>
            </w:r>
          </w:p>
          <w:p w14:paraId="38428CD5" w14:textId="77777777" w:rsidR="00E359B8" w:rsidRDefault="00E359B8" w:rsidP="00A62F3F">
            <w:pPr>
              <w:jc w:val="center"/>
            </w:pPr>
          </w:p>
          <w:p w14:paraId="5FB74416" w14:textId="601124AC" w:rsidR="00E359B8" w:rsidRDefault="00E359B8" w:rsidP="00A62F3F">
            <w:pPr>
              <w:jc w:val="center"/>
            </w:pPr>
            <w:bookmarkStart w:id="9" w:name="part_imgFlattened0"/>
            <w:bookmarkEnd w:id="9"/>
            <w:r>
              <w:pict w14:anchorId="5FABF682">
                <v:shape id="_x0000_i1027" type="#_x0000_t75" style="width:195.6pt;height:95.65pt">
                  <v:imagedata r:id="rId8" o:title="Schermata8"/>
                </v:shape>
              </w:pict>
            </w:r>
          </w:p>
          <w:p w14:paraId="14BBE06E" w14:textId="77777777" w:rsidR="00E359B8" w:rsidRDefault="00E359B8" w:rsidP="00A62F3F">
            <w:pPr>
              <w:jc w:val="center"/>
            </w:pPr>
          </w:p>
          <w:p w14:paraId="069D86AD" w14:textId="406C240A" w:rsidR="00E359B8" w:rsidRDefault="00E359B8" w:rsidP="00A62F3F">
            <w:pPr>
              <w:jc w:val="center"/>
            </w:pPr>
            <w:bookmarkStart w:id="10" w:name="part_imgNestingPreview0"/>
            <w:bookmarkEnd w:id="10"/>
          </w:p>
          <w:p w14:paraId="64443C7D" w14:textId="77777777" w:rsidR="00E359B8" w:rsidRPr="00C22079" w:rsidRDefault="00E359B8" w:rsidP="00A62F3F">
            <w:pPr>
              <w:jc w:val="center"/>
            </w:pPr>
          </w:p>
          <w:p w14:paraId="28D1769B" w14:textId="77777777" w:rsidR="00E359B8" w:rsidRDefault="00E359B8" w:rsidP="00A62F3F">
            <w:pPr>
              <w:jc w:val="center"/>
            </w:pPr>
          </w:p>
          <w:p w14:paraId="06BFE111" w14:textId="77777777" w:rsidR="00E359B8" w:rsidRPr="00C22079" w:rsidRDefault="00E359B8" w:rsidP="00FC609D">
            <w:pPr>
              <w:jc w:val="center"/>
            </w:pPr>
          </w:p>
        </w:tc>
        <w:tc>
          <w:tcPr>
            <w:tcW w:w="6655" w:type="dxa"/>
            <w:tcBorders>
              <w:right w:val="single" w:sz="4" w:space="0" w:color="D9D9D9"/>
            </w:tcBorders>
            <w:vAlign w:val="center"/>
          </w:tcPr>
          <w:tbl>
            <w:tblPr>
              <w:tblW w:w="655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59"/>
            </w:tblGrid>
            <w:tr w:rsidR="005B1C37" w:rsidRPr="00165F85" w14:paraId="5A75381C" w14:textId="77777777" w:rsidTr="000838B7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0A2A0AF7" w14:textId="77777777" w:rsidR="00E359B8" w:rsidRPr="000838B7" w:rsidRDefault="00E359B8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09F36BA4" w14:textId="40338E39" w:rsidR="00E359B8" w:rsidRPr="00C72B0E" w:rsidRDefault="00E359B8" w:rsidP="002B1AFB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11" w:name="fileName2"/>
                  <w:bookmarkEnd w:id="11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Telaio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1 (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Lamiera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) -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787E61" w:rsidRPr="00165F85" w14:paraId="40936ABE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DF67997" w14:textId="7777777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3A37384" w14:textId="45B8777E" w:rsidR="00E359B8" w:rsidRPr="00C72B0E" w:rsidRDefault="00E359B8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2" w:name="part_DateTime0"/>
                  <w:bookmarkEnd w:id="1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20/01/2024 18:48:07</w:t>
                  </w:r>
                </w:p>
              </w:tc>
            </w:tr>
            <w:tr w:rsidR="00E3381E" w:rsidRPr="00165F85" w14:paraId="7BFE04E9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272C20D" w14:textId="77777777" w:rsidR="00E359B8" w:rsidRPr="000838B7" w:rsidRDefault="00E359B8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78B746B" w14:textId="3DDD1222" w:rsidR="00E359B8" w:rsidRPr="00C72B0E" w:rsidRDefault="00E359B8" w:rsidP="002B1AFB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3" w:name="part_material0"/>
                  <w:bookmarkEnd w:id="1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Lega 6061</w:t>
                  </w:r>
                </w:p>
              </w:tc>
            </w:tr>
            <w:tr w:rsidR="00787E61" w:rsidRPr="00165F85" w14:paraId="7841C807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B0F48E4" w14:textId="77777777" w:rsidR="00E359B8" w:rsidRPr="000838B7" w:rsidRDefault="00E359B8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46C428B" w14:textId="74F61BC7" w:rsidR="00E359B8" w:rsidRPr="00C72B0E" w:rsidRDefault="00E359B8" w:rsidP="00FC609D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4" w:name="part_manufacturingprocess0"/>
                  <w:bookmarkEnd w:id="14"/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E3381E" w:rsidRPr="00165F85" w14:paraId="1182EEB5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EA3A65D" w14:textId="7777777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731EDF7" w14:textId="0135349D" w:rsidR="00E359B8" w:rsidRPr="00C72B0E" w:rsidRDefault="00E359B8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5" w:name="part_thickness0"/>
                  <w:bookmarkEnd w:id="1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2.0000 mm</w:t>
                  </w:r>
                </w:p>
              </w:tc>
            </w:tr>
            <w:tr w:rsidR="00621266" w:rsidRPr="00165F85" w14:paraId="3667372A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70C3E4A" w14:textId="713024BA" w:rsidR="00E359B8" w:rsidRPr="000838B7" w:rsidRDefault="00E359B8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16" w:name="part_stock_type_lable0"/>
                  <w:bookmarkEnd w:id="16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finita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BBE80FC" w14:textId="5EFDEE87" w:rsidR="00E359B8" w:rsidRPr="00C72B0E" w:rsidRDefault="00E359B8" w:rsidP="0012473C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7" w:name="part_stock_type_info0"/>
                  <w:bookmarkEnd w:id="1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0.05 kg</w:t>
                  </w:r>
                </w:p>
              </w:tc>
            </w:tr>
            <w:tr w:rsidR="00E3381E" w:rsidRPr="00165F85" w14:paraId="404AEC49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0BC0426" w14:textId="77777777" w:rsidR="00E359B8" w:rsidRPr="000838B7" w:rsidRDefault="00E359B8" w:rsidP="00F165C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Area dim.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vuota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finale: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7F800FE" w14:textId="2094A2C5" w:rsidR="00E359B8" w:rsidRPr="00C72B0E" w:rsidRDefault="00E359B8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8" w:name="part_blankSize0"/>
                  <w:bookmarkEnd w:id="1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9560.6370 mm^2</w:t>
                  </w:r>
                </w:p>
              </w:tc>
            </w:tr>
            <w:tr w:rsidR="00E3381E" w:rsidRPr="00165F85" w14:paraId="50168C0C" w14:textId="77777777" w:rsidTr="00B5533B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5578876" w14:textId="4EB49945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9" w:name="part_matCostLabel0"/>
                  <w:bookmarkEnd w:id="19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A1AC579" w14:textId="0168B8F2" w:rsidR="00E359B8" w:rsidRPr="00C72B0E" w:rsidRDefault="00E359B8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0" w:name="part_matCost0"/>
                  <w:bookmarkEnd w:id="2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13.23 USD/kg</w:t>
                  </w:r>
                </w:p>
              </w:tc>
            </w:tr>
            <w:tr w:rsidR="00AA0586" w:rsidRPr="00165F85" w14:paraId="7FC6398E" w14:textId="77777777" w:rsidTr="00B5533B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C078114" w14:textId="4B29AFDB" w:rsidR="00E359B8" w:rsidRPr="000838B7" w:rsidRDefault="00E359B8" w:rsidP="00AA058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1" w:name="part_shopRateLabel0"/>
                  <w:bookmarkEnd w:id="2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6EF9224" w14:textId="194C2FB7" w:rsidR="00E359B8" w:rsidRPr="00C72B0E" w:rsidRDefault="00E359B8" w:rsidP="00AA058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2" w:name="part_ShopRate0"/>
                  <w:bookmarkEnd w:id="2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  <w:tr w:rsidR="00746BF3" w:rsidRPr="00165F85" w14:paraId="379BE692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29AEB8D" w14:textId="77777777" w:rsidR="00E359B8" w:rsidRPr="000838B7" w:rsidRDefault="00E359B8" w:rsidP="00AA058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Tasso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scarto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C4B80E0" w14:textId="1ACF3A14" w:rsidR="00E359B8" w:rsidRDefault="00E359B8" w:rsidP="00AA058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ScrapRate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6.00</w:t>
                  </w:r>
                </w:p>
              </w:tc>
            </w:tr>
          </w:tbl>
          <w:p w14:paraId="72E936AB" w14:textId="77777777" w:rsidR="00E359B8" w:rsidRDefault="00E359B8" w:rsidP="000A12A0"/>
          <w:tbl>
            <w:tblPr>
              <w:tblW w:w="654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46"/>
            </w:tblGrid>
            <w:tr w:rsidR="00787E61" w:rsidRPr="00165F85" w14:paraId="51B12EAB" w14:textId="77777777" w:rsidTr="000838B7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77E330D5" w14:textId="77777777" w:rsidR="00E359B8" w:rsidRPr="000838B7" w:rsidRDefault="00E359B8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</w:p>
              </w:tc>
              <w:tc>
                <w:tcPr>
                  <w:tcW w:w="4046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61D55F2D" w14:textId="77777777" w:rsidR="00E359B8" w:rsidRPr="00165F85" w:rsidRDefault="00E359B8" w:rsidP="002B1AFB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787E61" w:rsidRPr="00165F85" w14:paraId="4DF1B842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558307D" w14:textId="7777777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4046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348E122" w14:textId="03701BC5" w:rsidR="00E359B8" w:rsidRPr="00C72B0E" w:rsidRDefault="00E359B8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4" w:name="part_numParts0"/>
                  <w:bookmarkEnd w:id="2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</w:t>
                  </w:r>
                </w:p>
              </w:tc>
            </w:tr>
            <w:tr w:rsidR="00787E61" w:rsidRPr="00165F85" w14:paraId="6D38D817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D368CD3" w14:textId="7777777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Dim.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0C5541E" w14:textId="7EE5FF7F" w:rsidR="00E359B8" w:rsidRPr="00C72B0E" w:rsidRDefault="00E359B8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5" w:name="part_lotSize0"/>
                  <w:bookmarkEnd w:id="2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</w:t>
                  </w:r>
                </w:p>
              </w:tc>
            </w:tr>
            <w:tr w:rsidR="008137E8" w:rsidRPr="00165F85" w14:paraId="6408C6B8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8C6D85A" w14:textId="7777777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massimo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pct5" w:color="auto" w:fill="auto"/>
                  <w:vAlign w:val="center"/>
                </w:tcPr>
                <w:p w14:paraId="3F66C10C" w14:textId="5887AE69" w:rsidR="00E359B8" w:rsidRPr="00C72B0E" w:rsidRDefault="00E359B8" w:rsidP="008137E8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6" w:name="part_MaximumPartsPerSheet0"/>
                  <w:bookmarkEnd w:id="2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</w:tr>
            <w:tr w:rsidR="008137E8" w:rsidRPr="00165F85" w14:paraId="04E49D21" w14:textId="77777777" w:rsidTr="00A253A7">
              <w:trPr>
                <w:trHeight w:val="18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FBC671F" w14:textId="7777777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9CCE7C7" w14:textId="683AD4F9" w:rsidR="00E359B8" w:rsidRPr="00C72B0E" w:rsidRDefault="00E359B8" w:rsidP="008137E8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totalNoOfSheetsForLotSize0"/>
                  <w:bookmarkEnd w:id="2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</w:tr>
          </w:tbl>
          <w:p w14:paraId="516CBAAD" w14:textId="77777777" w:rsidR="00E359B8" w:rsidRDefault="00E359B8" w:rsidP="000A12A0"/>
          <w:tbl>
            <w:tblPr>
              <w:tblW w:w="654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172"/>
              <w:gridCol w:w="2874"/>
            </w:tblGrid>
            <w:tr w:rsidR="00787E61" w:rsidRPr="00165F85" w14:paraId="4F45ACFA" w14:textId="77777777" w:rsidTr="000838B7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534267D2" w14:textId="77777777" w:rsidR="00E359B8" w:rsidRPr="000838B7" w:rsidRDefault="00E359B8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3595CF7D" w14:textId="629D649C" w:rsidR="00E359B8" w:rsidRPr="00C72B0E" w:rsidRDefault="00E359B8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28" w:name="part_costpp1"/>
                  <w:bookmarkEnd w:id="28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17.44 USD</w:t>
                  </w:r>
                </w:p>
              </w:tc>
            </w:tr>
            <w:tr w:rsidR="00787E61" w:rsidRPr="00165F85" w14:paraId="433A1B0B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F09BFFF" w14:textId="7777777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41776EB" w14:textId="1AF3C664" w:rsidR="00E359B8" w:rsidRPr="00C72B0E" w:rsidRDefault="00E359B8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part_TemplateName0"/>
                  <w:bookmarkEnd w:id="29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sheetmetaltemplate_default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sldcts</w:t>
                  </w:r>
                  <w:proofErr w:type="spellEnd"/>
                  <w:proofErr w:type="gramEnd"/>
                </w:p>
              </w:tc>
            </w:tr>
            <w:tr w:rsidR="007B44E4" w:rsidRPr="00165F85" w14:paraId="24165E46" w14:textId="77777777" w:rsidTr="00783065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72C50A3" w14:textId="7777777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Tipo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A1E364F" w14:textId="150EBBDA" w:rsidR="00E359B8" w:rsidRPr="00C72B0E" w:rsidRDefault="00E359B8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0" w:name="part_TemplateType0"/>
                  <w:bookmarkEnd w:id="30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787E61" w:rsidRPr="00165F85" w14:paraId="06549EDB" w14:textId="77777777" w:rsidTr="00A253A7">
              <w:trPr>
                <w:trHeight w:val="63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92B7AA6" w14:textId="77777777" w:rsidR="00E359B8" w:rsidRPr="000838B7" w:rsidRDefault="00E359B8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F2F2F2"/>
                  <w:vAlign w:val="center"/>
                </w:tcPr>
                <w:p w14:paraId="640CF643" w14:textId="70E45F19" w:rsidR="00E359B8" w:rsidRPr="00C72B0E" w:rsidRDefault="00E359B8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1" w:name="file_imgArrow0"/>
                  <w:bookmarkEnd w:id="3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0421304E">
                      <v:shape id="_x0000_i1030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0505EE0" w14:textId="4B82C841" w:rsidR="00E359B8" w:rsidRPr="00C72B0E" w:rsidRDefault="00E359B8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2" w:name="file_imgBars0"/>
                  <w:bookmarkEnd w:id="3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734932F0">
                      <v:shape id="_x0000_i1032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775EE51D" w14:textId="77777777" w:rsidR="00E359B8" w:rsidRDefault="00E359B8" w:rsidP="000A12A0"/>
          <w:tbl>
            <w:tblPr>
              <w:tblW w:w="654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69"/>
              <w:gridCol w:w="2177"/>
            </w:tblGrid>
            <w:tr w:rsidR="00787E61" w:rsidRPr="00165F85" w14:paraId="23DD0EA8" w14:textId="77777777" w:rsidTr="000838B7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0E887429" w14:textId="77777777" w:rsidR="00E359B8" w:rsidRPr="00C72B0E" w:rsidRDefault="00E359B8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591A09" w:rsidRPr="00165F85" w14:paraId="45F8B729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287FAA0" w14:textId="77777777" w:rsidR="00E359B8" w:rsidRPr="000838B7" w:rsidRDefault="00E359B8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5A6C3C9" w14:textId="298BDD54" w:rsidR="00E359B8" w:rsidRPr="00C72B0E" w:rsidRDefault="00E359B8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3" w:name="part_costMat0"/>
                  <w:bookmarkEnd w:id="3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0.72 USD</w:t>
                  </w:r>
                </w:p>
              </w:tc>
              <w:tc>
                <w:tcPr>
                  <w:tcW w:w="2177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9B1D301" w14:textId="7B7C318D" w:rsidR="00E359B8" w:rsidRPr="00C72B0E" w:rsidRDefault="00E359B8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4" w:name="part_percentMat0"/>
                  <w:bookmarkEnd w:id="3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4%</w:t>
                  </w:r>
                </w:p>
              </w:tc>
            </w:tr>
            <w:tr w:rsidR="00787E61" w:rsidRPr="00165F85" w14:paraId="2FF3AD7D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1978C03" w14:textId="7777777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DE35369" w14:textId="6685EA87" w:rsidR="00E359B8" w:rsidRPr="00C72B0E" w:rsidRDefault="00E359B8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5" w:name="part_costMfg0"/>
                  <w:bookmarkEnd w:id="3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16.72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503DAF4" w14:textId="540B9703" w:rsidR="00E359B8" w:rsidRPr="00C72B0E" w:rsidRDefault="00E359B8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6" w:name="part_percentMfg0"/>
                  <w:bookmarkEnd w:id="3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96%</w:t>
                  </w:r>
                </w:p>
              </w:tc>
            </w:tr>
            <w:tr w:rsidR="00787E61" w:rsidRPr="00165F85" w14:paraId="0644254A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2536F26" w14:textId="05782097" w:rsidR="00E359B8" w:rsidRPr="000838B7" w:rsidRDefault="00E359B8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37" w:name="part_MarkupDiscountLabel1"/>
                  <w:bookmarkEnd w:id="3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Discount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5DBDD5F" w14:textId="1D5A61B4" w:rsidR="00E359B8" w:rsidRPr="00C72B0E" w:rsidRDefault="00E359B8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8" w:name="part_costMD1"/>
                  <w:bookmarkEnd w:id="3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EC853D0" w14:textId="2F62FC26" w:rsidR="00E359B8" w:rsidRPr="00C72B0E" w:rsidRDefault="00E359B8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9" w:name="part_percentMD0"/>
                  <w:bookmarkEnd w:id="3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7F57295F" w14:textId="77777777" w:rsidR="00E359B8" w:rsidRPr="00503AEB" w:rsidRDefault="00E359B8" w:rsidP="000A12A0">
            <w:pPr>
              <w:rPr>
                <w:sz w:val="4"/>
                <w:szCs w:val="4"/>
              </w:rPr>
            </w:pPr>
          </w:p>
        </w:tc>
      </w:tr>
    </w:tbl>
    <w:p w14:paraId="6BC5CE7F" w14:textId="77777777" w:rsidR="00E359B8" w:rsidRDefault="00E359B8"/>
    <w:tbl>
      <w:tblPr>
        <w:tblW w:w="10894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A0" w:firstRow="1" w:lastRow="0" w:firstColumn="1" w:lastColumn="0" w:noHBand="0" w:noVBand="0"/>
      </w:tblPr>
      <w:tblGrid>
        <w:gridCol w:w="1391"/>
        <w:gridCol w:w="557"/>
        <w:gridCol w:w="1356"/>
        <w:gridCol w:w="865"/>
        <w:gridCol w:w="1331"/>
        <w:gridCol w:w="2045"/>
        <w:gridCol w:w="1207"/>
        <w:gridCol w:w="943"/>
        <w:gridCol w:w="1199"/>
      </w:tblGrid>
      <w:tr w:rsidR="00C34106" w:rsidRPr="00C22079" w14:paraId="538E7071" w14:textId="77777777" w:rsidTr="006A713F">
        <w:trPr>
          <w:trHeight w:val="476"/>
        </w:trPr>
        <w:tc>
          <w:tcPr>
            <w:tcW w:w="10894" w:type="dxa"/>
            <w:gridSpan w:val="9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11465DF0" w14:textId="77777777" w:rsidR="00E359B8" w:rsidRPr="00A575D9" w:rsidRDefault="00E359B8" w:rsidP="00C34106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lastRenderedPageBreak/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E359B8" w:rsidRPr="00C22079" w14:paraId="758C38AB" w14:textId="77777777" w:rsidTr="00E359B8">
        <w:trPr>
          <w:trHeight w:val="463"/>
        </w:trPr>
        <w:tc>
          <w:tcPr>
            <w:tcW w:w="1391" w:type="dxa"/>
            <w:tcBorders>
              <w:top w:val="single" w:sz="18" w:space="0" w:color="004B7A"/>
              <w:left w:val="single" w:sz="4" w:space="0" w:color="D9D9D9"/>
            </w:tcBorders>
            <w:shd w:val="clear" w:color="auto" w:fill="FFFFFF"/>
          </w:tcPr>
          <w:p w14:paraId="1A7C77FE" w14:textId="77777777" w:rsidR="00E359B8" w:rsidRPr="00C22079" w:rsidRDefault="00E359B8" w:rsidP="00C34106">
            <w:pPr>
              <w:jc w:val="center"/>
            </w:pPr>
            <w:r>
              <w:pict w14:anchorId="055B08B5">
                <v:shape id="Picture 2" o:spid="_x0000_s1029" type="#_x0000_t75" style="position:absolute;left:0;text-align:left;margin-left:-5.15pt;margin-top:17.65pt;width:538.1pt;height:51.35pt;z-index:-251659264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1913" w:type="dxa"/>
            <w:gridSpan w:val="2"/>
            <w:tcBorders>
              <w:top w:val="single" w:sz="18" w:space="0" w:color="004B7A"/>
            </w:tcBorders>
            <w:shd w:val="clear" w:color="auto" w:fill="FFFFFF"/>
          </w:tcPr>
          <w:p w14:paraId="3414160E" w14:textId="77777777" w:rsidR="00E359B8" w:rsidRPr="00C22079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96" w:type="dxa"/>
            <w:gridSpan w:val="2"/>
            <w:tcBorders>
              <w:top w:val="single" w:sz="18" w:space="0" w:color="004B7A"/>
            </w:tcBorders>
            <w:shd w:val="clear" w:color="auto" w:fill="FFFFFF"/>
          </w:tcPr>
          <w:p w14:paraId="019ED535" w14:textId="77777777" w:rsidR="00E359B8" w:rsidRPr="00C22079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252" w:type="dxa"/>
            <w:gridSpan w:val="2"/>
            <w:tcBorders>
              <w:top w:val="single" w:sz="18" w:space="0" w:color="004B7A"/>
            </w:tcBorders>
            <w:shd w:val="clear" w:color="auto" w:fill="FFFFFF"/>
          </w:tcPr>
          <w:p w14:paraId="4565F59F" w14:textId="77777777" w:rsidR="00E359B8" w:rsidRPr="00C22079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42" w:type="dxa"/>
            <w:gridSpan w:val="2"/>
            <w:tcBorders>
              <w:top w:val="single" w:sz="18" w:space="0" w:color="004B7A"/>
              <w:right w:val="single" w:sz="4" w:space="0" w:color="D9D9D9"/>
            </w:tcBorders>
            <w:shd w:val="clear" w:color="auto" w:fill="FFFFFF"/>
          </w:tcPr>
          <w:p w14:paraId="738CA469" w14:textId="77777777" w:rsidR="00E359B8" w:rsidRPr="000838B7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E359B8" w:rsidRPr="00C22079" w14:paraId="7F89C2DF" w14:textId="77777777" w:rsidTr="00E359B8">
        <w:trPr>
          <w:trHeight w:val="251"/>
        </w:trPr>
        <w:tc>
          <w:tcPr>
            <w:tcW w:w="1948" w:type="dxa"/>
            <w:gridSpan w:val="2"/>
            <w:vMerge w:val="restart"/>
            <w:tcBorders>
              <w:left w:val="single" w:sz="4" w:space="0" w:color="D9D9D9"/>
            </w:tcBorders>
            <w:shd w:val="clear" w:color="auto" w:fill="F2F2F2"/>
          </w:tcPr>
          <w:p w14:paraId="1F66E0F3" w14:textId="77777777" w:rsidR="00E359B8" w:rsidRPr="000838B7" w:rsidRDefault="00E359B8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356" w:type="dxa"/>
            <w:vMerge w:val="restart"/>
            <w:tcBorders>
              <w:left w:val="single" w:sz="4" w:space="0" w:color="D9D9D9"/>
            </w:tcBorders>
            <w:shd w:val="clear" w:color="auto" w:fill="F2F2F2"/>
          </w:tcPr>
          <w:p w14:paraId="48D08240" w14:textId="5B82B3AB" w:rsidR="00E359B8" w:rsidRPr="00E6392D" w:rsidRDefault="00E359B8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0" w:name="fileName1"/>
            <w:bookmarkEnd w:id="40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Telaio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1 (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Lamiera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) -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costo</w:t>
            </w:r>
            <w:proofErr w:type="spellEnd"/>
          </w:p>
        </w:tc>
        <w:tc>
          <w:tcPr>
            <w:tcW w:w="865" w:type="dxa"/>
            <w:vMerge w:val="restart"/>
            <w:shd w:val="clear" w:color="auto" w:fill="F2F2F2"/>
          </w:tcPr>
          <w:p w14:paraId="02219F08" w14:textId="77777777" w:rsidR="00E359B8" w:rsidRPr="000838B7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31" w:type="dxa"/>
            <w:vMerge w:val="restart"/>
            <w:shd w:val="clear" w:color="auto" w:fill="F2F2F2"/>
          </w:tcPr>
          <w:p w14:paraId="5EDE97D9" w14:textId="509EBE44" w:rsidR="00E359B8" w:rsidRPr="00E6392D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1" w:name="part_material1"/>
            <w:bookmarkEnd w:id="41"/>
            <w:r>
              <w:rPr>
                <w:rFonts w:ascii="Arial Narrow" w:hAnsi="Arial Narrow"/>
                <w:color w:val="718883"/>
                <w:sz w:val="18"/>
                <w:szCs w:val="18"/>
              </w:rPr>
              <w:t>Lega 6061</w:t>
            </w:r>
          </w:p>
        </w:tc>
        <w:tc>
          <w:tcPr>
            <w:tcW w:w="2045" w:type="dxa"/>
            <w:shd w:val="clear" w:color="auto" w:fill="F2F2F2"/>
          </w:tcPr>
          <w:p w14:paraId="1C74448A" w14:textId="77777777" w:rsidR="00E359B8" w:rsidRPr="000838B7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207" w:type="dxa"/>
            <w:shd w:val="clear" w:color="auto" w:fill="F2F2F2"/>
          </w:tcPr>
          <w:p w14:paraId="33763168" w14:textId="75B6A8F2" w:rsidR="00E359B8" w:rsidRPr="00E6392D" w:rsidRDefault="00E359B8" w:rsidP="00AB60F2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2" w:name="part_costMat1"/>
            <w:bookmarkEnd w:id="42"/>
            <w:r>
              <w:rPr>
                <w:rFonts w:ascii="Arial Narrow" w:hAnsi="Arial Narrow"/>
                <w:color w:val="718883"/>
                <w:sz w:val="18"/>
                <w:szCs w:val="18"/>
              </w:rPr>
              <w:t>0.72 USD</w:t>
            </w:r>
          </w:p>
        </w:tc>
        <w:tc>
          <w:tcPr>
            <w:tcW w:w="943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5852435D" w14:textId="77777777" w:rsidR="00E359B8" w:rsidRPr="000838B7" w:rsidRDefault="00E359B8" w:rsidP="00E0401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199" w:type="dxa"/>
            <w:tcBorders>
              <w:left w:val="nil"/>
              <w:right w:val="single" w:sz="4" w:space="0" w:color="D9D9D9"/>
            </w:tcBorders>
            <w:shd w:val="clear" w:color="auto" w:fill="F2F2F2"/>
          </w:tcPr>
          <w:p w14:paraId="66EF25CB" w14:textId="340944B3" w:rsidR="00E359B8" w:rsidRPr="0006611E" w:rsidRDefault="00E359B8" w:rsidP="00E0401B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3" w:name="part_costpp0"/>
            <w:bookmarkEnd w:id="43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17.44 USD</w:t>
            </w:r>
          </w:p>
        </w:tc>
      </w:tr>
      <w:tr w:rsidR="00E359B8" w:rsidRPr="00C22079" w14:paraId="7556626E" w14:textId="77777777" w:rsidTr="00E359B8">
        <w:trPr>
          <w:trHeight w:val="249"/>
        </w:trPr>
        <w:tc>
          <w:tcPr>
            <w:tcW w:w="1948" w:type="dxa"/>
            <w:gridSpan w:val="2"/>
            <w:vMerge/>
            <w:tcBorders>
              <w:left w:val="single" w:sz="4" w:space="0" w:color="D9D9D9"/>
            </w:tcBorders>
            <w:shd w:val="clear" w:color="auto" w:fill="F2F2F2"/>
          </w:tcPr>
          <w:p w14:paraId="6305D4F4" w14:textId="77777777" w:rsidR="00E359B8" w:rsidRPr="000838B7" w:rsidRDefault="00E359B8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56" w:type="dxa"/>
            <w:vMerge/>
            <w:tcBorders>
              <w:left w:val="single" w:sz="4" w:space="0" w:color="D9D9D9"/>
            </w:tcBorders>
            <w:shd w:val="clear" w:color="auto" w:fill="F2F2F2"/>
          </w:tcPr>
          <w:p w14:paraId="71C77CDD" w14:textId="77777777" w:rsidR="00E359B8" w:rsidRPr="00E6392D" w:rsidRDefault="00E359B8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65" w:type="dxa"/>
            <w:vMerge/>
            <w:shd w:val="clear" w:color="auto" w:fill="F2F2F2"/>
          </w:tcPr>
          <w:p w14:paraId="0D0E1D87" w14:textId="77777777" w:rsidR="00E359B8" w:rsidRPr="000838B7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31" w:type="dxa"/>
            <w:vMerge/>
            <w:shd w:val="clear" w:color="auto" w:fill="F2F2F2"/>
          </w:tcPr>
          <w:p w14:paraId="718F859A" w14:textId="77777777" w:rsidR="00E359B8" w:rsidRPr="00E6392D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2045" w:type="dxa"/>
            <w:shd w:val="clear" w:color="auto" w:fill="F2F2F2"/>
          </w:tcPr>
          <w:p w14:paraId="2A0562AD" w14:textId="77777777" w:rsidR="00E359B8" w:rsidRPr="000838B7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207" w:type="dxa"/>
            <w:shd w:val="clear" w:color="auto" w:fill="F2F2F2"/>
          </w:tcPr>
          <w:p w14:paraId="2BA758E5" w14:textId="3A832412" w:rsidR="00E359B8" w:rsidRPr="00E6392D" w:rsidRDefault="00E359B8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4" w:name="part_costMfg1"/>
            <w:bookmarkEnd w:id="44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16.72 USD</w:t>
            </w:r>
          </w:p>
        </w:tc>
        <w:tc>
          <w:tcPr>
            <w:tcW w:w="2142" w:type="dxa"/>
            <w:gridSpan w:val="2"/>
            <w:tcBorders>
              <w:right w:val="single" w:sz="4" w:space="0" w:color="D9D9D9"/>
            </w:tcBorders>
            <w:shd w:val="clear" w:color="auto" w:fill="F2F2F2"/>
            <w:vAlign w:val="center"/>
          </w:tcPr>
          <w:p w14:paraId="4E0A1F0F" w14:textId="77777777" w:rsidR="00E359B8" w:rsidRPr="00E6392D" w:rsidRDefault="00E359B8" w:rsidP="00007A5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</w:p>
        </w:tc>
      </w:tr>
      <w:tr w:rsidR="00E359B8" w:rsidRPr="00C22079" w14:paraId="70B4DA62" w14:textId="77777777" w:rsidTr="00E359B8">
        <w:trPr>
          <w:trHeight w:val="395"/>
        </w:trPr>
        <w:tc>
          <w:tcPr>
            <w:tcW w:w="1948" w:type="dxa"/>
            <w:gridSpan w:val="2"/>
            <w:vMerge/>
            <w:tcBorders>
              <w:left w:val="single" w:sz="4" w:space="0" w:color="D9D9D9"/>
            </w:tcBorders>
            <w:shd w:val="clear" w:color="auto" w:fill="F2F2F2"/>
          </w:tcPr>
          <w:p w14:paraId="0E0B09F4" w14:textId="77777777" w:rsidR="00E359B8" w:rsidRPr="000838B7" w:rsidRDefault="00E359B8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56" w:type="dxa"/>
            <w:vMerge/>
            <w:tcBorders>
              <w:left w:val="single" w:sz="4" w:space="0" w:color="D9D9D9"/>
            </w:tcBorders>
            <w:shd w:val="clear" w:color="auto" w:fill="F2F2F2"/>
          </w:tcPr>
          <w:p w14:paraId="58899002" w14:textId="77777777" w:rsidR="00E359B8" w:rsidRPr="00E6392D" w:rsidRDefault="00E359B8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65" w:type="dxa"/>
            <w:vMerge/>
            <w:shd w:val="clear" w:color="auto" w:fill="F2F2F2"/>
          </w:tcPr>
          <w:p w14:paraId="306689AC" w14:textId="77777777" w:rsidR="00E359B8" w:rsidRPr="000838B7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31" w:type="dxa"/>
            <w:vMerge/>
            <w:shd w:val="clear" w:color="auto" w:fill="F2F2F2"/>
          </w:tcPr>
          <w:p w14:paraId="68BC695E" w14:textId="77777777" w:rsidR="00E359B8" w:rsidRPr="00E6392D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2045" w:type="dxa"/>
            <w:shd w:val="clear" w:color="auto" w:fill="F2F2F2"/>
          </w:tcPr>
          <w:p w14:paraId="1F232BD8" w14:textId="27CD67C6" w:rsidR="00E359B8" w:rsidRPr="000838B7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45" w:name="part_MarkupDiscountLabel0"/>
            <w:bookmarkEnd w:id="45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Discount</w:t>
            </w:r>
          </w:p>
        </w:tc>
        <w:tc>
          <w:tcPr>
            <w:tcW w:w="1207" w:type="dxa"/>
            <w:shd w:val="clear" w:color="auto" w:fill="F2F2F2"/>
          </w:tcPr>
          <w:p w14:paraId="2355B824" w14:textId="5BAD2B13" w:rsidR="00E359B8" w:rsidRPr="00E6392D" w:rsidRDefault="00E359B8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6" w:name="part_costMD0"/>
            <w:bookmarkEnd w:id="46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2142" w:type="dxa"/>
            <w:gridSpan w:val="2"/>
            <w:tcBorders>
              <w:right w:val="single" w:sz="4" w:space="0" w:color="D9D9D9"/>
            </w:tcBorders>
            <w:shd w:val="clear" w:color="auto" w:fill="F2F2F2"/>
          </w:tcPr>
          <w:p w14:paraId="2A85F92C" w14:textId="77777777" w:rsidR="00E359B8" w:rsidRPr="000838B7" w:rsidRDefault="00E359B8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C34106" w:rsidRPr="00C22079" w14:paraId="370BE5B1" w14:textId="77777777" w:rsidTr="00D04E61">
        <w:trPr>
          <w:trHeight w:val="584"/>
        </w:trPr>
        <w:tc>
          <w:tcPr>
            <w:tcW w:w="10894" w:type="dxa"/>
            <w:gridSpan w:val="9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652AD3CA" w14:textId="77777777" w:rsidR="00E359B8" w:rsidRPr="00D51783" w:rsidRDefault="00E359B8" w:rsidP="002548A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B776E9" w:rsidRPr="00C22079" w14:paraId="72943614" w14:textId="77777777" w:rsidTr="00D04E61">
        <w:trPr>
          <w:trHeight w:val="5310"/>
        </w:trPr>
        <w:tc>
          <w:tcPr>
            <w:tcW w:w="10894" w:type="dxa"/>
            <w:gridSpan w:val="9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C94005" w:rsidRPr="00F736DF" w14:paraId="69336935" w14:textId="77777777" w:rsidTr="006A713F">
              <w:trPr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E77940F" w14:textId="4DF360F3" w:rsidR="00E359B8" w:rsidRPr="000838B7" w:rsidRDefault="00E359B8" w:rsidP="0017065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bookmarkStart w:id="47" w:name="part_SetupCostTable0"/>
                  <w:bookmarkEnd w:id="47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C77FEB5" w14:textId="77777777" w:rsidR="00E359B8" w:rsidRPr="00F736DF" w:rsidRDefault="00E359B8" w:rsidP="00C9400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27337E1" w14:textId="307ED02D" w:rsidR="00E359B8" w:rsidRPr="00F736DF" w:rsidRDefault="00E359B8" w:rsidP="0017065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48" w:name="part_currency15"/>
                  <w:bookmarkEnd w:id="4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C94005" w:rsidRPr="00F736DF" w14:paraId="44EF694E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458187A" w14:textId="6C86F5FA" w:rsidR="00E359B8" w:rsidRPr="00911D10" w:rsidRDefault="00E359B8" w:rsidP="00170659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Laser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72AFF4AE" w14:textId="10976FB5" w:rsidR="00E359B8" w:rsidRPr="00F736DF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4ABADC" w14:textId="1CA53E36" w:rsidR="00E359B8" w:rsidRPr="00F736DF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6.67</w:t>
                  </w:r>
                </w:p>
              </w:tc>
            </w:tr>
            <w:tr w:rsidR="00E359B8" w:rsidRPr="00F736DF" w14:paraId="0E60ACA4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B7777F2" w14:textId="2DCBD6D6" w:rsidR="00E359B8" w:rsidRDefault="00E359B8" w:rsidP="00170659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21414FB0" w14:textId="7FFD9F9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9AE56F" w14:textId="3FE13C0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6.67</w:t>
                  </w:r>
                </w:p>
              </w:tc>
            </w:tr>
            <w:tr w:rsidR="00C94005" w:rsidRPr="00F736DF" w14:paraId="45467734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FA7B7F1" w14:textId="77777777" w:rsidR="00E359B8" w:rsidRPr="000838B7" w:rsidRDefault="00E359B8" w:rsidP="0017065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504873E3" w14:textId="11CDEFEF" w:rsidR="00E359B8" w:rsidRPr="0069253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49" w:name="part_timeTotalSetupOp0"/>
                  <w:bookmarkEnd w:id="4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692B56B" w14:textId="19B00C20" w:rsidR="00E359B8" w:rsidRPr="0069253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0" w:name="part_costTotalSetupOp0"/>
                  <w:bookmarkEnd w:id="5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13.33</w:t>
                  </w:r>
                </w:p>
              </w:tc>
            </w:tr>
          </w:tbl>
          <w:p w14:paraId="3B57DB9C" w14:textId="77777777" w:rsidR="00E359B8" w:rsidRDefault="00E359B8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ook w:val="04A0" w:firstRow="1" w:lastRow="0" w:firstColumn="1" w:lastColumn="0" w:noHBand="0" w:noVBand="1"/>
            </w:tblPr>
            <w:tblGrid>
              <w:gridCol w:w="2407"/>
              <w:gridCol w:w="1800"/>
              <w:gridCol w:w="1530"/>
              <w:gridCol w:w="1350"/>
              <w:gridCol w:w="1710"/>
              <w:gridCol w:w="1710"/>
            </w:tblGrid>
            <w:tr w:rsidR="004A55DE" w:rsidRPr="00D02B41" w14:paraId="11BD5F86" w14:textId="77777777" w:rsidTr="006A713F">
              <w:trPr>
                <w:trHeight w:val="458"/>
              </w:trPr>
              <w:tc>
                <w:tcPr>
                  <w:tcW w:w="240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56D3EC2" w14:textId="7FA1309B" w:rsidR="00E359B8" w:rsidRPr="000838B7" w:rsidRDefault="00E359B8" w:rsidP="000B3D87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Percorsi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taglio</w:t>
                  </w:r>
                  <w:bookmarkStart w:id="51" w:name="part_CutTbl0"/>
                  <w:bookmarkEnd w:id="51"/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B0D8D23" w14:textId="77777777" w:rsidR="00E359B8" w:rsidRDefault="00E359B8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</w:p>
                <w:p w14:paraId="31EC70CD" w14:textId="77777777" w:rsidR="00E359B8" w:rsidRDefault="00E359B8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di </w:t>
                  </w:r>
                </w:p>
                <w:p w14:paraId="56B03054" w14:textId="77777777" w:rsidR="00E359B8" w:rsidRPr="00D02B41" w:rsidRDefault="00E359B8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</w:p>
              </w:tc>
              <w:tc>
                <w:tcPr>
                  <w:tcW w:w="153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03AE7C6" w14:textId="77777777" w:rsidR="00E359B8" w:rsidRPr="00D02B41" w:rsidRDefault="00E359B8" w:rsidP="00AD403C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135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EDA67EE" w14:textId="3D0BC94D" w:rsidR="00E359B8" w:rsidRPr="00D02B41" w:rsidRDefault="00E359B8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Lunghezza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(</w:t>
                  </w:r>
                  <w:bookmarkStart w:id="52" w:name="part_cutLength0"/>
                  <w:bookmarkEnd w:id="5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BD1D681" w14:textId="77777777" w:rsidR="00E359B8" w:rsidRPr="00D02B41" w:rsidRDefault="00E359B8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C1EB974" w14:textId="616D2C68" w:rsidR="00E359B8" w:rsidRPr="00D02B41" w:rsidRDefault="00E359B8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3" w:name="part_currency11"/>
                  <w:bookmarkEnd w:id="53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4A55DE" w:rsidRPr="00D02B41" w14:paraId="26E593DC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065CFD" w14:textId="247A622B" w:rsidR="00E359B8" w:rsidRPr="00D02B41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42A306C" w14:textId="0614C3E5" w:rsidR="00E359B8" w:rsidRPr="00D02B41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908943" w14:textId="65ABEB7A" w:rsidR="00E359B8" w:rsidRPr="00D02B41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0EE83B6" w14:textId="0F758582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383.87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3FDC0D" w14:textId="2A8F8C11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1E986CE" w14:textId="5FFD38B9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0.54</w:t>
                  </w:r>
                </w:p>
              </w:tc>
            </w:tr>
            <w:tr w:rsidR="00E359B8" w:rsidRPr="00D02B41" w14:paraId="6CC8ADA6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B7E1145" w14:textId="69BAAC0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E695A03" w14:textId="3966194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AAEE5AD" w14:textId="1CE3997F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2AE0DB7" w14:textId="6284708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A510696" w14:textId="0DDDF19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17691EA" w14:textId="168AF69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00117F3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C5536E" w14:textId="2500AC3B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01E9921" w14:textId="25DC1CF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0E52556" w14:textId="084F044C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D61D5F" w14:textId="5A649AA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E31B886" w14:textId="608E81C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80E5EB" w14:textId="5615086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85A81E1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77288B" w14:textId="133537E2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5B36EF" w14:textId="7BAD93D8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5751E2" w14:textId="4D0DAEE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5ED0387" w14:textId="20FB508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ACFCE7" w14:textId="644DDE0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76EFFDC" w14:textId="1A4BA43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7D453D2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2EDBD10" w14:textId="27A0954E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5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57B11A4" w14:textId="568C881C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D6079BF" w14:textId="684E6B8B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92B84ED" w14:textId="2380976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59771B6" w14:textId="173C1C9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DF1FF19" w14:textId="782170B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56AE6E8E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205F13" w14:textId="7CD41699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6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EC4C72" w14:textId="6F73E3B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53D8482" w14:textId="4BF2DDBC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1159EE" w14:textId="3F31467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8B3A5C0" w14:textId="6068526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EEA89A0" w14:textId="1D2D8B0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C44D0A3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84C4C4" w14:textId="6704C392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37D87CC" w14:textId="3CCFA762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1CF50E3" w14:textId="0555314C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5EDBA6" w14:textId="3050EA2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1D3836" w14:textId="2B33C73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023F56" w14:textId="7C6D614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4270A04A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16EB8D5" w14:textId="75C205A0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8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B5A382" w14:textId="2F5EC004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64EB426" w14:textId="60F91AB7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46214CF" w14:textId="4F82C05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1C51E8C" w14:textId="6619859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319011" w14:textId="7C28118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472DA199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ADBE7D" w14:textId="3C9D57F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9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71AE6D" w14:textId="7B44F326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63D96D0" w14:textId="1F30F723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CF9649" w14:textId="3485B6C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DC53793" w14:textId="08C1F1E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1F1E010" w14:textId="136AA75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08ABF38B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ED21C4" w14:textId="47AADFC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C3545C6" w14:textId="0156DB2A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C2BA82" w14:textId="7C228AE2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79F78E" w14:textId="5436FBE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1AAC65" w14:textId="5C69F52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F54862B" w14:textId="67EFA4A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08DB7FA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5C9E699" w14:textId="07D7F240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DA02FBC" w14:textId="0275419E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5402F4" w14:textId="6762FEFF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024BAB" w14:textId="5BDD6A1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1DB0DD" w14:textId="583C8D1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0171501" w14:textId="25FE5C5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49EF9B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A2D6BD" w14:textId="01DED5A0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114DE6F" w14:textId="5CB5FD1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8A636FF" w14:textId="4CBA59E2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9892FB" w14:textId="2417026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4B5F74" w14:textId="21C2FD7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199CECB" w14:textId="5082508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DAE0ECC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1A1F52" w14:textId="097A7D62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A3056D1" w14:textId="3B28C0D7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7F7B72" w14:textId="257AC057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4AFB75B" w14:textId="713180F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419E9F7" w14:textId="132DD99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315C49" w14:textId="6100C5D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CE7D641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79999DE" w14:textId="55135779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B0AA45" w14:textId="620FB152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8103FD" w14:textId="0F127401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E82E28A" w14:textId="51F8FC5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E39BBF8" w14:textId="57F5755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7ED1268" w14:textId="7EA44FD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5EBA109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ACADE6" w14:textId="5B8D9D86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15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E981B8E" w14:textId="62E113EA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C660FF9" w14:textId="6FC5E9F9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27F80D3" w14:textId="16ADD9D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07DEF6D" w14:textId="268BB60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A56FB17" w14:textId="58D3BE2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A70CD76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1654BD3" w14:textId="448703F4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16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61A91DF" w14:textId="0AAF8A8D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5AD362" w14:textId="0B62EDB6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6C3DF8" w14:textId="6D46123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920957" w14:textId="3435C38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77D3BED" w14:textId="0D9B4CD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06E194E5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AC5771" w14:textId="1719C958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A35BF3" w14:textId="534DF8A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E0B4135" w14:textId="71481326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D1767B" w14:textId="751390C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EBB19A3" w14:textId="0AA581B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AD34A99" w14:textId="0A6D896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434FFDC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C526F55" w14:textId="204862A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lastRenderedPageBreak/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18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85ED50" w14:textId="13FC8DD0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9EE034E" w14:textId="5AD91770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01C118" w14:textId="55650A5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D5995ED" w14:textId="204A7F9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0D987A1" w14:textId="650E022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38EB2ABF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D4DCE3" w14:textId="30D3C24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19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2AE041" w14:textId="46D0A596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FEA1E1E" w14:textId="4D6D4122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922C27" w14:textId="7368A6C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B4CA68" w14:textId="10D393B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C5C389" w14:textId="1FD772F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5166F55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C909E47" w14:textId="48B9C707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14F3AA" w14:textId="1A152565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5D4B3EC" w14:textId="384862F7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07458B" w14:textId="4C097E5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E03B30C" w14:textId="233FA21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EF8AD1F" w14:textId="5B3972A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2F6D1D76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8157E9" w14:textId="080FF696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167BDD" w14:textId="67738D3D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79AA0C1" w14:textId="56FE5891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215F34A" w14:textId="769892B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F233C4C" w14:textId="56420AE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CCDDFD" w14:textId="3EA8A98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547A43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084982" w14:textId="7873B6D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F8FA6F" w14:textId="0A39F5F4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AC57FA" w14:textId="6C9D4CC2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6B801FE" w14:textId="6996946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C311D9A" w14:textId="50C7284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497CDA" w14:textId="0360F9D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146F413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0594C4" w14:textId="4A0E819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D29110D" w14:textId="298EBECC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B7FDE22" w14:textId="643A6762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79CA51" w14:textId="2F9CFB2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536AF5" w14:textId="345D191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3AF146" w14:textId="729820C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405C5551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D89A58" w14:textId="3141ED67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A5EB41" w14:textId="493D4E40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3EC273" w14:textId="4FEFD22E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DB6AB91" w14:textId="3E5EFBE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3E0A1D5" w14:textId="5CF210C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BAD3F24" w14:textId="4D79750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5EA056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9A8D63" w14:textId="5DDE41D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25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B2EB900" w14:textId="328FE35E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7C0B05" w14:textId="55124AF7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BF865F" w14:textId="39D2B9F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592D643" w14:textId="64347F6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D328376" w14:textId="4D08BAB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22FF058A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25A74E" w14:textId="2C84486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26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906042" w14:textId="69DAD6B5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DC9A6CE" w14:textId="0B6BD38B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C111D14" w14:textId="429F43A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9565FF" w14:textId="72F3346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76F0C2" w14:textId="772F6D3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47297CE7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4649C5" w14:textId="1DA981F6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C88F988" w14:textId="0AEB7E4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D9D6FB" w14:textId="07574CD2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194FB3" w14:textId="3B2AD98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B134AD0" w14:textId="75E7BD3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E29DDAA" w14:textId="565321D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9E94DAF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A6772AF" w14:textId="06563733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28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A784FB" w14:textId="3490667C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EA5701E" w14:textId="22B87D6A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CB0E0F" w14:textId="1AB0013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7E72326" w14:textId="6D2C175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93C5081" w14:textId="4F88357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59EE45A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56A7C58" w14:textId="1BAB3A92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29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13106D2" w14:textId="12F2BFC5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0DF91BC" w14:textId="05B39C0C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BE6C544" w14:textId="567623A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2AB817" w14:textId="0D43308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E523E6" w14:textId="65A8DFD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84B598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F4BC59" w14:textId="7DB6B46F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EA81F1" w14:textId="6534F43E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587CBB3" w14:textId="3B8ADA59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59E6101" w14:textId="58E74A6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FC2812" w14:textId="3C1ECCA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F9A2A09" w14:textId="049DFE1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416A2833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1B4875" w14:textId="2094FF1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B7943C" w14:textId="0F0B425E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9BE9292" w14:textId="3DFDD349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09BD89" w14:textId="4D9F67C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B90A15" w14:textId="775CB8A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CC4B540" w14:textId="3B24881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EA359B6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F9858E" w14:textId="5BB5867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4855427" w14:textId="5DF54E7D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FA4584" w14:textId="26D0EC86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149C1A1" w14:textId="380EA5B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5960DD0" w14:textId="24F88A4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89CB39E" w14:textId="6DDD274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E10EE72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0A7131" w14:textId="1A989057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BA539FE" w14:textId="69E61612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CAEB345" w14:textId="3AE9A0C8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202A6A" w14:textId="2FC9F63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E08283B" w14:textId="71F87D5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FC45DC" w14:textId="64ED641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3F60FA56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DF102DC" w14:textId="0670921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07A370" w14:textId="27A0E52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A15E0B9" w14:textId="6282F0FD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5AD54E" w14:textId="5463F71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BB5B860" w14:textId="1A0C389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6F06B3" w14:textId="61E44BB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53F0A55F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2894AD3" w14:textId="52051A4F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35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0829DD" w14:textId="28CF18A6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3AD961" w14:textId="2BF16AE1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B22CC3" w14:textId="679DF3A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6C1C78" w14:textId="31995D8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8CE316" w14:textId="63A5FAA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340A5AB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2858C8" w14:textId="0C4715EB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36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E2F4D4" w14:textId="1E20A06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AD752BD" w14:textId="64B57211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8E01D1" w14:textId="1FE5E54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FE86AA6" w14:textId="519A566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2500CDD" w14:textId="28F14CF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6CCE685F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DA1DA5" w14:textId="4586EB3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1B02638" w14:textId="63FB5E32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DB72609" w14:textId="3D59989A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3AEC21" w14:textId="3140302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81850E" w14:textId="06830FD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DA4679" w14:textId="6D03B19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3703901A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D8BDF3D" w14:textId="1EBC03F9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38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A001070" w14:textId="2DF128B9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83541B" w14:textId="17B3FCB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3E6B38" w14:textId="6EF2416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A43444" w14:textId="5EC41F9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75BDE9" w14:textId="24FC40B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E9983F9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001ED8" w14:textId="0268AA86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39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3AC14DF" w14:textId="0462799A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BA95EAA" w14:textId="50DFAEC9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BA18DAE" w14:textId="30413B7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C511AB" w14:textId="51920DD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643B591" w14:textId="6B2A600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9BE4BDE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D8B64F" w14:textId="6471465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4D6C82B" w14:textId="68A41E0B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CA00CC" w14:textId="7B216CCD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68D7085" w14:textId="4C57E86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22730F" w14:textId="637AF7C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3A4F100" w14:textId="7F816B8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49573AA0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3F0080E" w14:textId="3270EF08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A71CABD" w14:textId="318ED6C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A7BA3B5" w14:textId="4FD1839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4441193" w14:textId="33B199F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62FE70" w14:textId="3F6C3A0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AC7AD7C" w14:textId="35F9DE5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D27C8A5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B248E1" w14:textId="6A49278C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4A2EB08" w14:textId="137F1C40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91F5F29" w14:textId="0E6B766E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9265C9" w14:textId="4BAB0FC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57AB36" w14:textId="7C886F5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4FEC43" w14:textId="19249C6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766A469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358774E" w14:textId="57BE17E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E5BC7C" w14:textId="32A8B963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7CB005" w14:textId="0DDCE016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D799AE4" w14:textId="6D8D6CA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37E608" w14:textId="658E398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480AC81" w14:textId="1C40E70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5F8EA084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ED50ED0" w14:textId="7DB0CC48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EA60F44" w14:textId="0299D3C8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A4650B" w14:textId="625E493D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4C51976" w14:textId="562CA21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6E7BC4" w14:textId="09536A0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18ED504" w14:textId="601688C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38EE8D0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95A58FA" w14:textId="7C866B98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45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A146535" w14:textId="4BDAA5F9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7B7BCC" w14:textId="1E1E0FC2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48F6E9" w14:textId="024F583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9350C27" w14:textId="38F7646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202742" w14:textId="05D2E4D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154A6A3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904857B" w14:textId="47896F4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46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D819DDF" w14:textId="7E7F4CEF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09233DB" w14:textId="74B771F8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DC02BE" w14:textId="3C9C2EC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6216FA" w14:textId="4EBA7F1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0185A7F" w14:textId="63AACBE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28AE7FC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CFA4C62" w14:textId="45F28504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lastRenderedPageBreak/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95146C8" w14:textId="03E5B576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E15582D" w14:textId="1E6F1C87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E470F1" w14:textId="27A6246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CDA909" w14:textId="2BCFA0E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5DAB628" w14:textId="575D29D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C11F48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BC4AE5F" w14:textId="47DEDCFF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48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624F32" w14:textId="4BD10970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D852573" w14:textId="2D63EF9F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FAA961" w14:textId="6DEC69B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40F123" w14:textId="21A1AD1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6FB224" w14:textId="52790F3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B7710AB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D439FCC" w14:textId="41C724B9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49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561313" w14:textId="0FD8945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26A20E" w14:textId="02BEA95E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23F157" w14:textId="677428A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EE72FE" w14:textId="6E478C2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BE52B1" w14:textId="49D8484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51A83C6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5849250" w14:textId="453E3100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50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9EDCDA6" w14:textId="7DEAA051" w:rsidR="00E359B8" w:rsidRDefault="00E359B8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F710D3" w14:textId="2D154308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4D5F58" w14:textId="23B94A4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24F9401" w14:textId="1663140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EDA689" w14:textId="72043E0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A55DE" w:rsidRPr="00D02B41" w14:paraId="17A8C8AF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0661EAF" w14:textId="77777777" w:rsidR="00E359B8" w:rsidRPr="000838B7" w:rsidRDefault="00E359B8" w:rsidP="00F30CB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8B40F84" w14:textId="77777777" w:rsidR="00E359B8" w:rsidRDefault="00E359B8" w:rsidP="00B70DA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  <w:p w14:paraId="2EC42308" w14:textId="77777777" w:rsidR="00E359B8" w:rsidRPr="00B70DA8" w:rsidRDefault="00E359B8" w:rsidP="00B70DA8">
                  <w:pPr>
                    <w:jc w:val="right"/>
                    <w:rPr>
                      <w:rFonts w:ascii="Arial Narrow" w:hAnsi="Arial Narrow" w:cs="AkzidenzGroteskBE-Regular"/>
                    </w:rPr>
                  </w:pP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580A8EC" w14:textId="2C341381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4" w:name="part_numTtlCutOp0"/>
                  <w:bookmarkEnd w:id="5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50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23DD365C" w14:textId="153CDE06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5" w:name="part_cutLengthTtlCutOp0"/>
                  <w:bookmarkEnd w:id="55"/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87B2BFA" w14:textId="64DD067D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6" w:name="part_timeTtlCutOp0"/>
                  <w:bookmarkEnd w:id="56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8531DBE" w14:textId="0E4EE652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7" w:name="part_costTtlCutOp0"/>
                  <w:bookmarkEnd w:id="5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1.38</w:t>
                  </w:r>
                </w:p>
              </w:tc>
            </w:tr>
          </w:tbl>
          <w:p w14:paraId="4127A011" w14:textId="77777777" w:rsidR="00E359B8" w:rsidRDefault="00E359B8" w:rsidP="00C34106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ook w:val="04A0" w:firstRow="1" w:lastRow="0" w:firstColumn="1" w:lastColumn="0" w:noHBand="0" w:noVBand="1"/>
            </w:tblPr>
            <w:tblGrid>
              <w:gridCol w:w="3567"/>
              <w:gridCol w:w="3585"/>
              <w:gridCol w:w="3334"/>
            </w:tblGrid>
            <w:tr w:rsidR="0022470B" w:rsidRPr="00F736DF" w14:paraId="51C622E2" w14:textId="77777777" w:rsidTr="006A713F">
              <w:trPr>
                <w:trHeight w:val="425"/>
              </w:trPr>
              <w:tc>
                <w:tcPr>
                  <w:tcW w:w="356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D865AD4" w14:textId="61CCAD87" w:rsidR="00E359B8" w:rsidRPr="000838B7" w:rsidRDefault="00E359B8" w:rsidP="000E084B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Piegature</w:t>
                  </w:r>
                  <w:bookmarkStart w:id="58" w:name="part_BendsTable0"/>
                  <w:bookmarkEnd w:id="58"/>
                  <w:proofErr w:type="spellEnd"/>
                </w:p>
              </w:tc>
              <w:tc>
                <w:tcPr>
                  <w:tcW w:w="358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6574EC3" w14:textId="77777777" w:rsidR="00E359B8" w:rsidRPr="00F736DF" w:rsidRDefault="00E359B8" w:rsidP="00A63AB2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333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E7536DA" w14:textId="183B8171" w:rsidR="00E359B8" w:rsidRPr="00F736DF" w:rsidRDefault="00E359B8" w:rsidP="00E77FB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9" w:name="part_currency7"/>
                  <w:bookmarkEnd w:id="59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470B" w:rsidRPr="00F736DF" w14:paraId="4B8DD94F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9352233" w14:textId="03E68367" w:rsidR="00E359B8" w:rsidRPr="00911D10" w:rsidRDefault="00E359B8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PiegaturaBordo1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66DE029" w14:textId="3D4BAEF4" w:rsidR="00E359B8" w:rsidRPr="00F736DF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03D5260" w14:textId="1B83AABF" w:rsidR="00E359B8" w:rsidRPr="00F736DF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E359B8" w:rsidRPr="00F736DF" w14:paraId="59984F42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D4F11AA" w14:textId="43257084" w:rsidR="00E359B8" w:rsidRDefault="00E359B8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PiegaturaBordo2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D65A910" w14:textId="0E5A541E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013906D" w14:textId="3A59C66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22470B" w:rsidRPr="00F736DF" w14:paraId="526D047F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D67A87" w14:textId="77777777" w:rsidR="00E359B8" w:rsidRPr="000838B7" w:rsidRDefault="00E359B8" w:rsidP="000E084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E275235" w14:textId="2BE3BDC9" w:rsidR="00E359B8" w:rsidRPr="0069253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60" w:name="part_numTotalBendOp0"/>
                  <w:bookmarkEnd w:id="6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896178" w14:textId="5AF49592" w:rsidR="00E359B8" w:rsidRPr="0069253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61" w:name="part_costTotalBendOp0"/>
                  <w:bookmarkEnd w:id="61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2.00</w:t>
                  </w:r>
                </w:p>
              </w:tc>
            </w:tr>
          </w:tbl>
          <w:p w14:paraId="3B52560D" w14:textId="77777777" w:rsidR="00E359B8" w:rsidRDefault="00E359B8" w:rsidP="00C34106"/>
          <w:p w14:paraId="031E4242" w14:textId="741ADBCD" w:rsidR="00E359B8" w:rsidRDefault="00E359B8" w:rsidP="007B50B3">
            <w:pPr>
              <w:tabs>
                <w:tab w:val="left" w:pos="1380"/>
              </w:tabs>
            </w:pPr>
          </w:p>
          <w:p w14:paraId="29F33710" w14:textId="77777777" w:rsidR="00E359B8" w:rsidRPr="00C22079" w:rsidRDefault="00E359B8" w:rsidP="00C34106"/>
        </w:tc>
      </w:tr>
    </w:tbl>
    <w:p w14:paraId="3AEB923B" w14:textId="567FCD1A" w:rsidR="00E359B8" w:rsidRDefault="00E359B8" w:rsidP="00F26F2E">
      <w:r>
        <w:lastRenderedPageBreak/>
        <w:br w:type="page"/>
      </w:r>
      <w:bookmarkStart w:id="62" w:name="baseline_section_start0"/>
      <w:bookmarkEnd w:id="62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810"/>
        <w:gridCol w:w="1800"/>
        <w:gridCol w:w="810"/>
        <w:gridCol w:w="90"/>
        <w:gridCol w:w="1890"/>
        <w:gridCol w:w="1800"/>
        <w:gridCol w:w="1350"/>
        <w:gridCol w:w="270"/>
        <w:gridCol w:w="1620"/>
      </w:tblGrid>
      <w:tr w:rsidR="00F26F2E" w:rsidRPr="00C22079" w14:paraId="435D9C5D" w14:textId="77777777" w:rsidTr="006A713F">
        <w:trPr>
          <w:trHeight w:val="478"/>
        </w:trPr>
        <w:tc>
          <w:tcPr>
            <w:tcW w:w="10800" w:type="dxa"/>
            <w:gridSpan w:val="10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7A55A9BC" w14:textId="77777777" w:rsidR="00E359B8" w:rsidRPr="00A575D9" w:rsidRDefault="00E359B8" w:rsidP="000E084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br w:type="page"/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F26F2E" w:rsidRPr="00C22079" w14:paraId="1B07B4A0" w14:textId="77777777" w:rsidTr="006A713F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79447A6B" w14:textId="77777777" w:rsidR="00E359B8" w:rsidRPr="00C22079" w:rsidRDefault="00E359B8" w:rsidP="000E084B">
            <w:pPr>
              <w:jc w:val="center"/>
            </w:pPr>
          </w:p>
        </w:tc>
        <w:tc>
          <w:tcPr>
            <w:tcW w:w="2610" w:type="dxa"/>
            <w:gridSpan w:val="2"/>
            <w:tcBorders>
              <w:top w:val="single" w:sz="18" w:space="0" w:color="004B7A"/>
            </w:tcBorders>
          </w:tcPr>
          <w:p w14:paraId="53194485" w14:textId="77777777" w:rsidR="00E359B8" w:rsidRPr="00C22079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3"/>
            <w:tcBorders>
              <w:top w:val="single" w:sz="18" w:space="0" w:color="004B7A"/>
            </w:tcBorders>
          </w:tcPr>
          <w:p w14:paraId="0B6680A8" w14:textId="77777777" w:rsidR="00E359B8" w:rsidRPr="00C22079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gridSpan w:val="2"/>
            <w:tcBorders>
              <w:top w:val="single" w:sz="18" w:space="0" w:color="004B7A"/>
            </w:tcBorders>
          </w:tcPr>
          <w:p w14:paraId="76625471" w14:textId="77777777" w:rsidR="00E359B8" w:rsidRPr="00C22079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354E61B9" w14:textId="77777777" w:rsidR="00E359B8" w:rsidRPr="000838B7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F26F2E" w:rsidRPr="00C22079" w14:paraId="1FD85E51" w14:textId="77777777" w:rsidTr="00043C57">
        <w:trPr>
          <w:trHeight w:val="587"/>
        </w:trPr>
        <w:tc>
          <w:tcPr>
            <w:tcW w:w="10800" w:type="dxa"/>
            <w:gridSpan w:val="10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11A91D5E" w14:textId="77777777" w:rsidR="00E359B8" w:rsidRPr="00D51783" w:rsidRDefault="00E359B8" w:rsidP="000E084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linea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base</w:t>
            </w:r>
          </w:p>
        </w:tc>
      </w:tr>
      <w:tr w:rsidR="00E825FD" w:rsidRPr="00C22079" w14:paraId="5CCE659C" w14:textId="77777777" w:rsidTr="006A713F">
        <w:trPr>
          <w:trHeight w:val="11412"/>
        </w:trPr>
        <w:tc>
          <w:tcPr>
            <w:tcW w:w="3870" w:type="dxa"/>
            <w:gridSpan w:val="5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03F61372" w14:textId="231074C8" w:rsidR="00E359B8" w:rsidRDefault="00E359B8" w:rsidP="00E825FD">
            <w:pPr>
              <w:jc w:val="center"/>
            </w:pPr>
            <w:bookmarkStart w:id="63" w:name="base_imgFolded0"/>
            <w:bookmarkEnd w:id="63"/>
            <w:r>
              <w:pict w14:anchorId="258E7E74">
                <v:shape id="_x0000_i1028" type="#_x0000_t75" style="width:182.15pt;height:89.2pt">
                  <v:imagedata r:id="rId12" o:title="foldedPic"/>
                </v:shape>
              </w:pict>
            </w:r>
          </w:p>
          <w:p w14:paraId="573160E3" w14:textId="0FBA15D6" w:rsidR="00E359B8" w:rsidRDefault="00E359B8" w:rsidP="00E825FD">
            <w:pPr>
              <w:jc w:val="center"/>
            </w:pPr>
            <w:bookmarkStart w:id="64" w:name="base_imgFlattened0"/>
            <w:bookmarkEnd w:id="64"/>
            <w:r>
              <w:pict w14:anchorId="0AF6BF84">
                <v:shape id="_x0000_i1029" type="#_x0000_t75" style="width:182.15pt;height:89.2pt">
                  <v:imagedata r:id="rId13" o:title="flattenedPic"/>
                </v:shape>
              </w:pict>
            </w:r>
          </w:p>
          <w:p w14:paraId="1C5EB889" w14:textId="0A0D624F" w:rsidR="00E359B8" w:rsidRPr="00C22079" w:rsidRDefault="00E359B8" w:rsidP="00E825FD">
            <w:pPr>
              <w:jc w:val="center"/>
            </w:pPr>
            <w:bookmarkStart w:id="65" w:name="base_imgNestingPreview0"/>
            <w:bookmarkEnd w:id="65"/>
          </w:p>
          <w:p w14:paraId="78DA31F6" w14:textId="77777777" w:rsidR="00E359B8" w:rsidRDefault="00E359B8" w:rsidP="00E825FD">
            <w:pPr>
              <w:jc w:val="center"/>
            </w:pPr>
          </w:p>
          <w:p w14:paraId="65BBB488" w14:textId="77777777" w:rsidR="00E359B8" w:rsidRDefault="00E359B8" w:rsidP="00F877A5"/>
          <w:p w14:paraId="6D09C382" w14:textId="77777777" w:rsidR="00E359B8" w:rsidRPr="00F877A5" w:rsidRDefault="00E359B8" w:rsidP="00A25A75">
            <w:pPr>
              <w:ind w:right="600"/>
              <w:jc w:val="right"/>
            </w:pPr>
          </w:p>
        </w:tc>
        <w:tc>
          <w:tcPr>
            <w:tcW w:w="6930" w:type="dxa"/>
            <w:gridSpan w:val="5"/>
            <w:tcBorders>
              <w:left w:val="nil"/>
              <w:bottom w:val="single" w:sz="4" w:space="0" w:color="D9D9D9"/>
              <w:right w:val="single" w:sz="4" w:space="0" w:color="D9D9D9"/>
            </w:tcBorders>
          </w:tcPr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59"/>
            </w:tblGrid>
            <w:tr w:rsidR="009C0F53" w:rsidRPr="00165F85" w14:paraId="6D00F1B5" w14:textId="77777777" w:rsidTr="006A713F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2A9E46F7" w14:textId="77777777" w:rsidR="00E359B8" w:rsidRPr="000838B7" w:rsidRDefault="00E359B8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15154B93" w14:textId="6604A6DF" w:rsidR="00E359B8" w:rsidRPr="00C72B0E" w:rsidRDefault="00E359B8" w:rsidP="007D64E6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66" w:name="fileName0"/>
                  <w:bookmarkEnd w:id="66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Telaio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1 (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Lamiera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) -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9C0F53" w:rsidRPr="000A12A0" w14:paraId="03F7C588" w14:textId="77777777" w:rsidTr="006A713F">
              <w:trPr>
                <w:trHeight w:val="183"/>
              </w:trPr>
              <w:tc>
                <w:tcPr>
                  <w:tcW w:w="6557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845AC81" w14:textId="77777777" w:rsidR="00E359B8" w:rsidRPr="00165F85" w:rsidRDefault="00E359B8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267459B5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3619EC3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63148D0F" w14:textId="456F388A" w:rsidR="00E359B8" w:rsidRPr="00C72B0E" w:rsidRDefault="00E359B8" w:rsidP="000C2315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7" w:name="base_DateTime0"/>
                  <w:bookmarkEnd w:id="6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20/01/2024 18:48:20</w:t>
                  </w:r>
                </w:p>
              </w:tc>
            </w:tr>
            <w:tr w:rsidR="009C0F53" w:rsidRPr="00165F85" w14:paraId="083DAB20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8A245C0" w14:textId="77777777" w:rsidR="00E359B8" w:rsidRPr="000838B7" w:rsidRDefault="00E359B8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645ABE26" w14:textId="6772D7F3" w:rsidR="00E359B8" w:rsidRPr="00C72B0E" w:rsidRDefault="00E359B8" w:rsidP="007D64E6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68" w:name="base_material0"/>
                  <w:bookmarkEnd w:id="6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Lega 6061</w:t>
                  </w:r>
                </w:p>
              </w:tc>
            </w:tr>
            <w:tr w:rsidR="009C0F53" w:rsidRPr="00165F85" w14:paraId="418380C3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40DA8CA5" w14:textId="77777777" w:rsidR="00E359B8" w:rsidRPr="000838B7" w:rsidRDefault="00E359B8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1B525B41" w14:textId="767763A9" w:rsidR="00E359B8" w:rsidRPr="00C72B0E" w:rsidRDefault="00E359B8" w:rsidP="007D64E6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69" w:name="base_manufacturingprocess0"/>
                  <w:bookmarkEnd w:id="69"/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9C0F53" w:rsidRPr="00165F85" w14:paraId="1E748607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6CEFA2DC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4047D2F3" w14:textId="29EB674C" w:rsidR="00E359B8" w:rsidRPr="00C72B0E" w:rsidRDefault="00E359B8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0" w:name="base_thickness0"/>
                  <w:bookmarkEnd w:id="7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2.0000 mm</w:t>
                  </w:r>
                </w:p>
              </w:tc>
            </w:tr>
            <w:tr w:rsidR="00621266" w:rsidRPr="00165F85" w14:paraId="24039C5D" w14:textId="77777777" w:rsidTr="00783065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77467489" w14:textId="46E6A1C8" w:rsidR="00E359B8" w:rsidRPr="000838B7" w:rsidRDefault="00E359B8" w:rsidP="0012473C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71" w:name="base_stock_type_lable0"/>
                  <w:bookmarkEnd w:id="71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finita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64F19C3C" w14:textId="18D940F6" w:rsidR="00E359B8" w:rsidRPr="00C72B0E" w:rsidRDefault="00E359B8" w:rsidP="0012473C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72" w:name="base_stock_type_info0"/>
                  <w:bookmarkEnd w:id="7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0.05 kg</w:t>
                  </w:r>
                </w:p>
              </w:tc>
            </w:tr>
            <w:tr w:rsidR="00287E9E" w:rsidRPr="00165F85" w14:paraId="2CCE88B3" w14:textId="77777777" w:rsidTr="00783065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39926B36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Area dim.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vuota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finale: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4127BEC6" w14:textId="5D3734A4" w:rsidR="00E359B8" w:rsidRPr="00C72B0E" w:rsidRDefault="00E359B8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3" w:name="base_blankSize0"/>
                  <w:bookmarkEnd w:id="7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9560.6370 mm^2</w:t>
                  </w:r>
                </w:p>
              </w:tc>
            </w:tr>
            <w:tr w:rsidR="00072BEC" w:rsidRPr="00165F85" w14:paraId="7B8E0622" w14:textId="77777777" w:rsidTr="00EA6EB3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A5EFB8B" w14:textId="619DE5E5" w:rsidR="00E359B8" w:rsidRPr="000838B7" w:rsidRDefault="00E359B8" w:rsidP="00EA6EB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4" w:name="base_matCostLabel0"/>
                  <w:bookmarkEnd w:id="74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78E4C607" w14:textId="01897BCE" w:rsidR="00E359B8" w:rsidRPr="00C72B0E" w:rsidRDefault="00E359B8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5" w:name="base_matCost0"/>
                  <w:bookmarkEnd w:id="7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13.23 USD/kg</w:t>
                  </w:r>
                </w:p>
              </w:tc>
            </w:tr>
            <w:tr w:rsidR="00287E9E" w:rsidRPr="00165F85" w14:paraId="2EDE41EA" w14:textId="77777777" w:rsidTr="00363B7F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</w:tcPr>
                <w:p w14:paraId="128E2F7B" w14:textId="0FE689DA" w:rsidR="00E359B8" w:rsidRPr="000838B7" w:rsidRDefault="00E359B8" w:rsidP="002D57E0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6" w:name="base_shopRateLabel0"/>
                  <w:bookmarkEnd w:id="76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73C02F2A" w14:textId="1A431D01" w:rsidR="00E359B8" w:rsidRPr="00C72B0E" w:rsidRDefault="00E359B8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7" w:name="base_ShopRate0"/>
                  <w:bookmarkEnd w:id="7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  <w:tr w:rsidR="00746BF3" w:rsidRPr="00165F85" w14:paraId="518CBA6E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F9377F7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Tasso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scarto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776DFCEB" w14:textId="1BBC7AAB" w:rsidR="00E359B8" w:rsidRPr="00C72B0E" w:rsidRDefault="00E359B8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8" w:name="base_ScrapRate0"/>
                  <w:bookmarkEnd w:id="7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6.00</w:t>
                  </w:r>
                </w:p>
              </w:tc>
            </w:tr>
          </w:tbl>
          <w:p w14:paraId="1ED8FFEE" w14:textId="77777777" w:rsidR="00E359B8" w:rsidRDefault="00E359B8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46"/>
            </w:tblGrid>
            <w:tr w:rsidR="009C0F53" w:rsidRPr="00165F85" w14:paraId="3575CBE5" w14:textId="77777777" w:rsidTr="006A713F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05DF0B81" w14:textId="77777777" w:rsidR="00E359B8" w:rsidRPr="000838B7" w:rsidRDefault="00E359B8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</w:p>
              </w:tc>
              <w:tc>
                <w:tcPr>
                  <w:tcW w:w="4046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58C916A0" w14:textId="77777777" w:rsidR="00E359B8" w:rsidRPr="00165F85" w:rsidRDefault="00E359B8" w:rsidP="007D64E6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0A12A0" w14:paraId="615B41A9" w14:textId="77777777" w:rsidTr="006A713F">
              <w:trPr>
                <w:trHeight w:val="266"/>
              </w:trPr>
              <w:tc>
                <w:tcPr>
                  <w:tcW w:w="6544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31BECE2" w14:textId="77777777" w:rsidR="00E359B8" w:rsidRPr="00165F85" w:rsidRDefault="00E359B8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699A078C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04F2ED02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4046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767B0C76" w14:textId="1CC3463D" w:rsidR="00E359B8" w:rsidRPr="00C72B0E" w:rsidRDefault="00E359B8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9" w:name="base_numParts0"/>
                  <w:bookmarkEnd w:id="7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</w:t>
                  </w:r>
                </w:p>
              </w:tc>
            </w:tr>
            <w:tr w:rsidR="009C0F53" w:rsidRPr="00165F85" w14:paraId="1BA8C96D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520694A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Dim.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57741725" w14:textId="0A6A41BE" w:rsidR="00E359B8" w:rsidRPr="00C72B0E" w:rsidRDefault="00E359B8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0" w:name="base_lotSize0"/>
                  <w:bookmarkEnd w:id="8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</w:t>
                  </w:r>
                </w:p>
              </w:tc>
            </w:tr>
            <w:tr w:rsidR="00A253A7" w:rsidRPr="00165F85" w14:paraId="246775BF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5440C0D" w14:textId="77777777" w:rsidR="00E359B8" w:rsidRPr="000838B7" w:rsidRDefault="00E359B8" w:rsidP="00EA6EB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massimo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pct5" w:color="auto" w:fill="auto"/>
                  <w:vAlign w:val="center"/>
                </w:tcPr>
                <w:p w14:paraId="0E8F2412" w14:textId="2968D69D" w:rsidR="00E359B8" w:rsidRPr="00C72B0E" w:rsidRDefault="00E359B8" w:rsidP="00EA6EB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1" w:name="base_MaximumPartsPerSheet0"/>
                  <w:bookmarkEnd w:id="8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</w:tr>
            <w:tr w:rsidR="00A253A7" w:rsidRPr="00165F85" w14:paraId="68D3E21E" w14:textId="77777777" w:rsidTr="00A253A7">
              <w:trPr>
                <w:trHeight w:val="18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01CE47F" w14:textId="77777777" w:rsidR="00E359B8" w:rsidRPr="000838B7" w:rsidRDefault="00E359B8" w:rsidP="00EA6EB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F76BA3F" w14:textId="35FE0E8A" w:rsidR="00E359B8" w:rsidRPr="00C72B0E" w:rsidRDefault="00E359B8" w:rsidP="00EA6EB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2" w:name="base_totalNoOfSheetsForLotSize0"/>
                  <w:bookmarkEnd w:id="8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</w:tr>
          </w:tbl>
          <w:p w14:paraId="239693EF" w14:textId="77777777" w:rsidR="00E359B8" w:rsidRDefault="00E359B8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172"/>
              <w:gridCol w:w="2874"/>
            </w:tblGrid>
            <w:tr w:rsidR="009C0F53" w:rsidRPr="00165F85" w14:paraId="3496EB1E" w14:textId="77777777" w:rsidTr="006A713F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62B5F50A" w14:textId="77777777" w:rsidR="00E359B8" w:rsidRPr="000838B7" w:rsidRDefault="00E359B8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798669D4" w14:textId="584FFE95" w:rsidR="00E359B8" w:rsidRPr="00C72B0E" w:rsidRDefault="00E359B8" w:rsidP="00263C7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83" w:name="base_costpp1"/>
                  <w:bookmarkEnd w:id="83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17.44 USD</w:t>
                  </w:r>
                </w:p>
              </w:tc>
            </w:tr>
            <w:tr w:rsidR="009C0F53" w:rsidRPr="000A12A0" w14:paraId="0E55A168" w14:textId="77777777" w:rsidTr="006A713F">
              <w:trPr>
                <w:trHeight w:val="266"/>
              </w:trPr>
              <w:tc>
                <w:tcPr>
                  <w:tcW w:w="6544" w:type="dxa"/>
                  <w:gridSpan w:val="3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CC6B68B" w14:textId="77777777" w:rsidR="00E359B8" w:rsidRPr="00165F85" w:rsidRDefault="00E359B8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368FE518" w14:textId="77777777" w:rsidTr="002D31CE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061DBB06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3D9C770C" w14:textId="28BABAA7" w:rsidR="00E359B8" w:rsidRPr="00C72B0E" w:rsidRDefault="00E359B8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4" w:name="base_TemplateName0"/>
                  <w:bookmarkEnd w:id="84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sheetmetaltemplate_default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sldcts</w:t>
                  </w:r>
                  <w:proofErr w:type="spellEnd"/>
                  <w:proofErr w:type="gramEnd"/>
                </w:p>
              </w:tc>
            </w:tr>
            <w:tr w:rsidR="002D31CE" w:rsidRPr="00165F85" w14:paraId="7B75C423" w14:textId="77777777" w:rsidTr="002D31CE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4954AC79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Tipo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Costing: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069873B" w14:textId="1E976BEA" w:rsidR="00E359B8" w:rsidRPr="00C72B0E" w:rsidRDefault="00E359B8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5" w:name="base_TemplateType0"/>
                  <w:bookmarkEnd w:id="85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9C0F53" w:rsidRPr="00165F85" w14:paraId="00B6D515" w14:textId="77777777" w:rsidTr="002D31CE">
              <w:trPr>
                <w:trHeight w:val="103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6FF26D85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  <w:p w14:paraId="42607C6E" w14:textId="77777777" w:rsidR="00E359B8" w:rsidRPr="000838B7" w:rsidRDefault="00E359B8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F2F2F2"/>
                  <w:vAlign w:val="center"/>
                </w:tcPr>
                <w:p w14:paraId="0A925E35" w14:textId="0846DB4F" w:rsidR="00E359B8" w:rsidRPr="00C72B0E" w:rsidRDefault="00E359B8" w:rsidP="00263C7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6" w:name="file_imgArrow1"/>
                  <w:bookmarkEnd w:id="8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2158174E">
                      <v:shape id="_x0000_i1031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C34CD5B" w14:textId="5A340C69" w:rsidR="00E359B8" w:rsidRPr="00C72B0E" w:rsidRDefault="00E359B8" w:rsidP="00263C7B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7" w:name="file_imgBars1"/>
                  <w:bookmarkEnd w:id="8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19CCEF4A">
                      <v:shape id="_x0000_i1033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011942E0" w14:textId="77777777" w:rsidR="00E359B8" w:rsidRDefault="00E359B8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69"/>
              <w:gridCol w:w="2177"/>
            </w:tblGrid>
            <w:tr w:rsidR="009C0F53" w:rsidRPr="00165F85" w14:paraId="19DC8BC8" w14:textId="77777777" w:rsidTr="006A713F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4127405A" w14:textId="77777777" w:rsidR="00E359B8" w:rsidRPr="00C72B0E" w:rsidRDefault="00E359B8" w:rsidP="007D64E6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9C0F53" w:rsidRPr="000A12A0" w14:paraId="28777FC5" w14:textId="77777777" w:rsidTr="006A713F">
              <w:trPr>
                <w:trHeight w:val="266"/>
              </w:trPr>
              <w:tc>
                <w:tcPr>
                  <w:tcW w:w="6544" w:type="dxa"/>
                  <w:gridSpan w:val="3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CEB4309" w14:textId="77777777" w:rsidR="00E359B8" w:rsidRPr="00165F85" w:rsidRDefault="00E359B8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21493AA4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0B6D77B2" w14:textId="77777777" w:rsidR="00E359B8" w:rsidRPr="000838B7" w:rsidRDefault="00E359B8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019593F3" w14:textId="125F39BF" w:rsidR="00E359B8" w:rsidRPr="00C72B0E" w:rsidRDefault="00E359B8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8" w:name="base_costMat0"/>
                  <w:bookmarkEnd w:id="8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0.72 USD</w:t>
                  </w:r>
                </w:p>
              </w:tc>
              <w:tc>
                <w:tcPr>
                  <w:tcW w:w="2177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6259922A" w14:textId="5EBF293B" w:rsidR="00E359B8" w:rsidRPr="00C72B0E" w:rsidRDefault="00E359B8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9" w:name="base_percentMat0"/>
                  <w:bookmarkEnd w:id="8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4%</w:t>
                  </w:r>
                </w:p>
              </w:tc>
            </w:tr>
            <w:tr w:rsidR="009C0F53" w:rsidRPr="00165F85" w14:paraId="7C044F07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15B5B4E" w14:textId="77777777" w:rsidR="00E359B8" w:rsidRPr="000838B7" w:rsidRDefault="00E359B8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78CA7BE0" w14:textId="669D99CB" w:rsidR="00E359B8" w:rsidRPr="00C72B0E" w:rsidRDefault="00E359B8" w:rsidP="007D64E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0" w:name="base_costMfg0"/>
                  <w:bookmarkEnd w:id="9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16.72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0AFF3797" w14:textId="7AA8A8B1" w:rsidR="00E359B8" w:rsidRPr="00C72B0E" w:rsidRDefault="00E359B8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1" w:name="base_percentMfg0"/>
                  <w:bookmarkEnd w:id="9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96%</w:t>
                  </w:r>
                </w:p>
              </w:tc>
            </w:tr>
            <w:tr w:rsidR="009C0F53" w:rsidRPr="00165F85" w14:paraId="6AEDBC65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4C58C211" w14:textId="0301105D" w:rsidR="00E359B8" w:rsidRPr="000838B7" w:rsidRDefault="00E359B8" w:rsidP="00F10B7D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92" w:name="base_MarkupDiscountLabel1"/>
                  <w:bookmarkEnd w:id="92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Discount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0419F034" w14:textId="01B9B245" w:rsidR="00E359B8" w:rsidRPr="00C72B0E" w:rsidRDefault="00E359B8" w:rsidP="00263C7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3" w:name="base_costMD1"/>
                  <w:bookmarkEnd w:id="9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7220AF30" w14:textId="4BF8A448" w:rsidR="00E359B8" w:rsidRPr="00C72B0E" w:rsidRDefault="00E359B8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4" w:name="base_percentMD0"/>
                  <w:bookmarkEnd w:id="9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3D61678D" w14:textId="77777777" w:rsidR="00E359B8" w:rsidRPr="00C22079" w:rsidRDefault="00E359B8" w:rsidP="000E084B"/>
        </w:tc>
      </w:tr>
      <w:tr w:rsidR="008F7767" w:rsidRPr="00C22079" w14:paraId="75860417" w14:textId="77777777" w:rsidTr="006A713F">
        <w:trPr>
          <w:trHeight w:val="490"/>
        </w:trPr>
        <w:tc>
          <w:tcPr>
            <w:tcW w:w="10800" w:type="dxa"/>
            <w:gridSpan w:val="10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751D0642" w14:textId="77777777" w:rsidR="00E359B8" w:rsidRPr="00A575D9" w:rsidRDefault="00E359B8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8F7767" w:rsidRPr="00C22079" w14:paraId="1A602BFA" w14:textId="77777777" w:rsidTr="006A713F">
        <w:trPr>
          <w:trHeight w:val="477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3157D8C6" w14:textId="77777777" w:rsidR="00E359B8" w:rsidRPr="00C22079" w:rsidRDefault="00E359B8" w:rsidP="000E084B">
            <w:pPr>
              <w:jc w:val="center"/>
            </w:pPr>
            <w:r>
              <w:lastRenderedPageBreak/>
              <w:pict w14:anchorId="1069B53D">
                <v:shape id="Picture 25" o:spid="_x0000_s1027" type="#_x0000_t75" style="position:absolute;left:0;text-align:left;margin-left:-5.15pt;margin-top:17.65pt;width:540pt;height:51.35pt;z-index:-251658240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610" w:type="dxa"/>
            <w:gridSpan w:val="2"/>
            <w:tcBorders>
              <w:top w:val="single" w:sz="18" w:space="0" w:color="004B7A"/>
            </w:tcBorders>
          </w:tcPr>
          <w:p w14:paraId="1223E57F" w14:textId="77777777" w:rsidR="00E359B8" w:rsidRPr="00C22079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3"/>
            <w:tcBorders>
              <w:top w:val="single" w:sz="18" w:space="0" w:color="004B7A"/>
            </w:tcBorders>
          </w:tcPr>
          <w:p w14:paraId="0627EA25" w14:textId="77777777" w:rsidR="00E359B8" w:rsidRPr="00C22079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tcBorders>
              <w:top w:val="single" w:sz="18" w:space="0" w:color="004B7A"/>
            </w:tcBorders>
          </w:tcPr>
          <w:p w14:paraId="444E38FA" w14:textId="77777777" w:rsidR="00E359B8" w:rsidRPr="00C22079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620" w:type="dxa"/>
            <w:tcBorders>
              <w:top w:val="single" w:sz="18" w:space="0" w:color="004B7A"/>
              <w:right w:val="single" w:sz="4" w:space="0" w:color="D9D9D9"/>
            </w:tcBorders>
          </w:tcPr>
          <w:p w14:paraId="07EC96C1" w14:textId="77777777" w:rsidR="00E359B8" w:rsidRPr="000838B7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8F7767" w:rsidRPr="00C22079" w14:paraId="2C4CCE5F" w14:textId="77777777" w:rsidTr="00514C36">
        <w:trPr>
          <w:trHeight w:val="258"/>
        </w:trPr>
        <w:tc>
          <w:tcPr>
            <w:tcW w:w="1170" w:type="dxa"/>
            <w:gridSpan w:val="2"/>
            <w:vMerge w:val="restart"/>
            <w:tcBorders>
              <w:left w:val="single" w:sz="4" w:space="0" w:color="D9D9D9"/>
            </w:tcBorders>
          </w:tcPr>
          <w:p w14:paraId="7683E2B2" w14:textId="77777777" w:rsidR="00E359B8" w:rsidRPr="000838B7" w:rsidRDefault="00E359B8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800" w:type="dxa"/>
            <w:vMerge w:val="restart"/>
            <w:tcBorders>
              <w:left w:val="single" w:sz="4" w:space="0" w:color="D9D9D9"/>
            </w:tcBorders>
          </w:tcPr>
          <w:p w14:paraId="3C9CAE71" w14:textId="14E3F827" w:rsidR="00E359B8" w:rsidRPr="00E6392D" w:rsidRDefault="00E359B8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5" w:name="fileName3"/>
            <w:bookmarkEnd w:id="95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Telaio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1 (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Lamiera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) -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costo</w:t>
            </w:r>
            <w:proofErr w:type="spellEnd"/>
          </w:p>
        </w:tc>
        <w:tc>
          <w:tcPr>
            <w:tcW w:w="810" w:type="dxa"/>
            <w:vMerge w:val="restart"/>
          </w:tcPr>
          <w:p w14:paraId="61DCEE8E" w14:textId="77777777" w:rsidR="00E359B8" w:rsidRPr="000838B7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980" w:type="dxa"/>
            <w:gridSpan w:val="2"/>
            <w:vMerge w:val="restart"/>
          </w:tcPr>
          <w:p w14:paraId="73B89EB1" w14:textId="3B3EE22B" w:rsidR="00E359B8" w:rsidRPr="00E6392D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6" w:name="base_material1"/>
            <w:bookmarkEnd w:id="96"/>
            <w:r>
              <w:rPr>
                <w:rFonts w:ascii="Arial Narrow" w:hAnsi="Arial Narrow"/>
                <w:color w:val="718883"/>
                <w:sz w:val="18"/>
                <w:szCs w:val="18"/>
              </w:rPr>
              <w:t>Lega 6061</w:t>
            </w:r>
          </w:p>
        </w:tc>
        <w:tc>
          <w:tcPr>
            <w:tcW w:w="1800" w:type="dxa"/>
          </w:tcPr>
          <w:p w14:paraId="0CACD5BA" w14:textId="77777777" w:rsidR="00E359B8" w:rsidRPr="000838B7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620" w:type="dxa"/>
            <w:gridSpan w:val="2"/>
          </w:tcPr>
          <w:p w14:paraId="5D9009EC" w14:textId="6A3718CC" w:rsidR="00E359B8" w:rsidRPr="00E6392D" w:rsidRDefault="00E359B8" w:rsidP="000E084B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7" w:name="base_costMat1"/>
            <w:bookmarkEnd w:id="97"/>
            <w:r>
              <w:rPr>
                <w:rFonts w:ascii="Arial Narrow" w:hAnsi="Arial Narrow"/>
                <w:color w:val="718883"/>
                <w:sz w:val="18"/>
                <w:szCs w:val="18"/>
              </w:rPr>
              <w:t>0.72 USD</w:t>
            </w:r>
          </w:p>
        </w:tc>
        <w:tc>
          <w:tcPr>
            <w:tcW w:w="1620" w:type="dxa"/>
            <w:tcBorders>
              <w:right w:val="single" w:sz="4" w:space="0" w:color="D9D9D9"/>
            </w:tcBorders>
            <w:shd w:val="clear" w:color="auto" w:fill="auto"/>
          </w:tcPr>
          <w:p w14:paraId="79D99C44" w14:textId="77777777" w:rsidR="00E359B8" w:rsidRPr="000838B7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</w:tr>
      <w:tr w:rsidR="008F7767" w:rsidRPr="00C22079" w14:paraId="5E16FA79" w14:textId="77777777" w:rsidTr="00514C36">
        <w:trPr>
          <w:trHeight w:val="256"/>
        </w:trPr>
        <w:tc>
          <w:tcPr>
            <w:tcW w:w="1170" w:type="dxa"/>
            <w:gridSpan w:val="2"/>
            <w:vMerge/>
            <w:tcBorders>
              <w:left w:val="single" w:sz="4" w:space="0" w:color="D9D9D9"/>
            </w:tcBorders>
          </w:tcPr>
          <w:p w14:paraId="1995DB1F" w14:textId="77777777" w:rsidR="00E359B8" w:rsidRPr="000838B7" w:rsidRDefault="00E359B8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left w:val="single" w:sz="4" w:space="0" w:color="D9D9D9"/>
            </w:tcBorders>
          </w:tcPr>
          <w:p w14:paraId="2503E81D" w14:textId="77777777" w:rsidR="00E359B8" w:rsidRPr="00E6392D" w:rsidRDefault="00E359B8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21EC6EB0" w14:textId="77777777" w:rsidR="00E359B8" w:rsidRPr="000838B7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980" w:type="dxa"/>
            <w:gridSpan w:val="2"/>
            <w:vMerge/>
          </w:tcPr>
          <w:p w14:paraId="065F1ABA" w14:textId="77777777" w:rsidR="00E359B8" w:rsidRPr="00E6392D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990FB4F" w14:textId="77777777" w:rsidR="00E359B8" w:rsidRPr="000838B7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620" w:type="dxa"/>
            <w:gridSpan w:val="2"/>
          </w:tcPr>
          <w:p w14:paraId="1A05BFD9" w14:textId="4721E706" w:rsidR="00E359B8" w:rsidRPr="00E6392D" w:rsidRDefault="00E359B8" w:rsidP="000E084B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98" w:name="base_costMfg1"/>
            <w:bookmarkEnd w:id="98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16.72 USD</w:t>
            </w:r>
          </w:p>
        </w:tc>
        <w:tc>
          <w:tcPr>
            <w:tcW w:w="1620" w:type="dxa"/>
            <w:tcBorders>
              <w:right w:val="single" w:sz="4" w:space="0" w:color="D9D9D9"/>
            </w:tcBorders>
            <w:shd w:val="clear" w:color="auto" w:fill="auto"/>
            <w:vAlign w:val="center"/>
          </w:tcPr>
          <w:p w14:paraId="699D9982" w14:textId="6E80A53D" w:rsidR="00E359B8" w:rsidRPr="00E6392D" w:rsidRDefault="00E359B8" w:rsidP="00263C7B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99" w:name="base_costpp0"/>
            <w:bookmarkEnd w:id="99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17.44 USD</w:t>
            </w:r>
          </w:p>
        </w:tc>
      </w:tr>
      <w:tr w:rsidR="008F7767" w:rsidRPr="00C22079" w14:paraId="3CF4BE36" w14:textId="77777777" w:rsidTr="00514C36">
        <w:trPr>
          <w:trHeight w:val="408"/>
        </w:trPr>
        <w:tc>
          <w:tcPr>
            <w:tcW w:w="1170" w:type="dxa"/>
            <w:gridSpan w:val="2"/>
            <w:vMerge/>
            <w:tcBorders>
              <w:left w:val="single" w:sz="4" w:space="0" w:color="D9D9D9"/>
            </w:tcBorders>
          </w:tcPr>
          <w:p w14:paraId="3293E387" w14:textId="77777777" w:rsidR="00E359B8" w:rsidRPr="000838B7" w:rsidRDefault="00E359B8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left w:val="single" w:sz="4" w:space="0" w:color="D9D9D9"/>
            </w:tcBorders>
          </w:tcPr>
          <w:p w14:paraId="6E8C7746" w14:textId="77777777" w:rsidR="00E359B8" w:rsidRPr="00E6392D" w:rsidRDefault="00E359B8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1DC8B257" w14:textId="77777777" w:rsidR="00E359B8" w:rsidRPr="000838B7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980" w:type="dxa"/>
            <w:gridSpan w:val="2"/>
            <w:vMerge/>
          </w:tcPr>
          <w:p w14:paraId="376E7B76" w14:textId="77777777" w:rsidR="00E359B8" w:rsidRPr="00E6392D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4833F20" w14:textId="3B110891" w:rsidR="00E359B8" w:rsidRPr="000838B7" w:rsidRDefault="00E359B8" w:rsidP="00F10B7D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100" w:name="base_MarkupDiscountLabel0"/>
            <w:bookmarkEnd w:id="100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Discount</w:t>
            </w:r>
          </w:p>
        </w:tc>
        <w:tc>
          <w:tcPr>
            <w:tcW w:w="1620" w:type="dxa"/>
            <w:gridSpan w:val="2"/>
          </w:tcPr>
          <w:p w14:paraId="5A197F9F" w14:textId="335C9480" w:rsidR="00E359B8" w:rsidRPr="00E6392D" w:rsidRDefault="00E359B8" w:rsidP="000E084B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1" w:name="base_costMD0"/>
            <w:bookmarkEnd w:id="101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620" w:type="dxa"/>
            <w:tcBorders>
              <w:right w:val="single" w:sz="4" w:space="0" w:color="D9D9D9"/>
            </w:tcBorders>
            <w:shd w:val="clear" w:color="auto" w:fill="auto"/>
          </w:tcPr>
          <w:p w14:paraId="1F41DE2A" w14:textId="77777777" w:rsidR="00E359B8" w:rsidRPr="000838B7" w:rsidRDefault="00E359B8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8E7553" w:rsidRPr="00C22079" w14:paraId="5951534F" w14:textId="77777777" w:rsidTr="000E084B">
        <w:trPr>
          <w:trHeight w:val="601"/>
        </w:trPr>
        <w:tc>
          <w:tcPr>
            <w:tcW w:w="10800" w:type="dxa"/>
            <w:gridSpan w:val="10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1431E600" w14:textId="77777777" w:rsidR="00E359B8" w:rsidRPr="00D51783" w:rsidRDefault="00E359B8" w:rsidP="00E6444D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Linea base: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8E7553" w:rsidRPr="00C22079" w14:paraId="5D06DB61" w14:textId="77777777" w:rsidTr="006D1D1A">
        <w:tc>
          <w:tcPr>
            <w:tcW w:w="10800" w:type="dxa"/>
            <w:gridSpan w:val="10"/>
            <w:tcBorders>
              <w:left w:val="single" w:sz="4" w:space="0" w:color="D9D9D9"/>
              <w:right w:val="single" w:sz="4" w:space="0" w:color="D9D9D9"/>
            </w:tcBorders>
          </w:tcPr>
          <w:p w14:paraId="1FF5D837" w14:textId="77777777" w:rsidR="00E359B8" w:rsidRDefault="00E359B8" w:rsidP="00E6444D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854E55" w:rsidRPr="00F736DF" w14:paraId="03A95EB0" w14:textId="77777777" w:rsidTr="006A713F">
              <w:trPr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57479A4" w14:textId="4B64C417" w:rsidR="00E359B8" w:rsidRPr="000838B7" w:rsidRDefault="00E359B8" w:rsidP="00B81D96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bookmarkStart w:id="102" w:name="base_SetupCostTable0"/>
                  <w:bookmarkEnd w:id="102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06B633E" w14:textId="77777777" w:rsidR="00E359B8" w:rsidRPr="00F736DF" w:rsidRDefault="00E359B8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2CB131F" w14:textId="68669135" w:rsidR="00E359B8" w:rsidRPr="00F736DF" w:rsidRDefault="00E359B8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03" w:name="base_currency14"/>
                  <w:bookmarkEnd w:id="103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854E55" w:rsidRPr="00F736DF" w14:paraId="75C1D664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A231EC" w14:textId="5ADD6F97" w:rsidR="00E359B8" w:rsidRPr="00911D10" w:rsidRDefault="00E359B8" w:rsidP="00B81D96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Laser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5061F61D" w14:textId="7C0EC959" w:rsidR="00E359B8" w:rsidRPr="00F736DF" w:rsidRDefault="00E359B8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92B8608" w14:textId="5E4F55D7" w:rsidR="00E359B8" w:rsidRPr="00F736DF" w:rsidRDefault="00E359B8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6.67</w:t>
                  </w:r>
                </w:p>
              </w:tc>
            </w:tr>
            <w:tr w:rsidR="00E359B8" w:rsidRPr="00F736DF" w14:paraId="7B9F60CA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61E88B5" w14:textId="2C51219E" w:rsidR="00E359B8" w:rsidRDefault="00E359B8" w:rsidP="00B81D96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7C6F4950" w14:textId="3F83642B" w:rsidR="00E359B8" w:rsidRDefault="00E359B8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45C7FCB" w14:textId="2EA6A12F" w:rsidR="00E359B8" w:rsidRDefault="00E359B8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6.67</w:t>
                  </w:r>
                </w:p>
              </w:tc>
            </w:tr>
            <w:tr w:rsidR="00854E55" w:rsidRPr="00F736DF" w14:paraId="511D76AE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84AB357" w14:textId="77777777" w:rsidR="00E359B8" w:rsidRPr="000838B7" w:rsidRDefault="00E359B8" w:rsidP="00B81D96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54CED191" w14:textId="5579A060" w:rsidR="00E359B8" w:rsidRDefault="00E359B8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4" w:name="base_timeTotalSetupOp0"/>
                  <w:bookmarkEnd w:id="10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D4A9406" w14:textId="45BF42FC" w:rsidR="00E359B8" w:rsidRPr="00692531" w:rsidRDefault="00E359B8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5" w:name="base_costTotalSetupOp0"/>
                  <w:bookmarkEnd w:id="105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13.33</w:t>
                  </w:r>
                </w:p>
              </w:tc>
            </w:tr>
          </w:tbl>
          <w:p w14:paraId="725EDC81" w14:textId="77777777" w:rsidR="00E359B8" w:rsidRDefault="00E359B8" w:rsidP="00E6444D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7"/>
              <w:gridCol w:w="1620"/>
              <w:gridCol w:w="1440"/>
              <w:gridCol w:w="1620"/>
              <w:gridCol w:w="1800"/>
              <w:gridCol w:w="1440"/>
            </w:tblGrid>
            <w:tr w:rsidR="004A55DE" w:rsidRPr="00D02B41" w14:paraId="35596C02" w14:textId="77777777" w:rsidTr="006A713F">
              <w:trPr>
                <w:trHeight w:val="458"/>
              </w:trPr>
              <w:tc>
                <w:tcPr>
                  <w:tcW w:w="25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4840435" w14:textId="58253F0C" w:rsidR="00E359B8" w:rsidRPr="000838B7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Percorsi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taglio</w:t>
                  </w:r>
                  <w:bookmarkStart w:id="106" w:name="base_CutTbl0"/>
                  <w:bookmarkEnd w:id="106"/>
                  <w:proofErr w:type="spellEnd"/>
                </w:p>
              </w:tc>
              <w:tc>
                <w:tcPr>
                  <w:tcW w:w="162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7A2471C" w14:textId="77777777" w:rsidR="00E359B8" w:rsidRDefault="00E359B8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</w:p>
                <w:p w14:paraId="678EDF8D" w14:textId="77777777" w:rsidR="00E359B8" w:rsidRPr="00D02B41" w:rsidRDefault="00E359B8" w:rsidP="00A50199">
                  <w:pPr>
                    <w:ind w:right="480"/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F231104" w14:textId="77777777" w:rsidR="00E359B8" w:rsidRPr="00D02B41" w:rsidRDefault="00E359B8" w:rsidP="00AD403C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162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F50BCC4" w14:textId="41DD96BD" w:rsidR="00E359B8" w:rsidRPr="00D02B41" w:rsidRDefault="00E359B8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Lunghezza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(</w:t>
                  </w:r>
                  <w:bookmarkStart w:id="107" w:name="base_cutLength0"/>
                  <w:bookmarkEnd w:id="107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80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7667DD9" w14:textId="77777777" w:rsidR="00E359B8" w:rsidRPr="00D02B41" w:rsidRDefault="00E359B8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44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1F6D515" w14:textId="1A21E918" w:rsidR="00E359B8" w:rsidRPr="00D02B41" w:rsidRDefault="00E359B8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08" w:name="base_currency11"/>
                  <w:bookmarkEnd w:id="10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4A55DE" w:rsidRPr="00D02B41" w14:paraId="6A78257B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2915959" w14:textId="360A731E" w:rsidR="00E359B8" w:rsidRPr="00D02B41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1D9641" w14:textId="49EF237C" w:rsidR="00E359B8" w:rsidRPr="00D02B41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1A1D2B" w14:textId="763120DD" w:rsidR="00E359B8" w:rsidRPr="00D02B41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BDDE77E" w14:textId="55C6AFCD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383.87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B06A3B0" w14:textId="42532C81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C28BC0" w14:textId="0BDF3353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0.54</w:t>
                  </w:r>
                </w:p>
              </w:tc>
            </w:tr>
            <w:tr w:rsidR="00E359B8" w:rsidRPr="00D02B41" w14:paraId="2D2B83E0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776E855" w14:textId="796EFD0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7BBBA61" w14:textId="31EE7294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7E9E93E" w14:textId="23AE5AAE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A5A65F" w14:textId="72D9808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4EC62D9" w14:textId="1D259C0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B9924F5" w14:textId="46DFADA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E0820B1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5BD4D88" w14:textId="08DAED7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A542257" w14:textId="51D576F4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8B62577" w14:textId="05413E5E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EC83978" w14:textId="330259D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251985F" w14:textId="7C3C6D3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F4F3DF1" w14:textId="353672A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54AF4B1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2D250B5" w14:textId="079A050B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6EF0CB" w14:textId="3AC02933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1868B3" w14:textId="78F957D3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3756369" w14:textId="10AB32B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737874" w14:textId="12C6448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DE0D4A7" w14:textId="5B3F5D3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23AFFF4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12BBB72" w14:textId="2C79DEA7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5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5C2DF28" w14:textId="5A5F6A2F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F7B3BB" w14:textId="197982CA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CB7019A" w14:textId="659B409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C51D60" w14:textId="1008FBE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C04E111" w14:textId="43B5999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31435E7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ABF519" w14:textId="396492EB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6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E69B32" w14:textId="62651D75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7DCA235" w14:textId="5C280B69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47AB51" w14:textId="074AA94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83F0A8" w14:textId="564D562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EB439A5" w14:textId="6FEFAB1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B64B33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3E66B78" w14:textId="113CE622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7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B59304" w14:textId="68555807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5D5D1AE" w14:textId="2D1EEECB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6D9AFCA" w14:textId="16BBAAF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39BF56" w14:textId="389A17E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6E0FE5" w14:textId="0A92BFE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41CA701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80AB60" w14:textId="2A3F988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8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3B6DFE" w14:textId="64CB9FCA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5F7AD99" w14:textId="72BDECAC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CB9808" w14:textId="7B2D745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942F65" w14:textId="19D6645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EAE9EC" w14:textId="50D3180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23973E40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91C2BC" w14:textId="7C3BDFDC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9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E872A6" w14:textId="2007E71F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E8327AB" w14:textId="6A3A4ED3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958B08" w14:textId="59EEE83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C03AFCA" w14:textId="3D4E7D1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47B91DA" w14:textId="0721944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4226FD63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BCEF6A" w14:textId="6CD3A876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10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39975E" w14:textId="0EF2AD7B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C70AD2A" w14:textId="0EF60FD8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9B0110D" w14:textId="10CA81E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8B1609" w14:textId="43E52EE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D929D7" w14:textId="4A44A35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5C25065E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FA32F80" w14:textId="1372391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6206A9" w14:textId="2005D5C5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5A64DF9" w14:textId="1AE69DF1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0A155B" w14:textId="1C45E2F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5E24456" w14:textId="402020D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4646FE2" w14:textId="2B98205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4CFAC53D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66FEAC" w14:textId="4B6D879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144BC70" w14:textId="43F7487A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4FDF81D" w14:textId="00A45900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24723C" w14:textId="3BF6FEF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73F51D1" w14:textId="0D9FF26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332BFF5" w14:textId="4C23CA0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AC2CB29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7D7D11B" w14:textId="6DF8A8A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7DC22A" w14:textId="776BEB4E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C8E986D" w14:textId="022F1649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57A7F44" w14:textId="6376A73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711C4F" w14:textId="59FABC4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57DCEB" w14:textId="03150C7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5938BB7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0386524" w14:textId="707D65C0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E8CF037" w14:textId="15B5718F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E85B86" w14:textId="6CD249B2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00C131A" w14:textId="5A622E3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4583D1" w14:textId="039309D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7DECBAF" w14:textId="3AEC154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E07B023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A5E265F" w14:textId="27FCFFA4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15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F3088B" w14:textId="2FE807A7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E9B83E7" w14:textId="737A59AC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F2012BB" w14:textId="37CF0AA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C7B534B" w14:textId="1CD97DF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374967" w14:textId="5EC254E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2A920EB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0EBC3CA" w14:textId="7D60835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16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C2F133" w14:textId="7A9C056F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4AC230B" w14:textId="4E896956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AC93DF3" w14:textId="089AE56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55A9521" w14:textId="395E8B9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17E496" w14:textId="7B1EC38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0E5CB74D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6955D8" w14:textId="15F0C51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17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50F40B8" w14:textId="50C6AF98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532B96C" w14:textId="714B2DB0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003142" w14:textId="6C24A01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06EA6B0" w14:textId="541F570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FFD957E" w14:textId="515A369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45015AF2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BA05F7C" w14:textId="600ADE5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18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27BF543" w14:textId="1C017792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7CBD51" w14:textId="7F54D116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477AC30" w14:textId="73E629E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E156629" w14:textId="5FE29F4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5FCF9A1" w14:textId="1405DD6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6155E02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46993E7" w14:textId="4CC421EE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lastRenderedPageBreak/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19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15BDB3D" w14:textId="1B5691F0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F6703A" w14:textId="63295BEF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3C3C56" w14:textId="44B8BF0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9E36BDC" w14:textId="7E86771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ADAEBE" w14:textId="07949D7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3DB6CC09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F422F12" w14:textId="28BE499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20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91484ED" w14:textId="2719006A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33C6B90" w14:textId="0531B9F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F749B4" w14:textId="5FB7782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D368CA" w14:textId="1C88E74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567E486" w14:textId="4B1C6AD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443E0A39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13EE625" w14:textId="1B1B0DE4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50FED23" w14:textId="77F0ADDB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092D6E" w14:textId="674A961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20CD5F" w14:textId="336C704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738B74" w14:textId="621C4D0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B9C817" w14:textId="72C3DB5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F0F824A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A24499" w14:textId="11064EB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2E77F9" w14:textId="3A058EE1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BD75DA" w14:textId="02471885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75F29B3" w14:textId="7C84646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8CF9B62" w14:textId="7E0DC00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88D2E5" w14:textId="708DBFC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354A5485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937971" w14:textId="7F9948C8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A6CFDF" w14:textId="368A1206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1818676" w14:textId="69E24346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103EA7" w14:textId="283BBF2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4041CB" w14:textId="172021A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28DA45" w14:textId="46B7637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D160549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4A11B55" w14:textId="50D5AA7E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A27E98" w14:textId="2FFA900C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BDF6A94" w14:textId="3A74E1E5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08960B" w14:textId="310AD73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570FB83" w14:textId="07F0698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A6DB06D" w14:textId="2D0DFBA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1834656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03B7618" w14:textId="742E0DEE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25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2E2CBF" w14:textId="25D9689C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774D70" w14:textId="208EF9F9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E2B6C9" w14:textId="28187C0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D8B22B3" w14:textId="4E5A153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DBEF329" w14:textId="70EBE90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3FBDB175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44B5D0" w14:textId="6B4D9A49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26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FFD336" w14:textId="1B24D8FC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256B8F9" w14:textId="6FA4F5C3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031A21" w14:textId="26753F3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60E063C" w14:textId="7B06E0B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11DFA5" w14:textId="51E8C8F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A67D98E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F2D129" w14:textId="4D11E2A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27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4EE19E" w14:textId="4230A769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324E6D" w14:textId="5F934E52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F7983E" w14:textId="31307E3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986AE6" w14:textId="2C663F4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49D471" w14:textId="6996249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34302E2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558597E" w14:textId="3768114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28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6E0D9E" w14:textId="2E6B6241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0D2DE1" w14:textId="68A51773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AA5F584" w14:textId="20818DB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BC8AE8D" w14:textId="25257CE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CDD631D" w14:textId="2A351C8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DA4CF5E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3A6A6E" w14:textId="66B4392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29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11DE8B" w14:textId="2B01EF61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F935981" w14:textId="04491E07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2DD8FFD" w14:textId="0411B87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E9CCDA" w14:textId="36DDFFA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C64AF45" w14:textId="7DA658E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36E6D61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4EA373F" w14:textId="6E670D7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30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8566C9D" w14:textId="027C3F03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6919F47" w14:textId="738A1327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980AE9" w14:textId="130DC0C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2E75540" w14:textId="11AA25C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BE5276" w14:textId="4779258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1680741F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5DED4D5" w14:textId="58F37FA9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0979358" w14:textId="10754B4B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FC7800" w14:textId="7ED62800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D947A75" w14:textId="78C98B3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2AA7E8" w14:textId="66EDFF7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783B1B" w14:textId="536E4D4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E0DB950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6AFB8B" w14:textId="1F8B1113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40F276" w14:textId="351AC5AB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A29973" w14:textId="5F1DFAB3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5E57891" w14:textId="1C278D1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4F1775" w14:textId="345D03C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43D9F7" w14:textId="6F65A66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5D66643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B35F38" w14:textId="3C204C0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589D5D" w14:textId="3E10A605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99F791" w14:textId="1FBDD7A0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BB360B" w14:textId="5105C56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14F898" w14:textId="6571F32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D91CCB0" w14:textId="5F8AF67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76715119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33F5F6F" w14:textId="744131A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13CCCBD" w14:textId="041BB4F5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8736F9" w14:textId="35F9DF4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549D70" w14:textId="4DF6F96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28A742" w14:textId="16CA21F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9A55317" w14:textId="6385896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09B045F0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2107D88" w14:textId="4A77CEC5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35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DACAD15" w14:textId="71443973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79075F" w14:textId="615CE178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21CB463" w14:textId="434299A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240EA84" w14:textId="6D0C719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71BEC4" w14:textId="116E2E8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635773B4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F182AAB" w14:textId="2CFEBD39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36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D29C4E0" w14:textId="43ADFEB6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672AEA5" w14:textId="05115F2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8A2F816" w14:textId="067BA57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25.13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F143F7C" w14:textId="5086D73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D42335" w14:textId="5FFA1EE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0.04</w:t>
                  </w:r>
                </w:p>
              </w:tc>
            </w:tr>
            <w:tr w:rsidR="00E359B8" w:rsidRPr="00D02B41" w14:paraId="6BA5B1C7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1C507C4" w14:textId="4EA2217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37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EC7C6E3" w14:textId="3CE9D986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125E6C2" w14:textId="724AAB9D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612505C" w14:textId="35A6A03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7A18F86" w14:textId="545E4E4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C0BCC33" w14:textId="40ECE46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EDA774B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E3DB83A" w14:textId="3E1F347D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38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D15CD7" w14:textId="4E2D7ABF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E380CB" w14:textId="41CADB56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4D0B9AC" w14:textId="1E4D45F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6FD1BB" w14:textId="1580DDE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ACDA908" w14:textId="0BCDDF5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E59F6B3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AE94B76" w14:textId="2C59F8A9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39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00EE99" w14:textId="12A537C0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5CE1975" w14:textId="675877BF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EB367FB" w14:textId="47F6C0A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A8F726" w14:textId="604A114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1E6D75" w14:textId="14858A4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3640F503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1B5BFD" w14:textId="7504466F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40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1A4DB83" w14:textId="400F0211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C86324A" w14:textId="1ACF15D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3442AE9" w14:textId="15851CB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2EE0F3" w14:textId="2EAB62E3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787582" w14:textId="7FFD601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5335DB0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ECAAD8" w14:textId="1E9DD5E6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630960" w14:textId="28238B6F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16B4BD7" w14:textId="76A8E19C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C495823" w14:textId="47E4180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C7193E" w14:textId="147AB63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5205A42" w14:textId="42ACFE2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2C484619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EDE72CA" w14:textId="6BB5FBFB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E6912A" w14:textId="3F90B04A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65BD3BF" w14:textId="2CC7D423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BD717E8" w14:textId="0922009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5BD111A" w14:textId="787E157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145C2A0" w14:textId="180B852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E512997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16888D" w14:textId="3AB57C2B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8185AE" w14:textId="5F695044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AF232BC" w14:textId="663927F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913DED" w14:textId="39BEA105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7016898" w14:textId="61340D7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164B3D" w14:textId="24F46C9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5B202EC4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6B05B07" w14:textId="7CAEFD5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6A0C61A" w14:textId="603A51F7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0DCB3E1" w14:textId="38675CB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DED8FD0" w14:textId="705C356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B2E691" w14:textId="1C79FD0D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4437DF" w14:textId="0EED9199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829599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1352BF" w14:textId="355F721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45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55A20FC" w14:textId="29A7B917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DB034D8" w14:textId="227462B3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E81F61" w14:textId="65FB4178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08AF11" w14:textId="730B8DA1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F310F6B" w14:textId="1D454F0E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1692B19F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130FD00" w14:textId="14B4EDCA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46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66BA5F" w14:textId="7C132DBB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308B264" w14:textId="06CE467D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B08509" w14:textId="3272DE16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EC9AE4" w14:textId="7BBEC01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CFED087" w14:textId="5FDB305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67D00F0B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2D7F46" w14:textId="33DE1022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47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7899F7" w14:textId="691DBAD8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0B76430" w14:textId="3495F026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8B358A" w14:textId="772AA90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591E081" w14:textId="3AA49AB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5E6185" w14:textId="57CF1DB0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05C33C83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F6E3030" w14:textId="2DF5150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lastRenderedPageBreak/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48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3B7296" w14:textId="2E338FAC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A7CA78" w14:textId="0B1B77D4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00F3F9B" w14:textId="37D0B84A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07C0E6" w14:textId="5D3AB22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801C1D" w14:textId="2FD1F9CF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5290637F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75E7A0" w14:textId="0845E891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49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43C3E9" w14:textId="7CF7A597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BBF92DE" w14:textId="4398846C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722497" w14:textId="4D1CF2B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F29BCF" w14:textId="6A98E56B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E501DB5" w14:textId="06A632E2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E359B8" w:rsidRPr="00D02B41" w14:paraId="4E6E7ADA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1DF559" w14:textId="7F6BCE44" w:rsidR="00E359B8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50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5A25C8" w14:textId="65D4F512" w:rsidR="00E359B8" w:rsidRDefault="00E359B8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684A50" w14:textId="35CAA2CF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CF7C50A" w14:textId="39D4AEE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84EF2B8" w14:textId="2F4777C4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7C22767" w14:textId="63CA607C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A55DE" w:rsidRPr="00D02B41" w14:paraId="1B5D6DB8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E42CCA2" w14:textId="77777777" w:rsidR="00E359B8" w:rsidRPr="000838B7" w:rsidRDefault="00E359B8" w:rsidP="00F30CB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3B11A61" w14:textId="77777777" w:rsidR="00E359B8" w:rsidRDefault="00E359B8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C4D9F34" w14:textId="75A078FC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9" w:name="base_numTtlCutOp0"/>
                  <w:bookmarkEnd w:id="10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50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8E16EED" w14:textId="4C6EAC5D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0" w:name="base_cutLengthTtlCutOp0"/>
                  <w:bookmarkEnd w:id="110"/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4B693631" w14:textId="284E5F33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1" w:name="base_timeTtlCutOp0"/>
                  <w:bookmarkEnd w:id="111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E50C334" w14:textId="61A6E08C" w:rsidR="00E359B8" w:rsidRPr="00D02B4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2" w:name="base_costTtlCutOp0"/>
                  <w:bookmarkEnd w:id="112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1.38</w:t>
                  </w:r>
                </w:p>
              </w:tc>
            </w:tr>
          </w:tbl>
          <w:p w14:paraId="6A46FECA" w14:textId="77777777" w:rsidR="00E359B8" w:rsidRDefault="00E359B8" w:rsidP="00E6444D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67"/>
              <w:gridCol w:w="3585"/>
              <w:gridCol w:w="3334"/>
            </w:tblGrid>
            <w:tr w:rsidR="00ED42C8" w:rsidRPr="00F736DF" w14:paraId="3D6F2C08" w14:textId="77777777" w:rsidTr="006A713F">
              <w:trPr>
                <w:trHeight w:val="425"/>
              </w:trPr>
              <w:tc>
                <w:tcPr>
                  <w:tcW w:w="356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D26B9CF" w14:textId="5D3DDC1E" w:rsidR="00E359B8" w:rsidRPr="000838B7" w:rsidRDefault="00E359B8" w:rsidP="00815C5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Piegature</w:t>
                  </w:r>
                  <w:bookmarkStart w:id="113" w:name="base_BendsTable0"/>
                  <w:bookmarkEnd w:id="113"/>
                  <w:proofErr w:type="spellEnd"/>
                </w:p>
              </w:tc>
              <w:tc>
                <w:tcPr>
                  <w:tcW w:w="358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1B2E8A8" w14:textId="77777777" w:rsidR="00E359B8" w:rsidRPr="00F736DF" w:rsidRDefault="00E359B8" w:rsidP="00E6444D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333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794402F" w14:textId="6D6829FC" w:rsidR="00E359B8" w:rsidRPr="00F736DF" w:rsidRDefault="00E359B8" w:rsidP="002F3D0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4" w:name="base_currency7"/>
                  <w:bookmarkEnd w:id="114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8E7553" w:rsidRPr="00F736DF" w14:paraId="77DB83CA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CF90A64" w14:textId="5A013D77" w:rsidR="00E359B8" w:rsidRPr="00911D10" w:rsidRDefault="00E359B8" w:rsidP="00E77FB5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PiegaturaBordo1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9109637" w14:textId="7C9FD991" w:rsidR="00E359B8" w:rsidRPr="00F736DF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C5F876E" w14:textId="1B6A79A1" w:rsidR="00E359B8" w:rsidRPr="00F736DF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E359B8" w:rsidRPr="00F736DF" w14:paraId="568E4C29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CD61034" w14:textId="2C0C9890" w:rsidR="00E359B8" w:rsidRDefault="00E359B8" w:rsidP="00E77FB5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PiegaturaBordo2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B3873D4" w14:textId="7A4593B7" w:rsidR="00E359B8" w:rsidRDefault="00E359B8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FC07D28" w14:textId="5A40D7A7" w:rsidR="00E359B8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8E7553" w:rsidRPr="00F736DF" w14:paraId="02C8BCAF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5BCDE6" w14:textId="77777777" w:rsidR="00E359B8" w:rsidRPr="000838B7" w:rsidRDefault="00E359B8" w:rsidP="00E6444D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F6D196" w14:textId="25C48AA9" w:rsidR="00E359B8" w:rsidRPr="0069253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5" w:name="base_numTotalBendOp0"/>
                  <w:bookmarkEnd w:id="115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6D349F2" w14:textId="00083E87" w:rsidR="00E359B8" w:rsidRPr="00692531" w:rsidRDefault="00E359B8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6" w:name="base_costTotalBendOp0"/>
                  <w:bookmarkEnd w:id="116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2.00</w:t>
                  </w:r>
                </w:p>
              </w:tc>
            </w:tr>
          </w:tbl>
          <w:p w14:paraId="69FB2B09" w14:textId="77777777" w:rsidR="00E359B8" w:rsidRDefault="00E359B8" w:rsidP="00E6444D"/>
          <w:p w14:paraId="7E14A902" w14:textId="57537F4F" w:rsidR="00E359B8" w:rsidRDefault="00E359B8" w:rsidP="00E6444D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67"/>
              <w:gridCol w:w="3585"/>
              <w:gridCol w:w="3334"/>
            </w:tblGrid>
            <w:tr w:rsidR="007B50B3" w:rsidRPr="00F736DF" w14:paraId="0863F581" w14:textId="77777777" w:rsidTr="006A713F">
              <w:trPr>
                <w:trHeight w:val="425"/>
              </w:trPr>
              <w:tc>
                <w:tcPr>
                  <w:tcW w:w="356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9A4B453" w14:textId="06D04985" w:rsidR="00E359B8" w:rsidRPr="000838B7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personalizzate</w:t>
                  </w:r>
                  <w:bookmarkStart w:id="117" w:name="part_CustomOperations1"/>
                  <w:bookmarkEnd w:id="117"/>
                  <w:proofErr w:type="spellEnd"/>
                </w:p>
              </w:tc>
              <w:tc>
                <w:tcPr>
                  <w:tcW w:w="358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EA6C512" w14:textId="77777777" w:rsidR="00E359B8" w:rsidRPr="00F736DF" w:rsidRDefault="00E359B8" w:rsidP="00F30CBB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333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1EE31331" w14:textId="50CCF676" w:rsidR="00E359B8" w:rsidRPr="00F736DF" w:rsidRDefault="00E359B8" w:rsidP="00F30CBB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8" w:name="part_currency0"/>
                  <w:bookmarkEnd w:id="11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7B50B3" w:rsidRPr="00F736DF" w14:paraId="61CBD887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DCDF9E6" w14:textId="77777777" w:rsidR="00E359B8" w:rsidRPr="00911D10" w:rsidRDefault="00E359B8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1F8FAEB" w14:textId="77777777" w:rsidR="00E359B8" w:rsidRPr="00F736DF" w:rsidRDefault="00E359B8" w:rsidP="007E0385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7BEE7B5" w14:textId="77777777" w:rsidR="00E359B8" w:rsidRPr="00F736DF" w:rsidRDefault="00E359B8" w:rsidP="007E038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7B50B3" w:rsidRPr="00F736DF" w14:paraId="749BA461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43EA1B6" w14:textId="77777777" w:rsidR="00E359B8" w:rsidRPr="000838B7" w:rsidRDefault="00E359B8" w:rsidP="00F30CB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CEA7D2" w14:textId="4C0F34CC" w:rsidR="00E359B8" w:rsidRPr="00692531" w:rsidRDefault="00E359B8" w:rsidP="007E0385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9" w:name="base_qtyTotalCustOp0"/>
                  <w:bookmarkEnd w:id="119"/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00901ED" w14:textId="5A01411C" w:rsidR="00E359B8" w:rsidRPr="00692531" w:rsidRDefault="00E359B8" w:rsidP="007E0385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20" w:name="base_costTotalCustomOp0"/>
                  <w:bookmarkEnd w:id="120"/>
                </w:p>
              </w:tc>
            </w:tr>
          </w:tbl>
          <w:p w14:paraId="11FE21CA" w14:textId="77777777" w:rsidR="00E359B8" w:rsidRDefault="00E359B8" w:rsidP="00E6444D"/>
          <w:p w14:paraId="66D6E472" w14:textId="77777777" w:rsidR="00E359B8" w:rsidRPr="006D1D1A" w:rsidRDefault="00E359B8" w:rsidP="006D1D1A">
            <w:pPr>
              <w:tabs>
                <w:tab w:val="left" w:pos="3449"/>
              </w:tabs>
            </w:pPr>
            <w:r>
              <w:tab/>
            </w:r>
          </w:p>
        </w:tc>
      </w:tr>
    </w:tbl>
    <w:p w14:paraId="6B1AFCA4" w14:textId="77777777" w:rsidR="00E359B8" w:rsidRDefault="00E359B8" w:rsidP="004564A0">
      <w:pPr>
        <w:tabs>
          <w:tab w:val="left" w:pos="360"/>
        </w:tabs>
        <w:ind w:right="-1260"/>
      </w:pPr>
    </w:p>
    <w:sectPr w:rsidR="00C34106" w:rsidSect="00E359B8">
      <w:footerReference w:type="default" r:id="rId14"/>
      <w:pgSz w:w="12240" w:h="15840" w:code="1"/>
      <w:pgMar w:top="547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134A8" w14:textId="77777777" w:rsidR="00E359B8" w:rsidRDefault="00E359B8">
      <w:r>
        <w:separator/>
      </w:r>
    </w:p>
  </w:endnote>
  <w:endnote w:type="continuationSeparator" w:id="0">
    <w:p w14:paraId="15FE7CB5" w14:textId="77777777" w:rsidR="00E359B8" w:rsidRDefault="00E35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3D281" w14:textId="77777777" w:rsidR="00E359B8" w:rsidRDefault="00E359B8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0C5F478E" w14:textId="77777777" w:rsidR="00E359B8" w:rsidRDefault="00E359B8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 w14:anchorId="26F5EA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705F2" w14:textId="77777777" w:rsidR="00E359B8" w:rsidRDefault="00E359B8">
      <w:r>
        <w:separator/>
      </w:r>
    </w:p>
  </w:footnote>
  <w:footnote w:type="continuationSeparator" w:id="0">
    <w:p w14:paraId="0B97995A" w14:textId="77777777" w:rsidR="00E359B8" w:rsidRDefault="00E359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9B8"/>
    <w:rsid w:val="00E3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oNotEmbedSmartTags/>
  <w:decimalSymbol w:val=","/>
  <w:listSeparator w:val=";"/>
  <w14:docId w14:val="782E6396"/>
  <w15:chartTrackingRefBased/>
  <w15:docId w15:val="{7EB2190B-A4CC-48BF-B423-084FEFBE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211ECB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styleId="Elencomedio2-Colore6">
    <w:name w:val="Medium List 2 Accent 6"/>
    <w:basedOn w:val="Tabellanormale"/>
    <w:uiPriority w:val="66"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fondochiaro-Colore6">
    <w:name w:val="Light Shading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igliachiara-Colore6">
    <w:name w:val="Light Grid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customStyle="1" w:styleId="Titolo1Carattere">
    <w:name w:val="Titolo 1 Carattere"/>
    <w:link w:val="Titolo1"/>
    <w:rsid w:val="00211ECB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sheetmetal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7864D-0E83-4E70-A530-37A520F32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costingreport_sheetmetal</Template>
  <TotalTime>1</TotalTime>
  <Pages>8</Pages>
  <Words>1132</Words>
  <Characters>6453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Small Army</Company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1900-12-31T23:00:00Z</cp:lastPrinted>
  <dcterms:created xsi:type="dcterms:W3CDTF">2024-01-20T17:47:00Z</dcterms:created>
  <dcterms:modified xsi:type="dcterms:W3CDTF">2024-01-20T17:48:00Z</dcterms:modified>
</cp:coreProperties>
</file>