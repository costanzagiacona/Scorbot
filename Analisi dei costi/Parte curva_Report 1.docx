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5" w:type="dxa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275"/>
        <w:gridCol w:w="6940"/>
      </w:tblGrid>
      <w:tr w:rsidR="00CE409C" w:rsidRPr="00C22079" w14:paraId="20D45F1B" w14:textId="77777777" w:rsidTr="00FE0366">
        <w:trPr>
          <w:trHeight w:val="1340"/>
        </w:trPr>
        <w:tc>
          <w:tcPr>
            <w:tcW w:w="3600" w:type="dxa"/>
            <w:vAlign w:val="center"/>
          </w:tcPr>
          <w:p w14:paraId="65035695" w14:textId="1CB12B71" w:rsidR="006640E0" w:rsidRPr="00C22079" w:rsidRDefault="006640E0" w:rsidP="005F0073">
            <w:bookmarkStart w:id="0" w:name="company_logo0"/>
            <w:bookmarkEnd w:id="0"/>
          </w:p>
        </w:tc>
        <w:tc>
          <w:tcPr>
            <w:tcW w:w="7215" w:type="dxa"/>
            <w:gridSpan w:val="2"/>
            <w:vMerge w:val="restart"/>
          </w:tcPr>
          <w:p w14:paraId="4C1D7868" w14:textId="77777777" w:rsidR="006640E0" w:rsidRPr="00B97946" w:rsidRDefault="006640E0" w:rsidP="00B97946">
            <w:pPr>
              <w:pStyle w:val="Titolo1"/>
              <w:jc w:val="right"/>
            </w:pPr>
            <w:proofErr w:type="spellStart"/>
            <w:r>
              <w:t>Rapporto</w:t>
            </w:r>
            <w:proofErr w:type="spellEnd"/>
            <w:r>
              <w:t xml:space="preserve"> SOLIDWORKS Costing</w:t>
            </w:r>
          </w:p>
          <w:p w14:paraId="22F15EF3" w14:textId="77777777" w:rsidR="006640E0" w:rsidRPr="00617411" w:rsidRDefault="006640E0" w:rsidP="00617411">
            <w:pPr>
              <w:rPr>
                <w:sz w:val="28"/>
                <w:szCs w:val="28"/>
              </w:rPr>
            </w:pPr>
          </w:p>
        </w:tc>
      </w:tr>
      <w:tr w:rsidR="00CE409C" w:rsidRPr="00C22079" w14:paraId="6722B061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0E514596" w14:textId="6E6FB0AF" w:rsidR="006640E0" w:rsidRPr="00A92C61" w:rsidRDefault="006640E0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5EE73680" w14:textId="77777777" w:rsidR="006640E0" w:rsidRPr="00C22079" w:rsidRDefault="006640E0" w:rsidP="00C34106">
            <w:pPr>
              <w:jc w:val="right"/>
            </w:pPr>
          </w:p>
        </w:tc>
      </w:tr>
      <w:tr w:rsidR="00CE409C" w:rsidRPr="00C22079" w14:paraId="53756E78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38D557F3" w14:textId="45258D2E" w:rsidR="006640E0" w:rsidRDefault="006640E0" w:rsidP="009F04F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6B9BCF87" w14:textId="77777777" w:rsidR="006640E0" w:rsidRPr="00C22079" w:rsidRDefault="006640E0" w:rsidP="00C34106">
            <w:pPr>
              <w:jc w:val="right"/>
            </w:pPr>
          </w:p>
        </w:tc>
      </w:tr>
      <w:tr w:rsidR="00CE409C" w:rsidRPr="00C22079" w14:paraId="6DF85F38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5B1BD852" w14:textId="4CA5E87D" w:rsidR="006640E0" w:rsidRDefault="006640E0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56469CC0" w14:textId="77777777" w:rsidR="006640E0" w:rsidRPr="00C22079" w:rsidRDefault="006640E0" w:rsidP="00C34106">
            <w:pPr>
              <w:jc w:val="right"/>
            </w:pPr>
          </w:p>
        </w:tc>
      </w:tr>
      <w:tr w:rsidR="00C34106" w:rsidRPr="00C22079" w14:paraId="0E4E3A53" w14:textId="77777777" w:rsidTr="00FE0366">
        <w:trPr>
          <w:trHeight w:val="963"/>
        </w:trPr>
        <w:tc>
          <w:tcPr>
            <w:tcW w:w="10815" w:type="dxa"/>
            <w:gridSpan w:val="3"/>
          </w:tcPr>
          <w:p w14:paraId="6C69CFA4" w14:textId="77777777" w:rsidR="006640E0" w:rsidRDefault="006640E0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40"/>
              <w:gridCol w:w="2281"/>
              <w:gridCol w:w="2902"/>
              <w:gridCol w:w="3524"/>
              <w:gridCol w:w="3732"/>
            </w:tblGrid>
            <w:tr w:rsidR="003433E3" w:rsidRPr="00CB49F3" w14:paraId="51D0AAE2" w14:textId="77777777" w:rsidTr="003433E3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324FC0CA" w14:textId="77777777" w:rsidR="006640E0" w:rsidRPr="00CB49F3" w:rsidRDefault="006640E0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color w:val="FFFFFF"/>
                    </w:rPr>
                    <w:t xml:space="preserve">   </w:t>
                  </w:r>
                </w:p>
              </w:tc>
              <w:tc>
                <w:tcPr>
                  <w:tcW w:w="1584" w:type="dxa"/>
                  <w:shd w:val="clear" w:color="auto" w:fill="97999B"/>
                </w:tcPr>
                <w:p w14:paraId="38A3C2C0" w14:textId="13D4E7E4" w:rsidR="006640E0" w:rsidRPr="00CB49F3" w:rsidRDefault="006640E0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7D731085" w14:textId="0D1D409A" w:rsidR="006640E0" w:rsidRPr="00CB49F3" w:rsidRDefault="006640E0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48" w:type="dxa"/>
                  <w:shd w:val="clear" w:color="auto" w:fill="97999B"/>
                </w:tcPr>
                <w:p w14:paraId="424DB72D" w14:textId="6B592658" w:rsidR="006640E0" w:rsidRPr="00CB49F3" w:rsidRDefault="006640E0" w:rsidP="009817E3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3A7912BD" w14:textId="5620E5F8" w:rsidR="006640E0" w:rsidRPr="00CB49F3" w:rsidRDefault="006640E0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D389238" w14:textId="77777777" w:rsidR="006640E0" w:rsidRPr="00C22079" w:rsidRDefault="006640E0" w:rsidP="00617411"/>
        </w:tc>
      </w:tr>
      <w:tr w:rsidR="00A62F3F" w:rsidRPr="00C22079" w14:paraId="250D5759" w14:textId="77777777" w:rsidTr="00FE0366">
        <w:trPr>
          <w:trHeight w:val="9801"/>
        </w:trPr>
        <w:tc>
          <w:tcPr>
            <w:tcW w:w="3875" w:type="dxa"/>
            <w:gridSpan w:val="2"/>
          </w:tcPr>
          <w:p w14:paraId="71C46700" w14:textId="68C1E68D" w:rsidR="006640E0" w:rsidRDefault="006640E0" w:rsidP="00A62F3F">
            <w:pPr>
              <w:jc w:val="center"/>
            </w:pPr>
            <w:bookmarkStart w:id="8" w:name="part_imgIsometric0"/>
            <w:bookmarkEnd w:id="8"/>
            <w:r>
              <w:pict w14:anchorId="653363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81.6pt;height:88.65pt">
                  <v:imagedata r:id="rId8" o:title="screenShotWithPreview"/>
                </v:shape>
              </w:pict>
            </w:r>
          </w:p>
          <w:p w14:paraId="16B06702" w14:textId="77777777" w:rsidR="006640E0" w:rsidRDefault="006640E0" w:rsidP="00A62F3F">
            <w:pPr>
              <w:jc w:val="center"/>
            </w:pPr>
          </w:p>
          <w:p w14:paraId="086C82E2" w14:textId="71B68C81" w:rsidR="006640E0" w:rsidRPr="00C22079" w:rsidRDefault="006640E0" w:rsidP="00A62F3F">
            <w:pPr>
              <w:jc w:val="center"/>
            </w:pPr>
            <w:bookmarkStart w:id="9" w:name="part_imgIsoWStock0"/>
            <w:bookmarkEnd w:id="9"/>
            <w:proofErr w:type="spellStart"/>
            <w:r>
              <w:t>Dimensioni</w:t>
            </w:r>
            <w:proofErr w:type="spellEnd"/>
            <w:r>
              <w:t xml:space="preserve"> </w:t>
            </w:r>
            <w:proofErr w:type="spellStart"/>
            <w:r>
              <w:t>stampante</w:t>
            </w:r>
            <w:proofErr w:type="spellEnd"/>
            <w:r>
              <w:t>: 10.00 x 10.00 x 10.00 in</w:t>
            </w:r>
          </w:p>
          <w:p w14:paraId="45E5D2B2" w14:textId="77777777" w:rsidR="006640E0" w:rsidRDefault="006640E0" w:rsidP="00A62F3F">
            <w:pPr>
              <w:jc w:val="center"/>
            </w:pPr>
          </w:p>
          <w:p w14:paraId="1CD0D227" w14:textId="77777777" w:rsidR="006640E0" w:rsidRPr="00C22079" w:rsidRDefault="006640E0" w:rsidP="00354158">
            <w:pPr>
              <w:jc w:val="right"/>
            </w:pPr>
          </w:p>
        </w:tc>
        <w:tc>
          <w:tcPr>
            <w:tcW w:w="6940" w:type="dxa"/>
            <w:vAlign w:val="center"/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5B1C37" w:rsidRPr="00165F85" w14:paraId="3807FA95" w14:textId="77777777" w:rsidTr="00F300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121AF3B1" w14:textId="77777777" w:rsidR="006640E0" w:rsidRPr="006F6D1A" w:rsidRDefault="006640E0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2F0398C1" w14:textId="2E8EA495" w:rsidR="006640E0" w:rsidRPr="00C72B0E" w:rsidRDefault="006640E0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0" w:name="file_name2"/>
                  <w:bookmarkEnd w:id="10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curva</w:t>
                  </w:r>
                </w:p>
              </w:tc>
            </w:tr>
            <w:tr w:rsidR="00787E61" w:rsidRPr="00165F85" w14:paraId="0441F34D" w14:textId="77777777" w:rsidTr="00F300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524F122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86DB83D" w14:textId="4723396E" w:rsidR="006640E0" w:rsidRPr="00C72B0E" w:rsidRDefault="006640E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1" w:name="part_DateTime0"/>
                  <w:bookmarkEnd w:id="1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15:47:31</w:t>
                  </w:r>
                </w:p>
              </w:tc>
            </w:tr>
            <w:tr w:rsidR="00E3381E" w:rsidRPr="00165F85" w14:paraId="4634E8E2" w14:textId="77777777" w:rsidTr="00F3006A">
              <w:trPr>
                <w:trHeight w:val="35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711F7D1A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600F4E1F" w14:textId="2D5EFEBD" w:rsidR="006640E0" w:rsidRPr="00811234" w:rsidRDefault="006640E0" w:rsidP="002B1AFB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12" w:name="part_MfgProcess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8B693A" w:rsidRPr="00165F85" w14:paraId="3ED26AB7" w14:textId="77777777" w:rsidTr="00F3006A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6D6F5F9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FA7436D" w14:textId="305F60F8" w:rsidR="006640E0" w:rsidRDefault="006640E0" w:rsidP="00192472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ABS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generico</w:t>
                  </w:r>
                  <w:proofErr w:type="spellEnd"/>
                </w:p>
              </w:tc>
            </w:tr>
            <w:tr w:rsidR="00E3381E" w:rsidRPr="00165F85" w14:paraId="535570C3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954B836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22BBF44" w14:textId="697128F5" w:rsidR="006640E0" w:rsidRPr="00C72B0E" w:rsidRDefault="006640E0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4" w:name="part_Weight0"/>
                  <w:bookmarkEnd w:id="1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lb</w:t>
                  </w:r>
                </w:p>
              </w:tc>
            </w:tr>
            <w:tr w:rsidR="00787E61" w:rsidRPr="00165F85" w14:paraId="0FCF700A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FD3D99C" w14:textId="353D28A7" w:rsidR="006640E0" w:rsidRPr="006F6D1A" w:rsidRDefault="006640E0" w:rsidP="00192472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5" w:name="part_StockTypeLabel0"/>
                  <w:bookmarkEnd w:id="15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strutturali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D4FF74F" w14:textId="064D6CDB" w:rsidR="006640E0" w:rsidRPr="00C72B0E" w:rsidRDefault="006640E0" w:rsidP="00A07518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6" w:name="part_StockType0"/>
                  <w:bookmarkEnd w:id="1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3381E" w:rsidRPr="00165F85" w14:paraId="11DEF177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409D70C" w14:textId="6355CD65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7" w:name="part_StockSizeLabel0"/>
                  <w:bookmarkEnd w:id="17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parete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88BAFAB" w14:textId="69C601E6" w:rsidR="006640E0" w:rsidRPr="00C72B0E" w:rsidRDefault="006640E0" w:rsidP="0043311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Stoc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0.20 in</w:t>
                  </w:r>
                </w:p>
              </w:tc>
            </w:tr>
            <w:tr w:rsidR="00E3381E" w:rsidRPr="00165F85" w14:paraId="6E03B1FD" w14:textId="77777777" w:rsidTr="006C2155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E21A81" w14:textId="6C43BA61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erial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D1F8A25" w14:textId="7D5215AB" w:rsidR="006640E0" w:rsidRPr="00C72B0E" w:rsidRDefault="006640E0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21.77 USD/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lb</w:t>
                  </w:r>
                  <w:proofErr w:type="spellEnd"/>
                </w:p>
              </w:tc>
            </w:tr>
            <w:tr w:rsidR="006C2155" w:rsidRPr="00165F85" w14:paraId="647AFD58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ED01D31" w14:textId="511639D4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FC9208" w14:textId="5CB56BD5" w:rsidR="006640E0" w:rsidRPr="00C72B0E" w:rsidRDefault="006640E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5D55FAE6" w14:textId="77777777" w:rsidR="006640E0" w:rsidRDefault="006640E0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787E61" w:rsidRPr="00165F85" w14:paraId="075B878C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468732E7" w14:textId="77777777" w:rsidR="006640E0" w:rsidRPr="006F6D1A" w:rsidRDefault="006640E0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4BB8B098" w14:textId="77777777" w:rsidR="006640E0" w:rsidRPr="00165F85" w:rsidRDefault="006640E0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24CBFF25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D6BAE8B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713FC8A" w14:textId="36F6A0D9" w:rsidR="006640E0" w:rsidRPr="00C72B0E" w:rsidRDefault="006640E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numParts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  <w:tr w:rsidR="00787E61" w:rsidRPr="00165F85" w14:paraId="0B200F19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107ED15" w14:textId="502037C3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4" w:name="part_LotSizeLabel0"/>
                  <w:bookmarkEnd w:id="24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81F12C5" w14:textId="2E856FD6" w:rsidR="006640E0" w:rsidRPr="00C72B0E" w:rsidRDefault="006640E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67EFEB66" w14:textId="77777777" w:rsidR="006640E0" w:rsidRDefault="006640E0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697"/>
              <w:gridCol w:w="2001"/>
            </w:tblGrid>
            <w:tr w:rsidR="00787E61" w:rsidRPr="00165F85" w14:paraId="3351DF49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A26A688" w14:textId="77777777" w:rsidR="006640E0" w:rsidRPr="006F6D1A" w:rsidRDefault="006640E0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7CFA0A0" w14:textId="747D0CCF" w:rsidR="006640E0" w:rsidRPr="00C72B0E" w:rsidRDefault="006640E0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6" w:name="part_costpp1"/>
                  <w:bookmarkEnd w:id="2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12.19 USD</w:t>
                  </w:r>
                </w:p>
              </w:tc>
            </w:tr>
            <w:tr w:rsidR="00787E61" w:rsidRPr="00165F85" w14:paraId="77AE7F75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6EFC018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6A94AFD" w14:textId="7C615A34" w:rsidR="006640E0" w:rsidRPr="00C72B0E" w:rsidRDefault="006640E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emplateName0"/>
                  <w:bookmarkEnd w:id="27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englishstandard</w:t>
                  </w:r>
                  <w:proofErr w:type="spellEnd"/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260340AF" w14:textId="77777777" w:rsidTr="008154E3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C5CAA81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A061293" w14:textId="3DCE8A95" w:rsidR="006640E0" w:rsidRDefault="006640E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8" w:name="part_CostingModeUsed0"/>
                  <w:bookmarkEnd w:id="28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B300BC" w:rsidRPr="00165F85" w14:paraId="2B26F4BA" w14:textId="77777777" w:rsidTr="008154E3">
              <w:trPr>
                <w:trHeight w:val="55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5D544A6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41B794A8" w14:textId="677EEE58" w:rsidR="006640E0" w:rsidRPr="00C72B0E" w:rsidRDefault="006640E0" w:rsidP="002B1AFB">
                  <w:pPr>
                    <w:jc w:val="center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file_imgArrow0"/>
                  <w:bookmarkEnd w:id="2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pict w14:anchorId="0B8A9C95">
                      <v:shape id="_x0000_i1028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ACED0A4" w14:textId="41D0C081" w:rsidR="006640E0" w:rsidRPr="00C72B0E" w:rsidRDefault="006640E0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0" w:name="file_imgBars0"/>
                  <w:bookmarkEnd w:id="3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075FD64">
                      <v:shape id="_x0000_i1030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  <w:tr w:rsidR="00787E61" w:rsidRPr="00165F85" w14:paraId="32768992" w14:textId="77777777" w:rsidTr="00354158">
              <w:trPr>
                <w:trHeight w:val="246"/>
              </w:trPr>
              <w:tc>
                <w:tcPr>
                  <w:tcW w:w="6540" w:type="dxa"/>
                  <w:gridSpan w:val="4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087528C" w14:textId="77777777" w:rsidR="006640E0" w:rsidRPr="00C72B0E" w:rsidRDefault="006640E0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591A09" w:rsidRPr="00165F85" w14:paraId="37B8A5EE" w14:textId="77777777" w:rsidTr="008A40D0">
              <w:trPr>
                <w:trHeight w:val="273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8886F2C" w14:textId="77777777" w:rsidR="006640E0" w:rsidRPr="006F6D1A" w:rsidRDefault="006640E0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51DA93F" w14:textId="37A73C30" w:rsidR="006640E0" w:rsidRPr="00C72B0E" w:rsidRDefault="006640E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part_costMat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10.10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DF2D3EB" w14:textId="57A73B75" w:rsidR="006640E0" w:rsidRPr="00C72B0E" w:rsidRDefault="006640E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part_percentMat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83%</w:t>
                  </w:r>
                </w:p>
              </w:tc>
            </w:tr>
            <w:tr w:rsidR="00787E61" w:rsidRPr="00165F85" w14:paraId="50B326C0" w14:textId="77777777" w:rsidTr="00F018D6">
              <w:trPr>
                <w:trHeight w:val="540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1C260D8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90A1FF3" w14:textId="45A0D5EA" w:rsidR="006640E0" w:rsidRPr="00C72B0E" w:rsidRDefault="006640E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3" w:name="part_costMfg0"/>
                  <w:bookmarkEnd w:id="3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2.09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478932D" w14:textId="6B161E4C" w:rsidR="006640E0" w:rsidRPr="00C72B0E" w:rsidRDefault="006640E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fg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17%</w:t>
                  </w:r>
                </w:p>
              </w:tc>
            </w:tr>
            <w:tr w:rsidR="00787E61" w:rsidRPr="00165F85" w14:paraId="342B77EB" w14:textId="77777777" w:rsidTr="009D5C76">
              <w:trPr>
                <w:trHeight w:val="198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E261E7" w14:textId="478F2D2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5" w:name="part_MarkupDiscountLabel1"/>
                  <w:bookmarkEnd w:id="35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D29FB4" w14:textId="2D2C45CE" w:rsidR="006640E0" w:rsidRPr="00C72B0E" w:rsidRDefault="006640E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6" w:name="part_costMD1"/>
                  <w:bookmarkEnd w:id="3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1458C7E" w14:textId="167EC88E" w:rsidR="006640E0" w:rsidRPr="00C72B0E" w:rsidRDefault="006640E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7" w:name="part_percentMD0"/>
                  <w:bookmarkEnd w:id="3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48477ACB" w14:textId="77777777" w:rsidTr="00F018D6">
              <w:trPr>
                <w:trHeight w:val="126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2A44A6A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3C78864" w14:textId="77777777" w:rsidR="006640E0" w:rsidRDefault="006640E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8C853E6" w14:textId="77777777" w:rsidR="006640E0" w:rsidRDefault="006640E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6F5C07E8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93E8839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EFCE1AC" w14:textId="18E0A576" w:rsidR="006640E0" w:rsidRDefault="006640E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old0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66A8422" w14:textId="7D386A58" w:rsidR="006640E0" w:rsidRDefault="006640E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ol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3657C" w:rsidRPr="00165F85" w14:paraId="12E641D9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8A83D5A" w14:textId="77777777" w:rsidR="006640E0" w:rsidRPr="006F6D1A" w:rsidRDefault="006640E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9467918" w14:textId="77777777" w:rsidR="006640E0" w:rsidRDefault="006640E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FA04791" w14:textId="77777777" w:rsidR="006640E0" w:rsidRDefault="006640E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2678CFD7" w14:textId="77777777" w:rsidR="006640E0" w:rsidRDefault="006640E0" w:rsidP="000A12A0">
            <w:r>
              <w:t xml:space="preserve"> </w:t>
            </w:r>
          </w:p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354158" w:rsidRPr="00165F85" w14:paraId="10893F58" w14:textId="77777777" w:rsidTr="00F018D6">
              <w:trPr>
                <w:trHeight w:val="18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03CA32D1" w14:textId="77777777" w:rsidR="006640E0" w:rsidRPr="006F6D1A" w:rsidRDefault="006640E0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F0C28E1" w14:textId="5446394B" w:rsidR="006640E0" w:rsidRPr="00C72B0E" w:rsidRDefault="006640E0" w:rsidP="00354158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40" w:name="part_timepp1"/>
                  <w:bookmarkEnd w:id="40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00:41:49</w:t>
                  </w:r>
                </w:p>
              </w:tc>
            </w:tr>
            <w:tr w:rsidR="00354158" w:rsidRPr="00165F85" w14:paraId="3656ABBA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C4FD354" w14:textId="77777777" w:rsidR="006640E0" w:rsidRPr="006F6D1A" w:rsidRDefault="006640E0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D6B3ED8" w14:textId="2510C9C4" w:rsidR="006640E0" w:rsidRPr="00C72B0E" w:rsidRDefault="006640E0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1" w:name="part_SetupTime0"/>
                  <w:bookmarkEnd w:id="4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00:15:00</w:t>
                  </w:r>
                </w:p>
              </w:tc>
            </w:tr>
            <w:tr w:rsidR="00354158" w:rsidRPr="00C72B0E" w14:paraId="07BBF8DC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606CE72" w14:textId="77777777" w:rsidR="006640E0" w:rsidRPr="006F6D1A" w:rsidRDefault="006640E0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E2AB704" w14:textId="101934AE" w:rsidR="006640E0" w:rsidRPr="00C72B0E" w:rsidRDefault="006640E0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2" w:name="part_OperationTime0"/>
                  <w:bookmarkEnd w:id="4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00:26:49</w:t>
                  </w:r>
                </w:p>
              </w:tc>
            </w:tr>
          </w:tbl>
          <w:p w14:paraId="5146D2AF" w14:textId="77777777" w:rsidR="006640E0" w:rsidRPr="00C22079" w:rsidRDefault="006640E0" w:rsidP="000A12A0"/>
        </w:tc>
      </w:tr>
    </w:tbl>
    <w:p w14:paraId="0BDCA7A9" w14:textId="77777777" w:rsidR="006640E0" w:rsidRPr="009A0475" w:rsidRDefault="006640E0" w:rsidP="009A0475">
      <w:pPr>
        <w:rPr>
          <w:vanish/>
        </w:rPr>
      </w:pPr>
    </w:p>
    <w:p w14:paraId="00B9013C" w14:textId="77777777" w:rsidR="006640E0" w:rsidRPr="009A0475" w:rsidRDefault="006640E0" w:rsidP="009A0475">
      <w:pPr>
        <w:rPr>
          <w:vanish/>
        </w:rPr>
      </w:pP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57"/>
        <w:gridCol w:w="799"/>
        <w:gridCol w:w="1776"/>
        <w:gridCol w:w="801"/>
        <w:gridCol w:w="1307"/>
        <w:gridCol w:w="1800"/>
        <w:gridCol w:w="1350"/>
        <w:gridCol w:w="1260"/>
        <w:gridCol w:w="1305"/>
      </w:tblGrid>
      <w:tr w:rsidR="00C34106" w:rsidRPr="00C22079" w14:paraId="126B0C04" w14:textId="77777777" w:rsidTr="008A40D0">
        <w:trPr>
          <w:trHeight w:val="476"/>
        </w:trPr>
        <w:tc>
          <w:tcPr>
            <w:tcW w:w="10755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54711CCF" w14:textId="4ADF1B5E" w:rsidR="006640E0" w:rsidRPr="00A575D9" w:rsidRDefault="006640E0" w:rsidP="00C34106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costi</w:t>
            </w:r>
          </w:p>
        </w:tc>
      </w:tr>
      <w:tr w:rsidR="00591A09" w:rsidRPr="00C22079" w14:paraId="2A9FDACA" w14:textId="77777777" w:rsidTr="008A40D0">
        <w:trPr>
          <w:trHeight w:val="463"/>
        </w:trPr>
        <w:tc>
          <w:tcPr>
            <w:tcW w:w="357" w:type="dxa"/>
            <w:tcBorders>
              <w:top w:val="single" w:sz="18" w:space="0" w:color="004B7A"/>
              <w:left w:val="single" w:sz="4" w:space="0" w:color="D9D9D9"/>
              <w:bottom w:val="nil"/>
            </w:tcBorders>
          </w:tcPr>
          <w:p w14:paraId="2FB8BA17" w14:textId="77777777" w:rsidR="006640E0" w:rsidRPr="00C22079" w:rsidRDefault="006640E0" w:rsidP="00C34106">
            <w:pPr>
              <w:jc w:val="center"/>
            </w:pPr>
            <w:r>
              <w:pict w14:anchorId="630F16DA">
                <v:shape id="Picture 2" o:spid="_x0000_s2053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575" w:type="dxa"/>
            <w:gridSpan w:val="2"/>
            <w:tcBorders>
              <w:top w:val="single" w:sz="18" w:space="0" w:color="004B7A"/>
              <w:bottom w:val="nil"/>
            </w:tcBorders>
          </w:tcPr>
          <w:p w14:paraId="5CC7C684" w14:textId="77777777" w:rsidR="006640E0" w:rsidRPr="008A40D0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108" w:type="dxa"/>
            <w:gridSpan w:val="2"/>
            <w:tcBorders>
              <w:top w:val="single" w:sz="18" w:space="0" w:color="004B7A"/>
              <w:bottom w:val="nil"/>
            </w:tcBorders>
          </w:tcPr>
          <w:p w14:paraId="77179EB3" w14:textId="77777777" w:rsidR="006640E0" w:rsidRPr="008A40D0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  <w:bottom w:val="nil"/>
            </w:tcBorders>
          </w:tcPr>
          <w:p w14:paraId="603036AE" w14:textId="77777777" w:rsidR="006640E0" w:rsidRPr="008A40D0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565" w:type="dxa"/>
            <w:gridSpan w:val="2"/>
            <w:tcBorders>
              <w:top w:val="single" w:sz="18" w:space="0" w:color="004B7A"/>
              <w:bottom w:val="nil"/>
              <w:right w:val="single" w:sz="4" w:space="0" w:color="D9D9D9"/>
            </w:tcBorders>
          </w:tcPr>
          <w:p w14:paraId="34AEA294" w14:textId="77777777" w:rsidR="006640E0" w:rsidRPr="008A40D0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070C70" w:rsidRPr="00C22079" w14:paraId="5E511901" w14:textId="77777777" w:rsidTr="008A40D0">
        <w:trPr>
          <w:trHeight w:val="251"/>
        </w:trPr>
        <w:tc>
          <w:tcPr>
            <w:tcW w:w="1156" w:type="dxa"/>
            <w:gridSpan w:val="2"/>
            <w:vMerge w:val="restart"/>
            <w:tcBorders>
              <w:top w:val="nil"/>
              <w:left w:val="single" w:sz="4" w:space="0" w:color="D9D9D9"/>
            </w:tcBorders>
          </w:tcPr>
          <w:p w14:paraId="519934C0" w14:textId="77777777" w:rsidR="006640E0" w:rsidRPr="006F6D1A" w:rsidRDefault="006640E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top w:val="nil"/>
              <w:left w:val="single" w:sz="4" w:space="0" w:color="D9D9D9"/>
            </w:tcBorders>
          </w:tcPr>
          <w:p w14:paraId="7D897A85" w14:textId="19034C31" w:rsidR="006640E0" w:rsidRPr="00E6392D" w:rsidRDefault="006640E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3" w:name="file_name1"/>
            <w:bookmarkEnd w:id="43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curva</w:t>
            </w:r>
          </w:p>
        </w:tc>
        <w:tc>
          <w:tcPr>
            <w:tcW w:w="801" w:type="dxa"/>
            <w:vMerge w:val="restart"/>
            <w:tcBorders>
              <w:top w:val="nil"/>
            </w:tcBorders>
          </w:tcPr>
          <w:p w14:paraId="1E2E392E" w14:textId="77777777" w:rsidR="006640E0" w:rsidRPr="006F6D1A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  <w:tcBorders>
              <w:top w:val="nil"/>
            </w:tcBorders>
          </w:tcPr>
          <w:p w14:paraId="6E544CBC" w14:textId="5617C86F" w:rsidR="006640E0" w:rsidRPr="00E6392D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4" w:name="part_Material1"/>
            <w:bookmarkEnd w:id="44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ABS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generico</w:t>
            </w:r>
            <w:proofErr w:type="spellEnd"/>
          </w:p>
        </w:tc>
        <w:tc>
          <w:tcPr>
            <w:tcW w:w="1800" w:type="dxa"/>
            <w:tcBorders>
              <w:top w:val="nil"/>
            </w:tcBorders>
          </w:tcPr>
          <w:p w14:paraId="3310BCE3" w14:textId="77777777" w:rsidR="006640E0" w:rsidRPr="006F6D1A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</w:tcBorders>
          </w:tcPr>
          <w:p w14:paraId="242B1C38" w14:textId="25BCD0E9" w:rsidR="006640E0" w:rsidRPr="00E6392D" w:rsidRDefault="006640E0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5" w:name="part_costMat1"/>
            <w:bookmarkEnd w:id="45"/>
            <w:r>
              <w:rPr>
                <w:rFonts w:ascii="Arial Narrow" w:hAnsi="Arial Narrow"/>
                <w:color w:val="718883"/>
                <w:sz w:val="18"/>
                <w:szCs w:val="18"/>
              </w:rPr>
              <w:t>10.10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4E65C53" w14:textId="77777777" w:rsidR="006640E0" w:rsidRPr="006F6D1A" w:rsidRDefault="006640E0" w:rsidP="001073B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top w:val="nil"/>
              <w:left w:val="nil"/>
              <w:right w:val="single" w:sz="4" w:space="0" w:color="D9D9D9"/>
            </w:tcBorders>
            <w:shd w:val="clear" w:color="auto" w:fill="auto"/>
          </w:tcPr>
          <w:p w14:paraId="347096AC" w14:textId="7F081791" w:rsidR="006640E0" w:rsidRPr="00857946" w:rsidRDefault="006640E0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6" w:name="part_costpp0"/>
            <w:bookmarkEnd w:id="46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12.19 USD</w:t>
            </w:r>
          </w:p>
        </w:tc>
      </w:tr>
      <w:tr w:rsidR="00070C70" w:rsidRPr="00C22079" w14:paraId="4302B819" w14:textId="77777777" w:rsidTr="00646BC2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68391101" w14:textId="77777777" w:rsidR="006640E0" w:rsidRPr="006F6D1A" w:rsidRDefault="006640E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704E44CD" w14:textId="77777777" w:rsidR="006640E0" w:rsidRPr="00E6392D" w:rsidRDefault="006640E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05B26CD4" w14:textId="77777777" w:rsidR="006640E0" w:rsidRPr="006F6D1A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2905BA56" w14:textId="77777777" w:rsidR="006640E0" w:rsidRPr="00E6392D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5BCA4D5B" w14:textId="77777777" w:rsidR="006640E0" w:rsidRPr="006F6D1A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7B068D46" w14:textId="463B46C0" w:rsidR="006640E0" w:rsidRPr="00E6392D" w:rsidRDefault="006640E0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7" w:name="part_costMfg1"/>
            <w:bookmarkEnd w:id="4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2.09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566A1E0" w14:textId="77777777" w:rsidR="006640E0" w:rsidRPr="00E6392D" w:rsidRDefault="006640E0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0D5CFA80" w14:textId="030AE6D5" w:rsidR="006640E0" w:rsidRPr="00E6392D" w:rsidRDefault="006640E0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8" w:name="part_timepp0"/>
            <w:bookmarkEnd w:id="48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00:41:49</w:t>
            </w:r>
          </w:p>
        </w:tc>
      </w:tr>
      <w:tr w:rsidR="00070C70" w:rsidRPr="00C22079" w14:paraId="16C393E6" w14:textId="77777777" w:rsidTr="00646BC2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5A5D6861" w14:textId="77777777" w:rsidR="006640E0" w:rsidRPr="006F6D1A" w:rsidRDefault="006640E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4C7A2E26" w14:textId="77777777" w:rsidR="006640E0" w:rsidRPr="00E6392D" w:rsidRDefault="006640E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06494AA4" w14:textId="77777777" w:rsidR="006640E0" w:rsidRPr="006F6D1A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44C11918" w14:textId="77777777" w:rsidR="006640E0" w:rsidRPr="00E6392D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EEC8B4E" w14:textId="582CF120" w:rsidR="006640E0" w:rsidRPr="006F6D1A" w:rsidRDefault="006640E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9" w:name="part_MarkupDiscountLabel0"/>
            <w:bookmarkEnd w:id="49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13A90428" w14:textId="5AC40623" w:rsidR="006640E0" w:rsidRPr="00E6392D" w:rsidRDefault="006640E0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50" w:name="part_costMD0"/>
            <w:bookmarkEnd w:id="50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6113DAF" w14:textId="77777777" w:rsidR="006640E0" w:rsidRPr="00E6392D" w:rsidRDefault="006640E0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6E784387" w14:textId="77777777" w:rsidR="006640E0" w:rsidRPr="006F6D1A" w:rsidRDefault="006640E0" w:rsidP="001073B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6A6BDCCD" w14:textId="77777777" w:rsidTr="0020264C">
        <w:trPr>
          <w:trHeight w:val="468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680D89C9" w14:textId="77777777" w:rsidR="006640E0" w:rsidRPr="00323825" w:rsidRDefault="006640E0" w:rsidP="002548AB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B776E9" w:rsidRPr="00C22079" w14:paraId="48BFD548" w14:textId="77777777" w:rsidTr="00591A09">
        <w:trPr>
          <w:trHeight w:val="10413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6A442C" w:rsidRPr="00D02B41" w14:paraId="56A946B4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7029D2F" w14:textId="1123C876" w:rsidR="006640E0" w:rsidRPr="006F6D1A" w:rsidRDefault="006640E0" w:rsidP="00D7293F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51" w:name="part_OperationSetupCostTbl0"/>
                  <w:bookmarkEnd w:id="51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A54DF74" w14:textId="77777777" w:rsidR="006640E0" w:rsidRPr="00D02B41" w:rsidRDefault="006640E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50D34A4" w14:textId="79B187BA" w:rsidR="006640E0" w:rsidRPr="00D02B41" w:rsidRDefault="006640E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2" w:name="part_currency2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6A442C" w:rsidRPr="00D02B41" w14:paraId="3759864A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0A3A0A" w14:textId="5ACD5C3D" w:rsidR="006640E0" w:rsidRPr="00D02B41" w:rsidRDefault="006640E0" w:rsidP="00D7293F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615286" w14:textId="13587DC9" w:rsidR="006640E0" w:rsidRPr="00D02B41" w:rsidRDefault="006640E0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00:10:00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A79DB2" w14:textId="44DE3188" w:rsidR="006640E0" w:rsidRPr="00D02B41" w:rsidRDefault="006640E0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0.50</w:t>
                  </w:r>
                </w:p>
              </w:tc>
            </w:tr>
            <w:tr w:rsidR="006A442C" w:rsidRPr="00D02B41" w14:paraId="63ED7414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0818972" w14:textId="77777777" w:rsidR="006640E0" w:rsidRPr="006F6D1A" w:rsidRDefault="006640E0" w:rsidP="00D7293F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482959D" w14:textId="27E4F430" w:rsidR="006640E0" w:rsidRPr="00D02B41" w:rsidRDefault="006640E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3" w:name="ppart_OperationtimeTtlSetupOp0"/>
                  <w:bookmarkEnd w:id="5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00:10:00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287EF1F" w14:textId="15788E76" w:rsidR="006640E0" w:rsidRPr="00D02B41" w:rsidRDefault="006640E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OperationcostTtlSetup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0.50</w:t>
                  </w:r>
                </w:p>
              </w:tc>
            </w:tr>
          </w:tbl>
          <w:p w14:paraId="278B1695" w14:textId="77777777" w:rsidR="006640E0" w:rsidRDefault="006640E0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2263EE" w:rsidRPr="00D02B41" w14:paraId="018650DD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0A22A8C" w14:textId="70F7370D" w:rsidR="006640E0" w:rsidRPr="006F6D1A" w:rsidRDefault="006640E0" w:rsidP="002263EE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55" w:name="part_SetupCostTbl0"/>
                  <w:bookmarkEnd w:id="55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846EB8A" w14:textId="77777777" w:rsidR="006640E0" w:rsidRPr="00D02B41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3C6ED32" w14:textId="7C173BC9" w:rsidR="006640E0" w:rsidRPr="00D02B41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6" w:name="part_currency18"/>
                  <w:bookmarkEnd w:id="5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D02B41" w14:paraId="155E4A67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D8DC85" w14:textId="4CFE011C" w:rsidR="006640E0" w:rsidRPr="00D02B41" w:rsidRDefault="006640E0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909091" w14:textId="477D6A82" w:rsidR="006640E0" w:rsidRPr="00D02B41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F06DD23" w14:textId="316BE72D" w:rsidR="006640E0" w:rsidRPr="00D02B41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2263EE" w:rsidRPr="00D02B41" w14:paraId="6E75CB5F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D591E38" w14:textId="77777777" w:rsidR="006640E0" w:rsidRPr="006F6D1A" w:rsidRDefault="006640E0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3EE92B27" w14:textId="3887C68A" w:rsidR="006640E0" w:rsidRPr="00D02B41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part_timeTtlSetup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43E209B" w14:textId="4BD87A78" w:rsidR="006640E0" w:rsidRPr="00D02B41" w:rsidRDefault="006640E0" w:rsidP="002263EE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8" w:name="part_costTtlSetupOp0"/>
                  <w:bookmarkEnd w:id="5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3807FF63" w14:textId="77777777" w:rsidR="006640E0" w:rsidRDefault="006640E0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2250"/>
              <w:gridCol w:w="1710"/>
            </w:tblGrid>
            <w:tr w:rsidR="00323825" w:rsidRPr="00D02B41" w14:paraId="71C565A6" w14:textId="77777777" w:rsidTr="008A40D0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5DD46D1" w14:textId="77777777" w:rsidR="006640E0" w:rsidRPr="006F6D1A" w:rsidRDefault="006640E0" w:rsidP="0032382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aggiuntiva</w:t>
                  </w:r>
                  <w:proofErr w:type="spellEnd"/>
                </w:p>
                <w:p w14:paraId="34F28F33" w14:textId="05C8D206" w:rsidR="006640E0" w:rsidRPr="006F6D1A" w:rsidRDefault="006640E0" w:rsidP="00323825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59" w:name="part_AdditiveOpeartionTbl0"/>
                  <w:bookmarkEnd w:id="59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86C781C" w14:textId="77777777" w:rsidR="006640E0" w:rsidRPr="00D02B41" w:rsidRDefault="006640E0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448A92E" w14:textId="77777777" w:rsidR="006640E0" w:rsidRPr="00C83AE1" w:rsidRDefault="006640E0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  <w:proofErr w:type="spellEnd"/>
                </w:p>
                <w:p w14:paraId="028F2FD8" w14:textId="08248537" w:rsidR="006640E0" w:rsidRPr="00D02B41" w:rsidRDefault="006640E0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60" w:name="part_currency17"/>
                  <w:bookmarkEnd w:id="60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A2B14AF" w14:textId="015DD798" w:rsidR="006640E0" w:rsidRPr="00D02B41" w:rsidRDefault="006640E0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61" w:name="part_currency16"/>
                  <w:bookmarkEnd w:id="61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23600476" w14:textId="77777777" w:rsidTr="008A40D0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3CD98D9C" w14:textId="6C29D3D1" w:rsidR="006640E0" w:rsidRPr="00D02B41" w:rsidRDefault="006640E0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011A80B4" w14:textId="1BAFDDA2" w:rsidR="006640E0" w:rsidRPr="00D02B41" w:rsidRDefault="006640E0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00:26:49</w:t>
                  </w:r>
                </w:p>
              </w:tc>
              <w:tc>
                <w:tcPr>
                  <w:tcW w:w="225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70C8237F" w14:textId="44D6481F" w:rsidR="006640E0" w:rsidRPr="00D02B41" w:rsidRDefault="006640E0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1.34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4906C27D" w14:textId="6B99B6E9" w:rsidR="006640E0" w:rsidRPr="00D02B41" w:rsidRDefault="006640E0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3597EE8C" w14:textId="77777777" w:rsidR="006640E0" w:rsidRDefault="006640E0" w:rsidP="00C34106"/>
          <w:p w14:paraId="730C94BF" w14:textId="77777777" w:rsidR="006640E0" w:rsidRDefault="006640E0" w:rsidP="00A32F2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62" w:name="part_SetupTreeList0"/>
            <w:bookmarkEnd w:id="62"/>
            <w:proofErr w:type="spellEnd"/>
          </w:p>
          <w:p w14:paraId="162812A8" w14:textId="77777777" w:rsidR="006640E0" w:rsidRPr="006640E0" w:rsidRDefault="006640E0" w:rsidP="006640E0">
            <w:pPr>
              <w:numPr>
                <w:ilvl w:val="0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7A66F4E1" w14:textId="77777777" w:rsidR="006640E0" w:rsidRPr="006640E0" w:rsidRDefault="006640E0" w:rsidP="006640E0">
            <w:pPr>
              <w:numPr>
                <w:ilvl w:val="1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0DC7E599" w14:textId="1A606C9C" w:rsidR="006640E0" w:rsidRPr="006640E0" w:rsidRDefault="006640E0" w:rsidP="006640E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0265F590" w14:textId="0B17667F" w:rsidR="006640E0" w:rsidRDefault="006640E0" w:rsidP="00F26F2E">
      <w:r>
        <w:br w:type="page"/>
      </w:r>
      <w:bookmarkStart w:id="63" w:name="baseline_section_start0"/>
      <w:bookmarkEnd w:id="63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90"/>
      </w:tblGrid>
      <w:tr w:rsidR="00F26F2E" w:rsidRPr="00C22079" w14:paraId="0236869E" w14:textId="77777777" w:rsidTr="00010232">
        <w:trPr>
          <w:trHeight w:val="478"/>
        </w:trPr>
        <w:tc>
          <w:tcPr>
            <w:tcW w:w="10800" w:type="dxa"/>
            <w:gridSpan w:val="6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1C8A56F4" w14:textId="77777777" w:rsidR="006640E0" w:rsidRPr="00A575D9" w:rsidRDefault="006640E0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F26F2E" w:rsidRPr="00C22079" w14:paraId="69804ED4" w14:textId="77777777" w:rsidTr="00010232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00D719D1" w14:textId="77777777" w:rsidR="006640E0" w:rsidRPr="00C22079" w:rsidRDefault="006640E0" w:rsidP="000E084B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5706262B" w14:textId="77777777" w:rsidR="006640E0" w:rsidRPr="00C22079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21F315C9" w14:textId="77777777" w:rsidR="006640E0" w:rsidRPr="00C22079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05978269" w14:textId="77777777" w:rsidR="006640E0" w:rsidRPr="00C22079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18" w:space="0" w:color="004B7A"/>
              <w:right w:val="single" w:sz="4" w:space="0" w:color="D9D9D9"/>
            </w:tcBorders>
          </w:tcPr>
          <w:p w14:paraId="2072A713" w14:textId="77777777" w:rsidR="006640E0" w:rsidRPr="006F6D1A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5ED91CCF" w14:textId="77777777" w:rsidTr="00043C57">
        <w:trPr>
          <w:trHeight w:val="587"/>
        </w:trPr>
        <w:tc>
          <w:tcPr>
            <w:tcW w:w="10800" w:type="dxa"/>
            <w:gridSpan w:val="6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7A5D0D6E" w14:textId="77777777" w:rsidR="006640E0" w:rsidRPr="00D51783" w:rsidRDefault="006640E0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base</w:t>
            </w:r>
          </w:p>
        </w:tc>
      </w:tr>
      <w:tr w:rsidR="00E825FD" w:rsidRPr="00C22079" w14:paraId="31AF6FDA" w14:textId="77777777" w:rsidTr="001F122D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27969E21" w14:textId="42666EBD" w:rsidR="006640E0" w:rsidRDefault="006640E0" w:rsidP="00E825FD">
            <w:pPr>
              <w:jc w:val="center"/>
            </w:pPr>
            <w:bookmarkStart w:id="64" w:name="base_imgIsometric0"/>
            <w:bookmarkEnd w:id="64"/>
            <w:r>
              <w:pict w14:anchorId="44EE0168">
                <v:shape id="_x0000_i1027" type="#_x0000_t75" style="width:182.15pt;height:89.2pt">
                  <v:imagedata r:id="rId12" o:title="ScreenShotWithPreview"/>
                </v:shape>
              </w:pict>
            </w:r>
          </w:p>
          <w:p w14:paraId="583D174D" w14:textId="6EB316CF" w:rsidR="006640E0" w:rsidRPr="00C22079" w:rsidRDefault="006640E0" w:rsidP="00E825FD">
            <w:pPr>
              <w:jc w:val="center"/>
            </w:pPr>
            <w:bookmarkStart w:id="65" w:name="base_imgIsoStock0"/>
            <w:bookmarkEnd w:id="65"/>
            <w:proofErr w:type="spellStart"/>
            <w:r>
              <w:t>Dimensioni</w:t>
            </w:r>
            <w:proofErr w:type="spellEnd"/>
            <w:r>
              <w:t xml:space="preserve"> </w:t>
            </w:r>
            <w:proofErr w:type="spellStart"/>
            <w:r>
              <w:t>stampante</w:t>
            </w:r>
            <w:proofErr w:type="spellEnd"/>
            <w:r>
              <w:t>: 10.00 x 10.00 x 10.00 in</w:t>
            </w:r>
          </w:p>
          <w:p w14:paraId="3AB3D178" w14:textId="77777777" w:rsidR="006640E0" w:rsidRPr="00C22079" w:rsidRDefault="006640E0" w:rsidP="00E825FD">
            <w:pPr>
              <w:jc w:val="center"/>
            </w:pPr>
          </w:p>
        </w:tc>
        <w:tc>
          <w:tcPr>
            <w:tcW w:w="6930" w:type="dxa"/>
            <w:gridSpan w:val="3"/>
            <w:tcBorders>
              <w:left w:val="nil"/>
              <w:right w:val="single" w:sz="4" w:space="0" w:color="D9D9D9"/>
            </w:tcBorders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E13618" w:rsidRPr="00165F85" w14:paraId="236C7827" w14:textId="77777777" w:rsidTr="00C9447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F77C309" w14:textId="77777777" w:rsidR="006640E0" w:rsidRPr="006F6D1A" w:rsidRDefault="006640E0" w:rsidP="00C9447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081ECF6" w14:textId="2FC0F853" w:rsidR="006640E0" w:rsidRPr="00C72B0E" w:rsidRDefault="006640E0" w:rsidP="00C9447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6" w:name="file_name0"/>
                  <w:bookmarkEnd w:id="66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curva</w:t>
                  </w:r>
                </w:p>
              </w:tc>
            </w:tr>
            <w:tr w:rsidR="00E13618" w:rsidRPr="00165F85" w14:paraId="0BA89105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34A4165" w14:textId="77777777" w:rsidR="006640E0" w:rsidRPr="006F6D1A" w:rsidRDefault="006640E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2BB6F46" w14:textId="3206ADD6" w:rsidR="006640E0" w:rsidRPr="00C72B0E" w:rsidRDefault="006640E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7" w:name="base_DateTime0"/>
                  <w:bookmarkEnd w:id="6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15:47:44</w:t>
                  </w:r>
                </w:p>
              </w:tc>
            </w:tr>
            <w:tr w:rsidR="00E13618" w:rsidRPr="00165F85" w14:paraId="10E7E29E" w14:textId="77777777" w:rsidTr="00084ED1">
              <w:trPr>
                <w:trHeight w:val="404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CD03652" w14:textId="77777777" w:rsidR="006640E0" w:rsidRPr="006F6D1A" w:rsidRDefault="006640E0" w:rsidP="00C9447A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auto"/>
                  <w:vAlign w:val="center"/>
                </w:tcPr>
                <w:p w14:paraId="3AC0C8E6" w14:textId="4547AE2D" w:rsidR="006640E0" w:rsidRPr="00811234" w:rsidRDefault="006640E0" w:rsidP="00C9447A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68" w:name="base_MfgProcess0"/>
                  <w:bookmarkEnd w:id="68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E13618" w:rsidRPr="00165F85" w14:paraId="452BC4EF" w14:textId="77777777" w:rsidTr="00010232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AED90AE" w14:textId="77777777" w:rsidR="006640E0" w:rsidRPr="006F6D1A" w:rsidRDefault="006640E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6D42F69" w14:textId="69F1E078" w:rsidR="006640E0" w:rsidRDefault="006640E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9" w:name="base_Material0"/>
                  <w:bookmarkEnd w:id="6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ABS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generico</w:t>
                  </w:r>
                  <w:proofErr w:type="spellEnd"/>
                </w:p>
              </w:tc>
            </w:tr>
            <w:tr w:rsidR="00E13618" w:rsidRPr="00165F85" w14:paraId="31F14428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B2ECCFB" w14:textId="77777777" w:rsidR="006640E0" w:rsidRPr="006F6D1A" w:rsidRDefault="006640E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D7A8FF4" w14:textId="6AD5CDE1" w:rsidR="006640E0" w:rsidRPr="00C72B0E" w:rsidRDefault="006640E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0" w:name="base_Weight0"/>
                  <w:bookmarkEnd w:id="7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lb</w:t>
                  </w:r>
                </w:p>
              </w:tc>
            </w:tr>
            <w:tr w:rsidR="00E13618" w:rsidRPr="00165F85" w14:paraId="568B4277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FD07512" w14:textId="180319DE" w:rsidR="006640E0" w:rsidRPr="006F6D1A" w:rsidRDefault="006640E0" w:rsidP="006E6F75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71" w:name="base_StockTypeLabel0"/>
                  <w:bookmarkEnd w:id="71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strutturali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B27F267" w14:textId="4A042660" w:rsidR="006640E0" w:rsidRPr="00C72B0E" w:rsidRDefault="006640E0" w:rsidP="00C9447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72" w:name="base_StockType0"/>
                  <w:bookmarkEnd w:id="7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13618" w:rsidRPr="00165F85" w14:paraId="3BDA650D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781C265" w14:textId="1C410AB7" w:rsidR="006640E0" w:rsidRPr="006F6D1A" w:rsidRDefault="006640E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3" w:name="base_StockSizeLabel0"/>
                  <w:bookmarkEnd w:id="73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parete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80B7D81" w14:textId="1B58118F" w:rsidR="006640E0" w:rsidRPr="00C72B0E" w:rsidRDefault="006640E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4" w:name="base_StockSize0"/>
                  <w:bookmarkEnd w:id="7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0.20 in</w:t>
                  </w:r>
                </w:p>
              </w:tc>
            </w:tr>
            <w:tr w:rsidR="00E13618" w:rsidRPr="00165F85" w14:paraId="0BCF090D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4637D7D" w14:textId="1CA6692D" w:rsidR="006640E0" w:rsidRPr="006F6D1A" w:rsidRDefault="006640E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5" w:name="base_MaterialCostLabel0"/>
                  <w:bookmarkEnd w:id="7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7D1EF1D" w14:textId="371DAF1A" w:rsidR="006640E0" w:rsidRPr="00C72B0E" w:rsidRDefault="006640E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6" w:name="base_MatCost0"/>
                  <w:bookmarkEnd w:id="7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21.77 USD/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lb</w:t>
                  </w:r>
                  <w:proofErr w:type="spellEnd"/>
                </w:p>
              </w:tc>
            </w:tr>
            <w:tr w:rsidR="00E13618" w:rsidRPr="00165F85" w14:paraId="5D26B069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09ADF36" w14:textId="08D3446D" w:rsidR="006640E0" w:rsidRPr="006F6D1A" w:rsidRDefault="006640E0" w:rsidP="00511EE2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7" w:name="base_shopRateLabel0"/>
                  <w:bookmarkEnd w:id="7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071E9E4" w14:textId="2BF4C41E" w:rsidR="006640E0" w:rsidRPr="00C72B0E" w:rsidRDefault="006640E0" w:rsidP="006B25B7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ShopRate0"/>
                  <w:bookmarkEnd w:id="7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304A8B3B" w14:textId="77777777" w:rsidR="006640E0" w:rsidRDefault="006640E0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4"/>
              <w:gridCol w:w="3862"/>
            </w:tblGrid>
            <w:tr w:rsidR="009C0F53" w:rsidRPr="00165F85" w14:paraId="25E0A7B8" w14:textId="77777777" w:rsidTr="00E748A1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36CC1D2B" w14:textId="77777777" w:rsidR="006640E0" w:rsidRPr="006F6D1A" w:rsidRDefault="006640E0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F87C014" w14:textId="77777777" w:rsidR="006640E0" w:rsidRPr="00165F85" w:rsidRDefault="006640E0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165F85" w14:paraId="038F68AC" w14:textId="77777777" w:rsidTr="00010232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68EF943" w14:textId="77777777" w:rsidR="006640E0" w:rsidRPr="006F6D1A" w:rsidRDefault="006640E0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62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5FD5AC1" w14:textId="6814876A" w:rsidR="006640E0" w:rsidRPr="00C72B0E" w:rsidRDefault="006640E0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9" w:name="base_numParts0"/>
                  <w:bookmarkEnd w:id="7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  <w:tr w:rsidR="009C0F53" w:rsidRPr="00165F85" w14:paraId="2AFD4A01" w14:textId="77777777" w:rsidTr="00C05683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FAF37B2" w14:textId="565A3808" w:rsidR="006640E0" w:rsidRPr="006F6D1A" w:rsidRDefault="006640E0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0" w:name="base_LotSizeLabel0"/>
                  <w:bookmarkEnd w:id="80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6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FF87DC1" w14:textId="769BE983" w:rsidR="006640E0" w:rsidRPr="00C72B0E" w:rsidRDefault="006640E0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lotSize0"/>
                  <w:bookmarkEnd w:id="8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520CC9A0" w14:textId="77777777" w:rsidR="006640E0" w:rsidRDefault="006640E0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C0F53" w:rsidRPr="00165F85" w14:paraId="283B841C" w14:textId="77777777" w:rsidTr="00C05683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F9FE0FB" w14:textId="77777777" w:rsidR="006640E0" w:rsidRPr="006F6D1A" w:rsidRDefault="006640E0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386DF91" w14:textId="3545448B" w:rsidR="006640E0" w:rsidRPr="00C72B0E" w:rsidRDefault="006640E0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82" w:name="base_costpp1"/>
                  <w:bookmarkEnd w:id="82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12.19 USD</w:t>
                  </w:r>
                </w:p>
              </w:tc>
            </w:tr>
            <w:tr w:rsidR="009C0F53" w:rsidRPr="00165F85" w14:paraId="694D2CA9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47F620" w14:textId="77777777" w:rsidR="006640E0" w:rsidRPr="006F6D1A" w:rsidRDefault="006640E0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9B9D5D4" w14:textId="3D635167" w:rsidR="006640E0" w:rsidRPr="00C72B0E" w:rsidRDefault="006640E0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3" w:name="base_TemplateName0"/>
                  <w:bookmarkEnd w:id="83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englishstandard</w:t>
                  </w:r>
                  <w:proofErr w:type="spellEnd"/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549C1606" w14:textId="77777777" w:rsidTr="008154E3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0B738F8" w14:textId="77777777" w:rsidR="006640E0" w:rsidRPr="006F6D1A" w:rsidRDefault="006640E0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0115950" w14:textId="2636AC25" w:rsidR="006640E0" w:rsidRPr="00C72B0E" w:rsidRDefault="006640E0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4" w:name="base_CostingModeUsed0"/>
                  <w:bookmarkEnd w:id="84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9C0F53" w:rsidRPr="00165F85" w14:paraId="1268868A" w14:textId="77777777" w:rsidTr="008154E3">
              <w:trPr>
                <w:trHeight w:val="1030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05B45B" w14:textId="77777777" w:rsidR="006640E0" w:rsidRPr="006F6D1A" w:rsidRDefault="006640E0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0CE4C82D" w14:textId="5FA5C835" w:rsidR="006640E0" w:rsidRPr="00C72B0E" w:rsidRDefault="006640E0" w:rsidP="00623129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5" w:name="file_imgArrow1"/>
                  <w:bookmarkEnd w:id="8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75FE8F6A">
                      <v:shape id="_x0000_i1029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FE013E8" w14:textId="4986A7B7" w:rsidR="006640E0" w:rsidRPr="00C72B0E" w:rsidRDefault="006640E0" w:rsidP="0030523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6" w:name="file_imgBars1"/>
                  <w:bookmarkEnd w:id="8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4DDCEEC6">
                      <v:shape id="_x0000_i1031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4EFE0977" w14:textId="77777777" w:rsidR="006640E0" w:rsidRDefault="006640E0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1685"/>
              <w:gridCol w:w="2177"/>
            </w:tblGrid>
            <w:tr w:rsidR="009C0F53" w:rsidRPr="00165F85" w14:paraId="4BAB0F53" w14:textId="77777777" w:rsidTr="00E748A1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02BDEFF4" w14:textId="77777777" w:rsidR="006640E0" w:rsidRPr="00C72B0E" w:rsidRDefault="006640E0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165F85" w14:paraId="0D28BE40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C77B905" w14:textId="77777777" w:rsidR="006640E0" w:rsidRPr="006F6D1A" w:rsidRDefault="006640E0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685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801EBCE" w14:textId="1A76C51C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7" w:name="base_costMat0"/>
                  <w:bookmarkEnd w:id="8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10.10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CC00266" w14:textId="66CA0F84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8" w:name="base_percentMat0"/>
                  <w:bookmarkEnd w:id="8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83%</w:t>
                  </w:r>
                </w:p>
              </w:tc>
            </w:tr>
            <w:tr w:rsidR="009C0F53" w:rsidRPr="00165F85" w14:paraId="3FB8B2D0" w14:textId="77777777" w:rsidTr="00623129">
              <w:trPr>
                <w:trHeight w:val="349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F1763C1" w14:textId="77777777" w:rsidR="006640E0" w:rsidRPr="006F6D1A" w:rsidRDefault="006640E0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F5AE064" w14:textId="70C215C3" w:rsidR="006640E0" w:rsidRPr="00C72B0E" w:rsidRDefault="006640E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9" w:name="base_costMfg0"/>
                  <w:bookmarkEnd w:id="8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2.09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C5F5125" w14:textId="3B991FEA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0" w:name="base_percentMfg0"/>
                  <w:bookmarkEnd w:id="9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17%</w:t>
                  </w:r>
                </w:p>
              </w:tc>
            </w:tr>
            <w:tr w:rsidR="009C0F53" w:rsidRPr="00165F85" w14:paraId="4FF19C80" w14:textId="77777777" w:rsidTr="00B71A3E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BB09C26" w14:textId="37D47951" w:rsidR="006640E0" w:rsidRPr="006F6D1A" w:rsidRDefault="006640E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91" w:name="base_MarkupDiscountLabel1"/>
                  <w:bookmarkEnd w:id="91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1631554" w14:textId="2450DBD3" w:rsidR="006640E0" w:rsidRPr="00C72B0E" w:rsidRDefault="006640E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2" w:name="base_costMD1"/>
                  <w:bookmarkEnd w:id="9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13601D8" w14:textId="4D0DEA6B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3" w:name="base_percentMD0"/>
                  <w:bookmarkEnd w:id="9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4D52D79F" w14:textId="77777777" w:rsidTr="00B71A3E">
              <w:trPr>
                <w:trHeight w:val="162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0DBCF6" w14:textId="77777777" w:rsidR="006640E0" w:rsidRPr="006F6D1A" w:rsidRDefault="006640E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116D068" w14:textId="77777777" w:rsidR="006640E0" w:rsidRPr="00C72B0E" w:rsidRDefault="006640E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345F19D" w14:textId="77777777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1A23C5FC" w14:textId="77777777" w:rsidTr="00A16220">
              <w:trPr>
                <w:trHeight w:val="117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E26C274" w14:textId="77777777" w:rsidR="006640E0" w:rsidRPr="006F6D1A" w:rsidRDefault="006640E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FFED839" w14:textId="77777777" w:rsidR="006640E0" w:rsidRPr="00C72B0E" w:rsidRDefault="006640E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EB9D4C1" w14:textId="77777777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1700C459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96F0E2A" w14:textId="77777777" w:rsidR="006640E0" w:rsidRPr="006F6D1A" w:rsidRDefault="006640E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47F553F" w14:textId="29E6F0A0" w:rsidR="006640E0" w:rsidRPr="00C72B0E" w:rsidRDefault="006640E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4" w:name="base_costMold0"/>
                  <w:bookmarkEnd w:id="9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F632A0" w14:textId="1BA9F73B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5" w:name="base_percentMold0"/>
                  <w:bookmarkEnd w:id="9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478B1398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37941DB" w14:textId="77777777" w:rsidR="006640E0" w:rsidRPr="006F6D1A" w:rsidRDefault="006640E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DE038E4" w14:textId="77777777" w:rsidR="006640E0" w:rsidRPr="00C72B0E" w:rsidRDefault="006640E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DF33D80" w14:textId="77777777" w:rsidR="006640E0" w:rsidRPr="00C72B0E" w:rsidRDefault="006640E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3D7B7B9F" w14:textId="77777777" w:rsidR="006640E0" w:rsidRDefault="006640E0" w:rsidP="000E084B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D23071" w:rsidRPr="00165F85" w14:paraId="40C39A3C" w14:textId="77777777" w:rsidTr="0068320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45424E97" w14:textId="77777777" w:rsidR="006640E0" w:rsidRPr="006F6D1A" w:rsidRDefault="006640E0" w:rsidP="0068320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BCDC9CE" w14:textId="266B212A" w:rsidR="006640E0" w:rsidRPr="00C72B0E" w:rsidRDefault="006640E0" w:rsidP="00D23071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96" w:name="base_timepp1"/>
                  <w:bookmarkEnd w:id="9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00:41:49</w:t>
                  </w:r>
                </w:p>
              </w:tc>
            </w:tr>
            <w:tr w:rsidR="00D23071" w:rsidRPr="00165F85" w14:paraId="5FC5E812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B00C4B1" w14:textId="77777777" w:rsidR="006640E0" w:rsidRPr="006F6D1A" w:rsidRDefault="006640E0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7868C6C" w14:textId="76E41342" w:rsidR="006640E0" w:rsidRPr="00C72B0E" w:rsidRDefault="006640E0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7" w:name="base_SetupTime0"/>
                  <w:bookmarkEnd w:id="9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00:15:00</w:t>
                  </w:r>
                </w:p>
              </w:tc>
            </w:tr>
            <w:tr w:rsidR="00D23071" w:rsidRPr="00C72B0E" w14:paraId="06971516" w14:textId="77777777" w:rsidTr="0068320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664D667" w14:textId="77777777" w:rsidR="006640E0" w:rsidRPr="006F6D1A" w:rsidRDefault="006640E0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581FB6C" w14:textId="26C3C45D" w:rsidR="006640E0" w:rsidRPr="00C72B0E" w:rsidRDefault="006640E0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8" w:name="base_OperationTime0"/>
                  <w:bookmarkEnd w:id="9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00:26:49</w:t>
                  </w:r>
                </w:p>
              </w:tc>
            </w:tr>
          </w:tbl>
          <w:p w14:paraId="6D109EF8" w14:textId="77777777" w:rsidR="006640E0" w:rsidRPr="00C22079" w:rsidRDefault="006640E0" w:rsidP="000E084B"/>
        </w:tc>
      </w:tr>
    </w:tbl>
    <w:p w14:paraId="3262DD6E" w14:textId="77777777" w:rsidR="006640E0" w:rsidRDefault="006640E0" w:rsidP="00F26F2E">
      <w:r>
        <w:br w:type="page"/>
      </w:r>
    </w:p>
    <w:tbl>
      <w:tblPr>
        <w:tblW w:w="10773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796"/>
        <w:gridCol w:w="1776"/>
        <w:gridCol w:w="38"/>
        <w:gridCol w:w="763"/>
        <w:gridCol w:w="1307"/>
        <w:gridCol w:w="270"/>
        <w:gridCol w:w="1530"/>
        <w:gridCol w:w="1350"/>
        <w:gridCol w:w="450"/>
        <w:gridCol w:w="810"/>
        <w:gridCol w:w="1323"/>
      </w:tblGrid>
      <w:tr w:rsidR="008F7767" w:rsidRPr="00C22079" w14:paraId="3E739912" w14:textId="77777777" w:rsidTr="00010232">
        <w:trPr>
          <w:trHeight w:val="490"/>
        </w:trPr>
        <w:tc>
          <w:tcPr>
            <w:tcW w:w="10773" w:type="dxa"/>
            <w:gridSpan w:val="12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15D599A2" w14:textId="77777777" w:rsidR="006640E0" w:rsidRPr="00A575D9" w:rsidRDefault="006640E0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F7767" w:rsidRPr="00C22079" w14:paraId="140A2BCF" w14:textId="77777777" w:rsidTr="00010232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73C40A5F" w14:textId="77777777" w:rsidR="006640E0" w:rsidRPr="00C22079" w:rsidRDefault="006640E0" w:rsidP="000E084B">
            <w:pPr>
              <w:jc w:val="center"/>
            </w:pPr>
            <w:r>
              <w:pict w14:anchorId="54EC8415">
                <v:shape id="Picture 25" o:spid="_x0000_s2051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3"/>
            <w:tcBorders>
              <w:top w:val="single" w:sz="18" w:space="0" w:color="004B7A"/>
            </w:tcBorders>
          </w:tcPr>
          <w:p w14:paraId="42CEDF9D" w14:textId="77777777" w:rsidR="006640E0" w:rsidRPr="00C22079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340" w:type="dxa"/>
            <w:gridSpan w:val="3"/>
            <w:tcBorders>
              <w:top w:val="single" w:sz="18" w:space="0" w:color="004B7A"/>
            </w:tcBorders>
          </w:tcPr>
          <w:p w14:paraId="156562AE" w14:textId="77777777" w:rsidR="006640E0" w:rsidRPr="00C22079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330" w:type="dxa"/>
            <w:gridSpan w:val="3"/>
            <w:tcBorders>
              <w:top w:val="single" w:sz="18" w:space="0" w:color="004B7A"/>
            </w:tcBorders>
          </w:tcPr>
          <w:p w14:paraId="6D875C1D" w14:textId="77777777" w:rsidR="006640E0" w:rsidRPr="00C22079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33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7CE5B97F" w14:textId="77777777" w:rsidR="006640E0" w:rsidRPr="006F6D1A" w:rsidRDefault="006640E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E72323" w:rsidRPr="00C22079" w14:paraId="5FFDCE94" w14:textId="77777777" w:rsidTr="00E72323">
        <w:trPr>
          <w:trHeight w:val="251"/>
        </w:trPr>
        <w:tc>
          <w:tcPr>
            <w:tcW w:w="1156" w:type="dxa"/>
            <w:gridSpan w:val="2"/>
            <w:vMerge w:val="restart"/>
            <w:tcBorders>
              <w:left w:val="single" w:sz="4" w:space="0" w:color="D9D9D9"/>
            </w:tcBorders>
          </w:tcPr>
          <w:p w14:paraId="653F629D" w14:textId="77777777" w:rsidR="006640E0" w:rsidRPr="006F6D1A" w:rsidRDefault="006640E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left w:val="single" w:sz="4" w:space="0" w:color="D9D9D9"/>
            </w:tcBorders>
          </w:tcPr>
          <w:p w14:paraId="4BB706A3" w14:textId="314CA51F" w:rsidR="006640E0" w:rsidRPr="00E6392D" w:rsidRDefault="006640E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9" w:name="file_name3"/>
            <w:bookmarkEnd w:id="99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curva</w:t>
            </w:r>
          </w:p>
        </w:tc>
        <w:tc>
          <w:tcPr>
            <w:tcW w:w="801" w:type="dxa"/>
            <w:gridSpan w:val="2"/>
            <w:vMerge w:val="restart"/>
          </w:tcPr>
          <w:p w14:paraId="478680BE" w14:textId="77777777" w:rsidR="006640E0" w:rsidRPr="006F6D1A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</w:tcPr>
          <w:p w14:paraId="0E05D796" w14:textId="7F3D398D" w:rsidR="006640E0" w:rsidRPr="00E6392D" w:rsidRDefault="006640E0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0" w:name="base_Material1"/>
            <w:bookmarkEnd w:id="100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ABS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generico</w:t>
            </w:r>
            <w:proofErr w:type="spellEnd"/>
          </w:p>
        </w:tc>
        <w:tc>
          <w:tcPr>
            <w:tcW w:w="1800" w:type="dxa"/>
            <w:gridSpan w:val="2"/>
          </w:tcPr>
          <w:p w14:paraId="112C51D0" w14:textId="77777777" w:rsidR="006640E0" w:rsidRPr="006F6D1A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</w:tcPr>
          <w:p w14:paraId="6C4B5481" w14:textId="59748974" w:rsidR="006640E0" w:rsidRPr="00E6392D" w:rsidRDefault="006640E0" w:rsidP="00E72323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1" w:name="base_costMat1"/>
            <w:bookmarkEnd w:id="101"/>
            <w:r>
              <w:rPr>
                <w:rFonts w:ascii="Arial Narrow" w:hAnsi="Arial Narrow"/>
                <w:color w:val="718883"/>
                <w:sz w:val="18"/>
                <w:szCs w:val="18"/>
              </w:rPr>
              <w:t>10.10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0F5BEB1" w14:textId="77777777" w:rsidR="006640E0" w:rsidRPr="006F6D1A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0EA16073" w14:textId="5E24650B" w:rsidR="006640E0" w:rsidRPr="00857946" w:rsidRDefault="006640E0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2" w:name="base_costpp0"/>
            <w:bookmarkEnd w:id="102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12.19 USD</w:t>
            </w:r>
          </w:p>
        </w:tc>
      </w:tr>
      <w:tr w:rsidR="00E72323" w:rsidRPr="00C22079" w14:paraId="7BA3559B" w14:textId="77777777" w:rsidTr="00E72323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26EAE373" w14:textId="77777777" w:rsidR="006640E0" w:rsidRPr="006F6D1A" w:rsidRDefault="006640E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1C248AE5" w14:textId="77777777" w:rsidR="006640E0" w:rsidRPr="00E6392D" w:rsidRDefault="006640E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40F13E0C" w14:textId="77777777" w:rsidR="006640E0" w:rsidRPr="006F6D1A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01E61773" w14:textId="77777777" w:rsidR="006640E0" w:rsidRPr="00E6392D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</w:tcBorders>
          </w:tcPr>
          <w:p w14:paraId="731E3605" w14:textId="77777777" w:rsidR="006640E0" w:rsidRPr="006F6D1A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690B5434" w14:textId="60C9DFBC" w:rsidR="006640E0" w:rsidRPr="00E6392D" w:rsidRDefault="006640E0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3" w:name="base_costMfg1"/>
            <w:bookmarkEnd w:id="103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2.09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2AA3F81" w14:textId="77777777" w:rsidR="006640E0" w:rsidRPr="00E6392D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0853384B" w14:textId="242B265A" w:rsidR="006640E0" w:rsidRPr="00E6392D" w:rsidRDefault="006640E0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4" w:name="base_timepp0"/>
            <w:bookmarkEnd w:id="104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00:41:49</w:t>
            </w:r>
          </w:p>
        </w:tc>
      </w:tr>
      <w:tr w:rsidR="00E72323" w:rsidRPr="00C22079" w14:paraId="1A52F071" w14:textId="77777777" w:rsidTr="00E72323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44181CA3" w14:textId="77777777" w:rsidR="006640E0" w:rsidRPr="006F6D1A" w:rsidRDefault="006640E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6C0F6078" w14:textId="77777777" w:rsidR="006640E0" w:rsidRPr="00E6392D" w:rsidRDefault="006640E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24F4D1D5" w14:textId="77777777" w:rsidR="006640E0" w:rsidRPr="006F6D1A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5F22A421" w14:textId="77777777" w:rsidR="006640E0" w:rsidRPr="00E6392D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</w:tcPr>
          <w:p w14:paraId="4EFF7854" w14:textId="10764F1E" w:rsidR="006640E0" w:rsidRPr="006F6D1A" w:rsidRDefault="006640E0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05" w:name="base_MarkupDiscountLabel0"/>
            <w:bookmarkEnd w:id="105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39B80F66" w14:textId="6D3EFBDA" w:rsidR="006640E0" w:rsidRPr="00E6392D" w:rsidRDefault="006640E0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6" w:name="base_costMD0"/>
            <w:bookmarkEnd w:id="106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5339092" w14:textId="77777777" w:rsidR="006640E0" w:rsidRPr="00E6392D" w:rsidRDefault="006640E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063E2D0D" w14:textId="77777777" w:rsidR="006640E0" w:rsidRPr="006F6D1A" w:rsidRDefault="006640E0" w:rsidP="00BB02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51451675" w14:textId="77777777" w:rsidTr="00E72323">
        <w:trPr>
          <w:trHeight w:val="513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7ADED2AC" w14:textId="77777777" w:rsidR="006640E0" w:rsidRPr="00D51783" w:rsidRDefault="006640E0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Linea base: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8E7553" w:rsidRPr="00C22079" w14:paraId="05BC48C7" w14:textId="77777777" w:rsidTr="00E72323">
        <w:trPr>
          <w:trHeight w:val="10440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17"/>
              <w:gridCol w:w="3378"/>
              <w:gridCol w:w="3989"/>
            </w:tblGrid>
            <w:tr w:rsidR="00E206A9" w:rsidRPr="00D02B41" w14:paraId="2FCE85CD" w14:textId="77777777" w:rsidTr="00010232">
              <w:trPr>
                <w:cantSplit/>
                <w:trHeight w:val="428"/>
              </w:trPr>
              <w:tc>
                <w:tcPr>
                  <w:tcW w:w="321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27B57A6" w14:textId="4AB573DD" w:rsidR="006640E0" w:rsidRPr="006F6D1A" w:rsidRDefault="006640E0" w:rsidP="00DF6F22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107" w:name="base_OperationSetupCostTbl0"/>
                  <w:bookmarkEnd w:id="107"/>
                  <w:proofErr w:type="spellEnd"/>
                </w:p>
              </w:tc>
              <w:tc>
                <w:tcPr>
                  <w:tcW w:w="3378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0DE70A5" w14:textId="77777777" w:rsidR="006640E0" w:rsidRPr="00D02B41" w:rsidRDefault="006640E0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89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0942EA6" w14:textId="1A5A9D08" w:rsidR="006640E0" w:rsidRPr="00D02B41" w:rsidRDefault="006640E0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8" w:name="base_currency18"/>
                  <w:bookmarkEnd w:id="10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E206A9" w:rsidRPr="00D02B41" w14:paraId="41AFE18B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EFC7BE" w14:textId="222281A5" w:rsidR="006640E0" w:rsidRPr="00D02B41" w:rsidRDefault="006640E0" w:rsidP="00FF4755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CE7554" w14:textId="20D4617F" w:rsidR="006640E0" w:rsidRPr="00D02B41" w:rsidRDefault="006640E0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00:10:00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077DEEB" w14:textId="0EAD14B7" w:rsidR="006640E0" w:rsidRPr="00D02B41" w:rsidRDefault="006640E0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0.50</w:t>
                  </w:r>
                </w:p>
              </w:tc>
            </w:tr>
            <w:tr w:rsidR="00E206A9" w:rsidRPr="00D02B41" w14:paraId="3DF9E423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36C7B39" w14:textId="77777777" w:rsidR="006640E0" w:rsidRPr="006F6D1A" w:rsidRDefault="006640E0" w:rsidP="00FF475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3BFF87F" w14:textId="3FB3ADA5" w:rsidR="006640E0" w:rsidRPr="00D02B41" w:rsidRDefault="006640E0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9" w:name="base_OperationtimeTtlSetupOp0"/>
                  <w:bookmarkEnd w:id="10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00:10:00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63AEF45" w14:textId="6B19740C" w:rsidR="006640E0" w:rsidRPr="00D02B41" w:rsidRDefault="006640E0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0" w:name="base_OperationcostTtlSetupOp0"/>
                  <w:bookmarkEnd w:id="11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0.50</w:t>
                  </w:r>
                </w:p>
              </w:tc>
            </w:tr>
          </w:tbl>
          <w:p w14:paraId="36B1E3CA" w14:textId="77777777" w:rsidR="006640E0" w:rsidRDefault="006640E0" w:rsidP="005366B0">
            <w:pPr>
              <w:rPr>
                <w:sz w:val="18"/>
                <w:szCs w:val="18"/>
              </w:rPr>
            </w:pPr>
          </w:p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6"/>
              <w:gridCol w:w="3361"/>
              <w:gridCol w:w="4037"/>
            </w:tblGrid>
            <w:tr w:rsidR="002263EE" w:rsidRPr="00F736DF" w14:paraId="3D76513D" w14:textId="77777777" w:rsidTr="00010232">
              <w:trPr>
                <w:cantSplit/>
                <w:trHeight w:val="428"/>
              </w:trPr>
              <w:tc>
                <w:tcPr>
                  <w:tcW w:w="3186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75188DD" w14:textId="2D7546AD" w:rsidR="006640E0" w:rsidRPr="006F6D1A" w:rsidRDefault="006640E0" w:rsidP="00173BBA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111" w:name="base_SetupCostTbl0"/>
                  <w:bookmarkEnd w:id="111"/>
                  <w:proofErr w:type="spellEnd"/>
                </w:p>
              </w:tc>
              <w:tc>
                <w:tcPr>
                  <w:tcW w:w="3361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DFC2873" w14:textId="77777777" w:rsidR="006640E0" w:rsidRPr="00F736DF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403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DA8BD63" w14:textId="5B27BF25" w:rsidR="006640E0" w:rsidRPr="00F736DF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2" w:name="base_currency16"/>
                  <w:bookmarkEnd w:id="11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F736DF" w14:paraId="1EF8B89C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175591" w14:textId="4A85D9C8" w:rsidR="006640E0" w:rsidRPr="00281B55" w:rsidRDefault="006640E0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D3A95A9" w14:textId="0C00BD61" w:rsidR="006640E0" w:rsidRPr="00281B55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8C4326" w14:textId="136DDF0C" w:rsidR="006640E0" w:rsidRPr="00281B55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2263EE" w:rsidRPr="00F736DF" w14:paraId="255DC466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6CF0E2A" w14:textId="77777777" w:rsidR="006640E0" w:rsidRPr="006F6D1A" w:rsidRDefault="006640E0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05F44C4" w14:textId="6D4DC081" w:rsidR="006640E0" w:rsidRPr="00692531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3" w:name="base_timeTtlSetupOp0"/>
                  <w:bookmarkEnd w:id="11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1DDCF12" w14:textId="5ADF10DE" w:rsidR="006640E0" w:rsidRPr="00692531" w:rsidRDefault="006640E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4" w:name="base_costTtlSetupOp0"/>
                  <w:bookmarkEnd w:id="11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1944553F" w14:textId="77777777" w:rsidR="006640E0" w:rsidRDefault="006640E0" w:rsidP="005366B0">
            <w:pPr>
              <w:rPr>
                <w:sz w:val="18"/>
                <w:szCs w:val="18"/>
              </w:rPr>
            </w:pPr>
          </w:p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1890"/>
              <w:gridCol w:w="2070"/>
            </w:tblGrid>
            <w:tr w:rsidR="00323825" w:rsidRPr="00D02B41" w14:paraId="7F8BD0F2" w14:textId="77777777" w:rsidTr="00010232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D8723B5" w14:textId="77777777" w:rsidR="006640E0" w:rsidRPr="006F6D1A" w:rsidRDefault="006640E0" w:rsidP="00275D2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aggiuntiva</w:t>
                  </w:r>
                  <w:proofErr w:type="spellEnd"/>
                </w:p>
                <w:p w14:paraId="7471BE14" w14:textId="04940F3A" w:rsidR="006640E0" w:rsidRPr="006F6D1A" w:rsidRDefault="006640E0" w:rsidP="00275D2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115" w:name="base_AdditiveOpeartionTbl0"/>
                  <w:bookmarkEnd w:id="115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A95F1B0" w14:textId="77777777" w:rsidR="006640E0" w:rsidRPr="00D02B41" w:rsidRDefault="006640E0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565C07B" w14:textId="77777777" w:rsidR="006640E0" w:rsidRPr="00C83AE1" w:rsidRDefault="006640E0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  <w:proofErr w:type="spellEnd"/>
                </w:p>
                <w:p w14:paraId="5B961CD4" w14:textId="7017C685" w:rsidR="006640E0" w:rsidRPr="00D02B41" w:rsidRDefault="006640E0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Costo(</w:t>
                  </w:r>
                  <w:bookmarkStart w:id="116" w:name="base_currency15"/>
                  <w:bookmarkEnd w:id="116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8DCCB75" w14:textId="77777777" w:rsidR="006640E0" w:rsidRDefault="006640E0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stampo</w:t>
                  </w:r>
                  <w:proofErr w:type="spellEnd"/>
                </w:p>
                <w:p w14:paraId="39760432" w14:textId="35393E4C" w:rsidR="006640E0" w:rsidRPr="00D02B41" w:rsidRDefault="006640E0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17" w:name="base_currency14"/>
                  <w:bookmarkEnd w:id="11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2FA3CDC2" w14:textId="77777777" w:rsidTr="00010232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31DBCB80" w14:textId="3A97062A" w:rsidR="006640E0" w:rsidRPr="00D02B41" w:rsidRDefault="006640E0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581AC371" w14:textId="4ED45A37" w:rsidR="006640E0" w:rsidRPr="00D02B41" w:rsidRDefault="006640E0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00:26:49</w:t>
                  </w:r>
                </w:p>
              </w:tc>
              <w:tc>
                <w:tcPr>
                  <w:tcW w:w="189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15C8AD01" w14:textId="4395CB78" w:rsidR="006640E0" w:rsidRPr="00D02B41" w:rsidRDefault="006640E0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1.34</w:t>
                  </w:r>
                </w:p>
              </w:tc>
              <w:tc>
                <w:tcPr>
                  <w:tcW w:w="207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4EA1C8DE" w14:textId="64AB8C1D" w:rsidR="006640E0" w:rsidRPr="00D02B41" w:rsidRDefault="006640E0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3A194E8A" w14:textId="77777777" w:rsidR="006640E0" w:rsidRDefault="006640E0" w:rsidP="005366B0">
            <w:pPr>
              <w:rPr>
                <w:sz w:val="18"/>
                <w:szCs w:val="18"/>
              </w:rPr>
            </w:pPr>
          </w:p>
          <w:p w14:paraId="6A3A1635" w14:textId="77777777" w:rsidR="006640E0" w:rsidRDefault="006640E0" w:rsidP="00D402B5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118" w:name="base_SetupTreeList0"/>
            <w:bookmarkEnd w:id="118"/>
            <w:proofErr w:type="spellEnd"/>
          </w:p>
          <w:p w14:paraId="1E54B7B0" w14:textId="77777777" w:rsidR="006640E0" w:rsidRPr="006640E0" w:rsidRDefault="006640E0" w:rsidP="006640E0">
            <w:pPr>
              <w:numPr>
                <w:ilvl w:val="0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6CC02398" w14:textId="77777777" w:rsidR="006640E0" w:rsidRPr="006640E0" w:rsidRDefault="006640E0" w:rsidP="006640E0">
            <w:pPr>
              <w:numPr>
                <w:ilvl w:val="1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6640E0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4E53F3C9" w14:textId="33179C5A" w:rsidR="006640E0" w:rsidRPr="006640E0" w:rsidRDefault="006640E0" w:rsidP="006640E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2340BD35" w14:textId="77777777" w:rsidR="006640E0" w:rsidRDefault="006640E0" w:rsidP="005366B0">
      <w:pPr>
        <w:tabs>
          <w:tab w:val="left" w:pos="360"/>
        </w:tabs>
        <w:ind w:right="-1260"/>
      </w:pPr>
    </w:p>
    <w:p w14:paraId="05A7559A" w14:textId="77777777" w:rsidR="006640E0" w:rsidRDefault="006640E0" w:rsidP="005366B0">
      <w:pPr>
        <w:tabs>
          <w:tab w:val="left" w:pos="360"/>
        </w:tabs>
        <w:ind w:right="-1260"/>
      </w:pPr>
    </w:p>
    <w:p w14:paraId="7F8BA306" w14:textId="77777777" w:rsidR="006640E0" w:rsidRDefault="006640E0" w:rsidP="005366B0">
      <w:pPr>
        <w:tabs>
          <w:tab w:val="left" w:pos="360"/>
        </w:tabs>
        <w:ind w:right="-1260"/>
      </w:pPr>
    </w:p>
    <w:p w14:paraId="2AFA1238" w14:textId="77777777" w:rsidR="006640E0" w:rsidRDefault="006640E0" w:rsidP="005366B0">
      <w:pPr>
        <w:tabs>
          <w:tab w:val="left" w:pos="360"/>
        </w:tabs>
        <w:ind w:right="-1260"/>
      </w:pPr>
    </w:p>
    <w:p w14:paraId="5699BDB1" w14:textId="77777777" w:rsidR="006640E0" w:rsidRDefault="006640E0" w:rsidP="005366B0">
      <w:pPr>
        <w:tabs>
          <w:tab w:val="left" w:pos="360"/>
        </w:tabs>
        <w:ind w:right="-1260"/>
      </w:pPr>
    </w:p>
    <w:sectPr w:rsidR="003433E3" w:rsidSect="006640E0">
      <w:footerReference w:type="default" r:id="rId13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2A64A" w14:textId="77777777" w:rsidR="006640E0" w:rsidRDefault="006640E0">
      <w:r>
        <w:separator/>
      </w:r>
    </w:p>
  </w:endnote>
  <w:endnote w:type="continuationSeparator" w:id="0">
    <w:p w14:paraId="5F913620" w14:textId="77777777" w:rsidR="006640E0" w:rsidRDefault="0066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9C2D2" w14:textId="77777777" w:rsidR="006640E0" w:rsidRDefault="006640E0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  <w:p w14:paraId="5833A876" w14:textId="77777777" w:rsidR="006640E0" w:rsidRDefault="006640E0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270888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5DE6A" w14:textId="77777777" w:rsidR="006640E0" w:rsidRDefault="006640E0">
      <w:r>
        <w:separator/>
      </w:r>
    </w:p>
  </w:footnote>
  <w:footnote w:type="continuationSeparator" w:id="0">
    <w:p w14:paraId="388FAF36" w14:textId="77777777" w:rsidR="006640E0" w:rsidRDefault="0066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21A1"/>
    <w:multiLevelType w:val="hybridMultilevel"/>
    <w:tmpl w:val="96282AA0"/>
    <w:lvl w:ilvl="0" w:tplc="C57A918E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E5C17"/>
    <w:multiLevelType w:val="hybridMultilevel"/>
    <w:tmpl w:val="57E668F6"/>
    <w:lvl w:ilvl="0" w:tplc="80BC3670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953993">
    <w:abstractNumId w:val="0"/>
  </w:num>
  <w:num w:numId="2" w16cid:durableId="1677222034">
    <w:abstractNumId w:val="0"/>
    <w:lvlOverride w:ilvl="0">
      <w:lvl w:ilvl="0" w:tplc="C57A918E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3" w16cid:durableId="1970160760">
    <w:abstractNumId w:val="1"/>
  </w:num>
  <w:num w:numId="4" w16cid:durableId="965625381">
    <w:abstractNumId w:val="1"/>
    <w:lvlOverride w:ilvl="0">
      <w:lvl w:ilvl="0" w:tplc="80BC3670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0E0"/>
    <w:rsid w:val="0066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oNotEmbedSmartTags/>
  <w:decimalSymbol w:val=","/>
  <w:listSeparator w:val=";"/>
  <w14:docId w14:val="534EC8FF"/>
  <w15:chartTrackingRefBased/>
  <w15:docId w15:val="{1FE74A57-5D20-4E35-93E1-AE41CA09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B97946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styleId="Elencomedio1-Colore6">
    <w:name w:val="Medium List 1 Accent 6"/>
    <w:basedOn w:val="Tabellanormale"/>
    <w:uiPriority w:val="65"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character" w:customStyle="1" w:styleId="Titolo1Carattere">
    <w:name w:val="Titolo 1 Carattere"/>
    <w:link w:val="Titolo1"/>
    <w:rsid w:val="00B97946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Machining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96443-501A-47E5-BFFD-05E59333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CostingReport_Machining</Template>
  <TotalTime>1</TotalTime>
  <Pages>5</Pages>
  <Words>483</Words>
  <Characters>2756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2012-11-20T23:15:00Z</cp:lastPrinted>
  <dcterms:created xsi:type="dcterms:W3CDTF">2024-01-21T14:46:00Z</dcterms:created>
  <dcterms:modified xsi:type="dcterms:W3CDTF">2024-01-21T14:47:00Z</dcterms:modified>
</cp:coreProperties>
</file>