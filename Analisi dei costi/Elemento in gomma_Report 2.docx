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5" w:type="dxa"/>
        <w:tblInd w:w="1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600"/>
        <w:gridCol w:w="275"/>
        <w:gridCol w:w="6940"/>
      </w:tblGrid>
      <w:tr w:rsidR="00CE409C" w:rsidRPr="00C22079" w14:paraId="1A350B1D" w14:textId="77777777" w:rsidTr="00FE0366">
        <w:trPr>
          <w:trHeight w:val="1340"/>
        </w:trPr>
        <w:tc>
          <w:tcPr>
            <w:tcW w:w="3600" w:type="dxa"/>
            <w:vAlign w:val="center"/>
          </w:tcPr>
          <w:p w14:paraId="6D130B4A" w14:textId="4E340962" w:rsidR="00B9039E" w:rsidRPr="00C22079" w:rsidRDefault="00B9039E" w:rsidP="005F0073">
            <w:bookmarkStart w:id="0" w:name="company_logo0"/>
            <w:bookmarkEnd w:id="0"/>
          </w:p>
        </w:tc>
        <w:tc>
          <w:tcPr>
            <w:tcW w:w="7215" w:type="dxa"/>
            <w:gridSpan w:val="2"/>
            <w:vMerge w:val="restart"/>
          </w:tcPr>
          <w:p w14:paraId="0EA503E2" w14:textId="77777777" w:rsidR="00B9039E" w:rsidRPr="00B97946" w:rsidRDefault="00B9039E" w:rsidP="00B97946">
            <w:pPr>
              <w:pStyle w:val="Titolo1"/>
              <w:jc w:val="right"/>
            </w:pPr>
            <w:r>
              <w:t>Rapporto SOLIDWORKS Costing</w:t>
            </w:r>
          </w:p>
          <w:p w14:paraId="0C1EF1F5" w14:textId="77777777" w:rsidR="00B9039E" w:rsidRPr="00617411" w:rsidRDefault="00B9039E" w:rsidP="00617411">
            <w:pPr>
              <w:rPr>
                <w:sz w:val="28"/>
                <w:szCs w:val="28"/>
              </w:rPr>
            </w:pPr>
          </w:p>
        </w:tc>
      </w:tr>
      <w:tr w:rsidR="00CE409C" w:rsidRPr="00C22079" w14:paraId="59093E33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7FF81978" w14:textId="358F3DFF" w:rsidR="00B9039E" w:rsidRPr="00A92C61" w:rsidRDefault="00B9039E" w:rsidP="00CE409C">
            <w:pPr>
              <w:rPr>
                <w:rFonts w:ascii="Arial Narrow" w:hAnsi="Arial Narrow"/>
              </w:rPr>
            </w:pPr>
            <w:bookmarkStart w:id="1" w:name="company_name0"/>
            <w:bookmarkEnd w:id="1"/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6BF60ACD" w14:textId="77777777" w:rsidR="00B9039E" w:rsidRPr="00C22079" w:rsidRDefault="00B9039E" w:rsidP="00C34106">
            <w:pPr>
              <w:jc w:val="right"/>
            </w:pPr>
          </w:p>
        </w:tc>
      </w:tr>
      <w:tr w:rsidR="00CE409C" w:rsidRPr="00C22079" w14:paraId="43C985D2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52A421BD" w14:textId="5F0DABB3" w:rsidR="00B9039E" w:rsidRDefault="00B9039E" w:rsidP="009F04FC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2" w:name="company_address0"/>
            <w:bookmarkEnd w:id="2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7DAF291F" w14:textId="77777777" w:rsidR="00B9039E" w:rsidRPr="00C22079" w:rsidRDefault="00B9039E" w:rsidP="00C34106">
            <w:pPr>
              <w:jc w:val="right"/>
            </w:pPr>
          </w:p>
        </w:tc>
      </w:tr>
      <w:tr w:rsidR="00CE409C" w:rsidRPr="00C22079" w14:paraId="7329E53E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251F90FF" w14:textId="2A80EBF0" w:rsidR="00B9039E" w:rsidRDefault="00B9039E" w:rsidP="00682165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3" w:name="company_url0"/>
            <w:bookmarkEnd w:id="3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470A59F5" w14:textId="77777777" w:rsidR="00B9039E" w:rsidRPr="00C22079" w:rsidRDefault="00B9039E" w:rsidP="00C34106">
            <w:pPr>
              <w:jc w:val="right"/>
            </w:pPr>
          </w:p>
        </w:tc>
      </w:tr>
      <w:tr w:rsidR="00C34106" w:rsidRPr="00C22079" w14:paraId="2C614B14" w14:textId="77777777" w:rsidTr="00FE0366">
        <w:trPr>
          <w:trHeight w:val="963"/>
        </w:trPr>
        <w:tc>
          <w:tcPr>
            <w:tcW w:w="10815" w:type="dxa"/>
            <w:gridSpan w:val="3"/>
          </w:tcPr>
          <w:p w14:paraId="294C622D" w14:textId="77777777" w:rsidR="00B9039E" w:rsidRDefault="00B9039E" w:rsidP="00C34106"/>
          <w:tbl>
            <w:tblPr>
              <w:tblpPr w:leftFromText="187" w:rightFromText="187" w:topFromText="144" w:vertAnchor="text" w:horzAnchor="margin" w:tblpY="1"/>
              <w:tblW w:w="12779" w:type="dxa"/>
              <w:tblBorders>
                <w:top w:val="single" w:sz="18" w:space="0" w:color="004B7A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40"/>
              <w:gridCol w:w="2281"/>
              <w:gridCol w:w="2902"/>
              <w:gridCol w:w="3524"/>
              <w:gridCol w:w="3732"/>
            </w:tblGrid>
            <w:tr w:rsidR="003433E3" w:rsidRPr="00CB49F3" w14:paraId="7D356EF4" w14:textId="77777777" w:rsidTr="003433E3">
              <w:trPr>
                <w:trHeight w:val="296"/>
              </w:trPr>
              <w:tc>
                <w:tcPr>
                  <w:tcW w:w="14" w:type="dxa"/>
                  <w:shd w:val="clear" w:color="auto" w:fill="97999B"/>
                </w:tcPr>
                <w:p w14:paraId="725F2C7D" w14:textId="77777777" w:rsidR="00B9039E" w:rsidRPr="00CB49F3" w:rsidRDefault="00B9039E" w:rsidP="00C34106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r>
                    <w:rPr>
                      <w:color w:val="FFFFFF"/>
                    </w:rPr>
                    <w:t xml:space="preserve">   </w:t>
                  </w:r>
                </w:p>
              </w:tc>
              <w:tc>
                <w:tcPr>
                  <w:tcW w:w="1584" w:type="dxa"/>
                  <w:shd w:val="clear" w:color="auto" w:fill="97999B"/>
                </w:tcPr>
                <w:p w14:paraId="483AB6F0" w14:textId="2EE81DF8" w:rsidR="00B9039E" w:rsidRPr="00CB49F3" w:rsidRDefault="00B9039E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4" w:name="person_name0"/>
                  <w:bookmarkEnd w:id="4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016" w:type="dxa"/>
                  <w:shd w:val="clear" w:color="auto" w:fill="97999B"/>
                </w:tcPr>
                <w:p w14:paraId="0F88F506" w14:textId="3D86BDB8" w:rsidR="00B9039E" w:rsidRPr="00CB49F3" w:rsidRDefault="00B9039E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5" w:name="person_title0"/>
                  <w:bookmarkEnd w:id="5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448" w:type="dxa"/>
                  <w:shd w:val="clear" w:color="auto" w:fill="97999B"/>
                </w:tcPr>
                <w:p w14:paraId="142CA6DF" w14:textId="462B957C" w:rsidR="00B9039E" w:rsidRPr="00CB49F3" w:rsidRDefault="00B9039E" w:rsidP="009817E3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6" w:name="person_email0"/>
                  <w:bookmarkEnd w:id="6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592" w:type="dxa"/>
                  <w:shd w:val="clear" w:color="auto" w:fill="97999B"/>
                </w:tcPr>
                <w:p w14:paraId="100A7BA0" w14:textId="11129330" w:rsidR="00B9039E" w:rsidRPr="00CB49F3" w:rsidRDefault="00B9039E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7" w:name="person_phone0"/>
                  <w:bookmarkEnd w:id="7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05EE91F0" w14:textId="77777777" w:rsidR="00B9039E" w:rsidRPr="00C22079" w:rsidRDefault="00B9039E" w:rsidP="00617411"/>
        </w:tc>
      </w:tr>
      <w:tr w:rsidR="00A62F3F" w:rsidRPr="00C22079" w14:paraId="554B7E24" w14:textId="77777777" w:rsidTr="00FE0366">
        <w:trPr>
          <w:trHeight w:val="9801"/>
        </w:trPr>
        <w:tc>
          <w:tcPr>
            <w:tcW w:w="3875" w:type="dxa"/>
            <w:gridSpan w:val="2"/>
          </w:tcPr>
          <w:p w14:paraId="679B65B8" w14:textId="7BF1F9AA" w:rsidR="00B9039E" w:rsidRDefault="00B9039E" w:rsidP="00A62F3F">
            <w:pPr>
              <w:jc w:val="center"/>
            </w:pPr>
            <w:bookmarkStart w:id="8" w:name="part_imgIsometric0"/>
            <w:bookmarkEnd w:id="8"/>
            <w:r>
              <w:pict w14:anchorId="61346B7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81.6pt;height:88.65pt">
                  <v:imagedata r:id="rId7" o:title="screenShotWithoutPreview"/>
                </v:shape>
              </w:pict>
            </w:r>
          </w:p>
          <w:p w14:paraId="4F9A1FDB" w14:textId="77777777" w:rsidR="00B9039E" w:rsidRDefault="00B9039E" w:rsidP="00A62F3F">
            <w:pPr>
              <w:jc w:val="center"/>
            </w:pPr>
          </w:p>
          <w:p w14:paraId="2C4B0D1B" w14:textId="1CD290AB" w:rsidR="00B9039E" w:rsidRDefault="00B9039E" w:rsidP="00A62F3F">
            <w:pPr>
              <w:jc w:val="center"/>
            </w:pPr>
            <w:bookmarkStart w:id="9" w:name="part_imgIsoWStock0"/>
            <w:bookmarkEnd w:id="9"/>
            <w:r>
              <w:pict w14:anchorId="6BD91AC4">
                <v:shape id="_x0000_i1027" type="#_x0000_t75" style="width:181.6pt;height:88.65pt">
                  <v:imagedata r:id="rId8" o:title="screenShotWithPreview"/>
                </v:shape>
              </w:pict>
            </w:r>
          </w:p>
          <w:p w14:paraId="56429DE6" w14:textId="77777777" w:rsidR="00B9039E" w:rsidRPr="00C22079" w:rsidRDefault="00B9039E" w:rsidP="00354158">
            <w:pPr>
              <w:jc w:val="right"/>
            </w:pPr>
          </w:p>
        </w:tc>
        <w:tc>
          <w:tcPr>
            <w:tcW w:w="6940" w:type="dxa"/>
            <w:vAlign w:val="center"/>
          </w:tcPr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5B1C37" w:rsidRPr="00165F85" w14:paraId="7B42E2D0" w14:textId="77777777" w:rsidTr="00F3006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54B05945" w14:textId="77777777" w:rsidR="00B9039E" w:rsidRPr="006F6D1A" w:rsidRDefault="00B9039E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modello: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0C5D884E" w14:textId="1955E0D0" w:rsidR="00B9039E" w:rsidRPr="00C72B0E" w:rsidRDefault="00B9039E" w:rsidP="002B1AFB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10" w:name="file_name2"/>
                  <w:bookmarkEnd w:id="10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Elemento in gomma</w:t>
                  </w:r>
                </w:p>
              </w:tc>
            </w:tr>
            <w:tr w:rsidR="00787E61" w:rsidRPr="00165F85" w14:paraId="650613AE" w14:textId="77777777" w:rsidTr="00F3006A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0043488" w14:textId="77777777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Data e ora del rapporto: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EACC4C9" w14:textId="10A54373" w:rsidR="00B9039E" w:rsidRPr="00C72B0E" w:rsidRDefault="00B9039E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1" w:name="part_DateTime0"/>
                  <w:bookmarkEnd w:id="1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15:25:04</w:t>
                  </w:r>
                </w:p>
              </w:tc>
            </w:tr>
            <w:tr w:rsidR="00E3381E" w:rsidRPr="00165F85" w14:paraId="1782B7C5" w14:textId="77777777" w:rsidTr="00F3006A">
              <w:trPr>
                <w:trHeight w:val="359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352DF10C" w14:textId="77777777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Metodo di fabbricazione: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auto"/>
                  <w:vAlign w:val="center"/>
                </w:tcPr>
                <w:p w14:paraId="3E853659" w14:textId="2F19504B" w:rsidR="00B9039E" w:rsidRPr="00811234" w:rsidRDefault="00B9039E" w:rsidP="002B1AFB">
                  <w:pP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</w:pPr>
                  <w:bookmarkStart w:id="12" w:name="part_MfgProcess0"/>
                  <w:bookmarkEnd w:id="12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>Lavorazione a macchina</w:t>
                  </w:r>
                </w:p>
              </w:tc>
            </w:tr>
            <w:tr w:rsidR="008B693A" w:rsidRPr="00165F85" w14:paraId="20EFF5D6" w14:textId="77777777" w:rsidTr="00F3006A">
              <w:trPr>
                <w:trHeight w:val="426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CD0C654" w14:textId="77777777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Materiale: 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0553C1D" w14:textId="792A2BF4" w:rsidR="00B9039E" w:rsidRDefault="00B9039E" w:rsidP="00192472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3" w:name="part_Material0"/>
                  <w:bookmarkEnd w:id="1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Acciaio al carbonio semplice</w:t>
                  </w:r>
                </w:p>
              </w:tc>
            </w:tr>
            <w:tr w:rsidR="00E3381E" w:rsidRPr="00165F85" w14:paraId="2ABC7C5D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0B6C94B" w14:textId="77777777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Peso inventario: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F54FEB6" w14:textId="2E135E1E" w:rsidR="00B9039E" w:rsidRPr="00C72B0E" w:rsidRDefault="00B9039E" w:rsidP="009908F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4" w:name="part_Weight0"/>
                  <w:bookmarkEnd w:id="1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0.01 kg</w:t>
                  </w:r>
                </w:p>
              </w:tc>
            </w:tr>
            <w:tr w:rsidR="00787E61" w:rsidRPr="00165F85" w14:paraId="172021CC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BFBB329" w14:textId="380E6C15" w:rsidR="00B9039E" w:rsidRPr="006F6D1A" w:rsidRDefault="00B9039E" w:rsidP="00192472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15" w:name="part_StockTypeLabel0"/>
                  <w:bookmarkEnd w:id="15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Tipo di materiale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214E84A" w14:textId="1C552A89" w:rsidR="00B9039E" w:rsidRPr="00C72B0E" w:rsidRDefault="00B9039E" w:rsidP="00A07518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6" w:name="part_StockType0"/>
                  <w:bookmarkEnd w:id="1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Blocco</w:t>
                  </w:r>
                </w:p>
              </w:tc>
            </w:tr>
            <w:tr w:rsidR="00E3381E" w:rsidRPr="00165F85" w14:paraId="7162012A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6BD4A74" w14:textId="0A4D997F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7" w:name="part_StockSizeLabel0"/>
                  <w:bookmarkEnd w:id="17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 blocco: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6DE1895" w14:textId="34D6571F" w:rsidR="00B9039E" w:rsidRPr="00C72B0E" w:rsidRDefault="00B9039E" w:rsidP="0043311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8" w:name="part_StockSize0"/>
                  <w:bookmarkEnd w:id="1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17.50x20.00x3.00 mm</w:t>
                  </w:r>
                </w:p>
              </w:tc>
            </w:tr>
            <w:tr w:rsidR="00E3381E" w:rsidRPr="00165F85" w14:paraId="616112EB" w14:textId="77777777" w:rsidTr="006C2155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7D39DD2" w14:textId="1DD90247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9" w:name="part_MaterialCostLabel0"/>
                  <w:bookmarkEnd w:id="19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Costo/peso del materiale: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C5A5AFA" w14:textId="2939123F" w:rsidR="00B9039E" w:rsidRPr="00C72B0E" w:rsidRDefault="00B9039E" w:rsidP="009908F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0" w:name="part_MatCost0"/>
                  <w:bookmarkEnd w:id="2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3.11 USD/kg</w:t>
                  </w:r>
                </w:p>
              </w:tc>
            </w:tr>
            <w:tr w:rsidR="006C2155" w:rsidRPr="00165F85" w14:paraId="70214CE6" w14:textId="77777777" w:rsidTr="005A1DB1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41FA300" w14:textId="0D7DB40F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1" w:name="part_shopRateLabel0"/>
                  <w:bookmarkEnd w:id="21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Costo della produzione: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CBD2AD7" w14:textId="2A716DA1" w:rsidR="00B9039E" w:rsidRPr="00C72B0E" w:rsidRDefault="00B9039E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2" w:name="part_ShopRate0"/>
                  <w:bookmarkEnd w:id="2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489008BE" w14:textId="77777777" w:rsidR="00B9039E" w:rsidRDefault="00B9039E" w:rsidP="000A12A0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787E61" w:rsidRPr="00165F85" w14:paraId="4C812095" w14:textId="77777777" w:rsidTr="00354158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58AC3E28" w14:textId="77777777" w:rsidR="00B9039E" w:rsidRPr="006F6D1A" w:rsidRDefault="00B9039E" w:rsidP="00354158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 da produrre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62D97C44" w14:textId="77777777" w:rsidR="00B9039E" w:rsidRPr="00165F85" w:rsidRDefault="00B9039E" w:rsidP="002B1AFB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787E61" w:rsidRPr="00165F85" w14:paraId="00D23F7D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0CBD2D7" w14:textId="77777777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 totale di parti: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6644C5B" w14:textId="5C878C95" w:rsidR="00B9039E" w:rsidRPr="00C72B0E" w:rsidRDefault="00B9039E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3" w:name="part_numParts0"/>
                  <w:bookmarkEnd w:id="2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</w:t>
                  </w:r>
                </w:p>
              </w:tc>
            </w:tr>
            <w:tr w:rsidR="00787E61" w:rsidRPr="00165F85" w14:paraId="4A5F9FCD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CDA5EC7" w14:textId="5EF703AA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4" w:name="part_LotSizeLabel0"/>
                  <w:bookmarkEnd w:id="24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 lotto: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072ACE6" w14:textId="57291AD3" w:rsidR="00B9039E" w:rsidRPr="00C72B0E" w:rsidRDefault="00B9039E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5" w:name="part_lotSize0"/>
                  <w:bookmarkEnd w:id="2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51824C0F" w14:textId="77777777" w:rsidR="00B9039E" w:rsidRDefault="00B9039E" w:rsidP="000A12A0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1172"/>
              <w:gridCol w:w="697"/>
              <w:gridCol w:w="2001"/>
            </w:tblGrid>
            <w:tr w:rsidR="00787E61" w:rsidRPr="00165F85" w14:paraId="19373357" w14:textId="77777777" w:rsidTr="00354158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0EACBB36" w14:textId="77777777" w:rsidR="00B9039E" w:rsidRPr="006F6D1A" w:rsidRDefault="00B9039E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stimato per parte: 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1396BF57" w14:textId="573EAB11" w:rsidR="00B9039E" w:rsidRPr="00C72B0E" w:rsidRDefault="00B9039E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26" w:name="part_costpp1"/>
                  <w:bookmarkEnd w:id="26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0.03 USD</w:t>
                  </w:r>
                </w:p>
              </w:tc>
            </w:tr>
            <w:tr w:rsidR="00787E61" w:rsidRPr="00165F85" w14:paraId="223CC846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5B95610" w14:textId="77777777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 Costing usato: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2278C43" w14:textId="1A358431" w:rsidR="00B9039E" w:rsidRPr="00C72B0E" w:rsidRDefault="00B9039E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7" w:name="part_TemplateName0"/>
                  <w:bookmarkEnd w:id="2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machiningtemplate_default(metric).sldctm</w:t>
                  </w:r>
                </w:p>
              </w:tc>
            </w:tr>
            <w:tr w:rsidR="00D14DEB" w:rsidRPr="00165F85" w14:paraId="699CC265" w14:textId="77777777" w:rsidTr="008154E3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0DBE86B" w14:textId="77777777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Modalità Costing usata: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single" w:sz="4" w:space="0" w:color="808080"/>
                    <w:left w:val="single" w:sz="4" w:space="0" w:color="808080"/>
                    <w:bottom w:val="single" w:sz="4" w:space="0" w:color="auto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F70132E" w14:textId="121D1D8D" w:rsidR="00B9039E" w:rsidRDefault="00B9039E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8" w:name="part_CostingModeUsed0"/>
                  <w:bookmarkEnd w:id="2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Riconoscimento processo di produzione</w:t>
                  </w:r>
                </w:p>
              </w:tc>
            </w:tr>
            <w:tr w:rsidR="00B300BC" w:rsidRPr="00165F85" w14:paraId="07D716E1" w14:textId="77777777" w:rsidTr="008154E3">
              <w:trPr>
                <w:trHeight w:val="558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DDA921B" w14:textId="77777777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Confronto:</w:t>
                  </w:r>
                </w:p>
              </w:tc>
              <w:tc>
                <w:tcPr>
                  <w:tcW w:w="1172" w:type="dxa"/>
                  <w:tcBorders>
                    <w:top w:val="single" w:sz="4" w:space="0" w:color="auto"/>
                    <w:left w:val="single" w:sz="4" w:space="0" w:color="808080"/>
                    <w:bottom w:val="single" w:sz="4" w:space="0" w:color="808080"/>
                    <w:right w:val="nil"/>
                  </w:tcBorders>
                  <w:shd w:val="clear" w:color="auto" w:fill="auto"/>
                  <w:vAlign w:val="center"/>
                </w:tcPr>
                <w:p w14:paraId="0523E17D" w14:textId="7E006CA6" w:rsidR="00B9039E" w:rsidRPr="00C72B0E" w:rsidRDefault="00B9039E" w:rsidP="002B1AFB">
                  <w:pPr>
                    <w:jc w:val="center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9" w:name="file_imgArrow0"/>
                  <w:bookmarkEnd w:id="2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pict w14:anchorId="71552738">
                      <v:shape id="_x0000_i1030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6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4C8E3D6B" w14:textId="5672DADC" w:rsidR="00B9039E" w:rsidRPr="00C72B0E" w:rsidRDefault="00B9039E" w:rsidP="002B1AF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0" w:name="file_imgBars0"/>
                  <w:bookmarkEnd w:id="30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0F431AC4">
                      <v:shape id="_x0000_i1032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  <w:tr w:rsidR="00787E61" w:rsidRPr="00165F85" w14:paraId="3B17BE7B" w14:textId="77777777" w:rsidTr="00354158">
              <w:trPr>
                <w:trHeight w:val="246"/>
              </w:trPr>
              <w:tc>
                <w:tcPr>
                  <w:tcW w:w="6540" w:type="dxa"/>
                  <w:gridSpan w:val="4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61956385" w14:textId="77777777" w:rsidR="00B9039E" w:rsidRPr="00C72B0E" w:rsidRDefault="00B9039E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 del costo</w:t>
                  </w:r>
                </w:p>
              </w:tc>
            </w:tr>
            <w:tr w:rsidR="00591A09" w:rsidRPr="00165F85" w14:paraId="69F8E408" w14:textId="77777777" w:rsidTr="008A40D0">
              <w:trPr>
                <w:trHeight w:val="273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8F3545F" w14:textId="77777777" w:rsidR="00B9039E" w:rsidRPr="006F6D1A" w:rsidRDefault="00B9039E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Materiale: 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9F87244" w14:textId="02036439" w:rsidR="00B9039E" w:rsidRPr="00C72B0E" w:rsidRDefault="00B9039E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1" w:name="part_costMat0"/>
                  <w:bookmarkEnd w:id="3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0.03 USD</w:t>
                  </w:r>
                </w:p>
              </w:tc>
              <w:tc>
                <w:tcPr>
                  <w:tcW w:w="2001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B44658E" w14:textId="482141E8" w:rsidR="00B9039E" w:rsidRPr="00C72B0E" w:rsidRDefault="00B9039E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2" w:name="part_percentMat0"/>
                  <w:bookmarkEnd w:id="3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82%</w:t>
                  </w:r>
                </w:p>
              </w:tc>
            </w:tr>
            <w:tr w:rsidR="00787E61" w:rsidRPr="00165F85" w14:paraId="12E7A867" w14:textId="77777777" w:rsidTr="00F018D6">
              <w:trPr>
                <w:trHeight w:val="540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C50F2E2" w14:textId="77777777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88271C4" w14:textId="3EEA40BE" w:rsidR="00B9039E" w:rsidRPr="00C72B0E" w:rsidRDefault="00B9039E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3" w:name="part_costMfg0"/>
                  <w:bookmarkEnd w:id="3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0.01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F531F61" w14:textId="2F24E104" w:rsidR="00B9039E" w:rsidRPr="00C72B0E" w:rsidRDefault="00B9039E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4" w:name="part_percentMfg0"/>
                  <w:bookmarkEnd w:id="3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18%</w:t>
                  </w:r>
                </w:p>
              </w:tc>
            </w:tr>
            <w:tr w:rsidR="00787E61" w:rsidRPr="00165F85" w14:paraId="3D3F0577" w14:textId="77777777" w:rsidTr="009D5C76">
              <w:trPr>
                <w:trHeight w:val="198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C343AED" w14:textId="1AEB49DC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35" w:name="part_MarkupDiscountLabel1"/>
                  <w:bookmarkEnd w:id="35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Annotazione: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AC58930" w14:textId="133A6DC3" w:rsidR="00B9039E" w:rsidRPr="00C72B0E" w:rsidRDefault="00B9039E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6" w:name="part_costMD1"/>
                  <w:bookmarkEnd w:id="3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72CD046" w14:textId="43918278" w:rsidR="00B9039E" w:rsidRPr="00C72B0E" w:rsidRDefault="00B9039E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7" w:name="part_percentMD0"/>
                  <w:bookmarkEnd w:id="3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620EEABC" w14:textId="77777777" w:rsidTr="00F018D6">
              <w:trPr>
                <w:trHeight w:val="126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5C17F9F" w14:textId="77777777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B49C4FC" w14:textId="77777777" w:rsidR="00B9039E" w:rsidRDefault="00B9039E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816E9AA" w14:textId="77777777" w:rsidR="00B9039E" w:rsidRDefault="00B9039E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21F72F59" w14:textId="77777777" w:rsidTr="0093657C">
              <w:trPr>
                <w:trHeight w:val="70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1500F2D" w14:textId="77777777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Stampo: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7632C3B" w14:textId="40470B03" w:rsidR="00B9039E" w:rsidRDefault="00B9039E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8" w:name="part_costMold0"/>
                  <w:bookmarkEnd w:id="3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2A4A914" w14:textId="007E4EA1" w:rsidR="00B9039E" w:rsidRDefault="00B9039E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9" w:name="part_percentMold0"/>
                  <w:bookmarkEnd w:id="39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93657C" w:rsidRPr="00165F85" w14:paraId="1445240D" w14:textId="77777777" w:rsidTr="0093657C">
              <w:trPr>
                <w:trHeight w:val="70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2E01CF6" w14:textId="77777777" w:rsidR="00B9039E" w:rsidRPr="006F6D1A" w:rsidRDefault="00B9039E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AC3C29E" w14:textId="77777777" w:rsidR="00B9039E" w:rsidRDefault="00B9039E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30DD230" w14:textId="77777777" w:rsidR="00B9039E" w:rsidRDefault="00B9039E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</w:tbl>
          <w:p w14:paraId="3B84CB6F" w14:textId="77777777" w:rsidR="00B9039E" w:rsidRDefault="00B9039E" w:rsidP="000A12A0">
            <w:r>
              <w:t xml:space="preserve"> </w:t>
            </w:r>
          </w:p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354158" w:rsidRPr="00165F85" w14:paraId="03D5C550" w14:textId="77777777" w:rsidTr="00F018D6">
              <w:trPr>
                <w:trHeight w:val="189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707D2A74" w14:textId="77777777" w:rsidR="00B9039E" w:rsidRPr="006F6D1A" w:rsidRDefault="00B9039E" w:rsidP="00354158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Tempo stimato per parte: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0CD288C6" w14:textId="2AB25046" w:rsidR="00B9039E" w:rsidRPr="00C72B0E" w:rsidRDefault="00B9039E" w:rsidP="00354158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40" w:name="part_timepp1"/>
                  <w:bookmarkEnd w:id="40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00:00:00</w:t>
                  </w:r>
                </w:p>
              </w:tc>
            </w:tr>
            <w:tr w:rsidR="00354158" w:rsidRPr="00165F85" w14:paraId="4B829AF4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AFF3613" w14:textId="77777777" w:rsidR="00B9039E" w:rsidRPr="006F6D1A" w:rsidRDefault="00B9039E" w:rsidP="005A1DB1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Impostazioni: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BCA5097" w14:textId="15BE48B3" w:rsidR="00B9039E" w:rsidRPr="00C72B0E" w:rsidRDefault="00B9039E" w:rsidP="00F5235C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1" w:name="part_SetupTime0"/>
                  <w:bookmarkEnd w:id="4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00:00:00</w:t>
                  </w:r>
                </w:p>
              </w:tc>
            </w:tr>
            <w:tr w:rsidR="00354158" w:rsidRPr="00C72B0E" w14:paraId="407AFD3A" w14:textId="77777777" w:rsidTr="005A1DB1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C7F6445" w14:textId="77777777" w:rsidR="00B9039E" w:rsidRPr="006F6D1A" w:rsidRDefault="00B9039E" w:rsidP="005A1DB1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Operazioni: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E369EE7" w14:textId="3FF7C881" w:rsidR="00B9039E" w:rsidRPr="00C72B0E" w:rsidRDefault="00B9039E" w:rsidP="00F5235C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2" w:name="part_OperationTime0"/>
                  <w:bookmarkEnd w:id="4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00:00:00</w:t>
                  </w:r>
                </w:p>
              </w:tc>
            </w:tr>
          </w:tbl>
          <w:p w14:paraId="495176E8" w14:textId="77777777" w:rsidR="00B9039E" w:rsidRPr="00C22079" w:rsidRDefault="00B9039E" w:rsidP="000A12A0"/>
        </w:tc>
      </w:tr>
    </w:tbl>
    <w:p w14:paraId="4C331F71" w14:textId="77777777" w:rsidR="00B9039E" w:rsidRPr="009A0475" w:rsidRDefault="00B9039E" w:rsidP="009A0475">
      <w:pPr>
        <w:rPr>
          <w:vanish/>
        </w:rPr>
      </w:pPr>
    </w:p>
    <w:p w14:paraId="07ACE9FC" w14:textId="77777777" w:rsidR="00B9039E" w:rsidRPr="009A0475" w:rsidRDefault="00B9039E" w:rsidP="009A0475">
      <w:pPr>
        <w:rPr>
          <w:vanish/>
        </w:rPr>
      </w:pPr>
    </w:p>
    <w:tbl>
      <w:tblPr>
        <w:tblW w:w="1075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57"/>
        <w:gridCol w:w="799"/>
        <w:gridCol w:w="1776"/>
        <w:gridCol w:w="801"/>
        <w:gridCol w:w="1307"/>
        <w:gridCol w:w="1800"/>
        <w:gridCol w:w="1350"/>
        <w:gridCol w:w="1260"/>
        <w:gridCol w:w="1305"/>
      </w:tblGrid>
      <w:tr w:rsidR="00C34106" w:rsidRPr="00C22079" w14:paraId="01926FCF" w14:textId="77777777" w:rsidTr="008A40D0">
        <w:trPr>
          <w:trHeight w:val="476"/>
        </w:trPr>
        <w:tc>
          <w:tcPr>
            <w:tcW w:w="10755" w:type="dxa"/>
            <w:gridSpan w:val="9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0F9927A4" w14:textId="06F4A824" w:rsidR="00B9039E" w:rsidRPr="00A575D9" w:rsidRDefault="00B9039E" w:rsidP="00C34106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 w:cs="AkzidenzGroteskBE-Md"/>
                <w:b/>
                <w:color w:val="004B7A"/>
              </w:rPr>
              <w:lastRenderedPageBreak/>
              <w:t>Rapporto costi</w:t>
            </w:r>
          </w:p>
        </w:tc>
      </w:tr>
      <w:tr w:rsidR="00591A09" w:rsidRPr="00C22079" w14:paraId="453EF601" w14:textId="77777777" w:rsidTr="008A40D0">
        <w:trPr>
          <w:trHeight w:val="463"/>
        </w:trPr>
        <w:tc>
          <w:tcPr>
            <w:tcW w:w="357" w:type="dxa"/>
            <w:tcBorders>
              <w:top w:val="single" w:sz="18" w:space="0" w:color="004B7A"/>
              <w:left w:val="single" w:sz="4" w:space="0" w:color="D9D9D9"/>
              <w:bottom w:val="nil"/>
            </w:tcBorders>
          </w:tcPr>
          <w:p w14:paraId="69D818A3" w14:textId="77777777" w:rsidR="00B9039E" w:rsidRPr="00C22079" w:rsidRDefault="00B9039E" w:rsidP="00C34106">
            <w:pPr>
              <w:jc w:val="center"/>
            </w:pPr>
            <w:r>
              <w:pict w14:anchorId="38D36F03">
                <v:shape id="Picture 2" o:spid="_x0000_s2053" type="#_x0000_t75" style="position:absolute;left:0;text-align:left;margin-left:-5.15pt;margin-top:17.65pt;width:538.1pt;height:51.35pt;z-index:-251659264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2575" w:type="dxa"/>
            <w:gridSpan w:val="2"/>
            <w:tcBorders>
              <w:top w:val="single" w:sz="18" w:space="0" w:color="004B7A"/>
              <w:bottom w:val="nil"/>
            </w:tcBorders>
          </w:tcPr>
          <w:p w14:paraId="22360726" w14:textId="77777777" w:rsidR="00B9039E" w:rsidRPr="008A40D0" w:rsidRDefault="00B9039E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2108" w:type="dxa"/>
            <w:gridSpan w:val="2"/>
            <w:tcBorders>
              <w:top w:val="single" w:sz="18" w:space="0" w:color="004B7A"/>
              <w:bottom w:val="nil"/>
            </w:tcBorders>
          </w:tcPr>
          <w:p w14:paraId="0DBD0B42" w14:textId="77777777" w:rsidR="00B9039E" w:rsidRPr="008A40D0" w:rsidRDefault="00B9039E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3150" w:type="dxa"/>
            <w:gridSpan w:val="2"/>
            <w:tcBorders>
              <w:top w:val="single" w:sz="18" w:space="0" w:color="004B7A"/>
              <w:bottom w:val="nil"/>
            </w:tcBorders>
          </w:tcPr>
          <w:p w14:paraId="28659D46" w14:textId="77777777" w:rsidR="00B9039E" w:rsidRPr="008A40D0" w:rsidRDefault="00B9039E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2565" w:type="dxa"/>
            <w:gridSpan w:val="2"/>
            <w:tcBorders>
              <w:top w:val="single" w:sz="18" w:space="0" w:color="004B7A"/>
              <w:bottom w:val="nil"/>
              <w:right w:val="single" w:sz="4" w:space="0" w:color="D9D9D9"/>
            </w:tcBorders>
          </w:tcPr>
          <w:p w14:paraId="5D4F460B" w14:textId="77777777" w:rsidR="00B9039E" w:rsidRPr="008A40D0" w:rsidRDefault="00B9039E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070C70" w:rsidRPr="00C22079" w14:paraId="149910B4" w14:textId="77777777" w:rsidTr="008A40D0">
        <w:trPr>
          <w:trHeight w:val="251"/>
        </w:trPr>
        <w:tc>
          <w:tcPr>
            <w:tcW w:w="1156" w:type="dxa"/>
            <w:gridSpan w:val="2"/>
            <w:vMerge w:val="restart"/>
            <w:tcBorders>
              <w:top w:val="nil"/>
              <w:left w:val="single" w:sz="4" w:space="0" w:color="D9D9D9"/>
            </w:tcBorders>
          </w:tcPr>
          <w:p w14:paraId="1B704E52" w14:textId="77777777" w:rsidR="00B9039E" w:rsidRPr="006F6D1A" w:rsidRDefault="00B9039E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modello:  </w:t>
            </w:r>
          </w:p>
        </w:tc>
        <w:tc>
          <w:tcPr>
            <w:tcW w:w="1776" w:type="dxa"/>
            <w:vMerge w:val="restart"/>
            <w:tcBorders>
              <w:top w:val="nil"/>
              <w:left w:val="single" w:sz="4" w:space="0" w:color="D9D9D9"/>
            </w:tcBorders>
          </w:tcPr>
          <w:p w14:paraId="3E795DFB" w14:textId="21501C2E" w:rsidR="00B9039E" w:rsidRPr="00E6392D" w:rsidRDefault="00B9039E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3" w:name="file_name1"/>
            <w:bookmarkEnd w:id="43"/>
            <w:r>
              <w:rPr>
                <w:rFonts w:ascii="Arial Narrow" w:hAnsi="Arial Narrow"/>
                <w:color w:val="718883"/>
                <w:sz w:val="18"/>
                <w:szCs w:val="18"/>
              </w:rPr>
              <w:t>Elemento in gomma</w:t>
            </w:r>
          </w:p>
        </w:tc>
        <w:tc>
          <w:tcPr>
            <w:tcW w:w="801" w:type="dxa"/>
            <w:vMerge w:val="restart"/>
            <w:tcBorders>
              <w:top w:val="nil"/>
            </w:tcBorders>
          </w:tcPr>
          <w:p w14:paraId="511736E1" w14:textId="77777777" w:rsidR="00B9039E" w:rsidRPr="006F6D1A" w:rsidRDefault="00B9039E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Materiale: </w:t>
            </w:r>
          </w:p>
        </w:tc>
        <w:tc>
          <w:tcPr>
            <w:tcW w:w="1307" w:type="dxa"/>
            <w:vMerge w:val="restart"/>
            <w:tcBorders>
              <w:top w:val="nil"/>
            </w:tcBorders>
          </w:tcPr>
          <w:p w14:paraId="02A147A2" w14:textId="61E52042" w:rsidR="00B9039E" w:rsidRPr="00E6392D" w:rsidRDefault="00B9039E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4" w:name="part_Material1"/>
            <w:bookmarkEnd w:id="44"/>
            <w:r>
              <w:rPr>
                <w:rFonts w:ascii="Arial Narrow" w:hAnsi="Arial Narrow"/>
                <w:color w:val="718883"/>
                <w:sz w:val="18"/>
                <w:szCs w:val="18"/>
              </w:rPr>
              <w:t>Acciaio al carbonio semplice</w:t>
            </w:r>
          </w:p>
        </w:tc>
        <w:tc>
          <w:tcPr>
            <w:tcW w:w="1800" w:type="dxa"/>
            <w:tcBorders>
              <w:top w:val="nil"/>
            </w:tcBorders>
          </w:tcPr>
          <w:p w14:paraId="0045C8EE" w14:textId="77777777" w:rsidR="00B9039E" w:rsidRPr="006F6D1A" w:rsidRDefault="00B9039E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del materiale: </w:t>
            </w:r>
          </w:p>
        </w:tc>
        <w:tc>
          <w:tcPr>
            <w:tcW w:w="1350" w:type="dxa"/>
            <w:tcBorders>
              <w:top w:val="nil"/>
            </w:tcBorders>
          </w:tcPr>
          <w:p w14:paraId="1039F2FC" w14:textId="57288272" w:rsidR="00B9039E" w:rsidRPr="00E6392D" w:rsidRDefault="00B9039E" w:rsidP="00AB60F2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5" w:name="part_costMat1"/>
            <w:bookmarkEnd w:id="45"/>
            <w:r>
              <w:rPr>
                <w:rFonts w:ascii="Arial Narrow" w:hAnsi="Arial Narrow"/>
                <w:color w:val="718883"/>
                <w:sz w:val="18"/>
                <w:szCs w:val="18"/>
              </w:rPr>
              <w:t>0.03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1A2B7194" w14:textId="77777777" w:rsidR="00B9039E" w:rsidRPr="006F6D1A" w:rsidRDefault="00B9039E" w:rsidP="001073B4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Costo totale /parte:</w:t>
            </w:r>
          </w:p>
        </w:tc>
        <w:tc>
          <w:tcPr>
            <w:tcW w:w="1305" w:type="dxa"/>
            <w:tcBorders>
              <w:top w:val="nil"/>
              <w:left w:val="nil"/>
              <w:right w:val="single" w:sz="4" w:space="0" w:color="D9D9D9"/>
            </w:tcBorders>
            <w:shd w:val="clear" w:color="auto" w:fill="auto"/>
          </w:tcPr>
          <w:p w14:paraId="0FB101A7" w14:textId="455489FE" w:rsidR="00B9039E" w:rsidRPr="00857946" w:rsidRDefault="00B9039E" w:rsidP="00857946">
            <w:pPr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46" w:name="part_costpp0"/>
            <w:bookmarkEnd w:id="46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0.03 USD</w:t>
            </w:r>
          </w:p>
        </w:tc>
      </w:tr>
      <w:tr w:rsidR="00070C70" w:rsidRPr="00C22079" w14:paraId="3EE96EAC" w14:textId="77777777" w:rsidTr="00646BC2">
        <w:trPr>
          <w:trHeight w:val="249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4F22833C" w14:textId="77777777" w:rsidR="00B9039E" w:rsidRPr="006F6D1A" w:rsidRDefault="00B9039E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7A117753" w14:textId="77777777" w:rsidR="00B9039E" w:rsidRPr="00E6392D" w:rsidRDefault="00B9039E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vMerge/>
          </w:tcPr>
          <w:p w14:paraId="0B1BA5E3" w14:textId="77777777" w:rsidR="00B9039E" w:rsidRPr="006F6D1A" w:rsidRDefault="00B9039E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3EB7BD52" w14:textId="77777777" w:rsidR="00B9039E" w:rsidRPr="00E6392D" w:rsidRDefault="00B9039E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29E6D40C" w14:textId="77777777" w:rsidR="00B9039E" w:rsidRPr="006F6D1A" w:rsidRDefault="00B9039E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Costo fabbricazione:</w:t>
            </w:r>
          </w:p>
        </w:tc>
        <w:tc>
          <w:tcPr>
            <w:tcW w:w="1350" w:type="dxa"/>
            <w:tcBorders>
              <w:top w:val="nil"/>
            </w:tcBorders>
          </w:tcPr>
          <w:p w14:paraId="1761A15C" w14:textId="3BC27C3C" w:rsidR="00B9039E" w:rsidRPr="00E6392D" w:rsidRDefault="00B9039E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47" w:name="part_costMfg1"/>
            <w:bookmarkEnd w:id="47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0.01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7780776" w14:textId="77777777" w:rsidR="00B9039E" w:rsidRPr="00E6392D" w:rsidRDefault="00B9039E" w:rsidP="00070C7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Tempo totale /parte:</w:t>
            </w:r>
          </w:p>
        </w:tc>
        <w:tc>
          <w:tcPr>
            <w:tcW w:w="1305" w:type="dxa"/>
            <w:tcBorders>
              <w:left w:val="nil"/>
              <w:right w:val="single" w:sz="4" w:space="0" w:color="D9D9D9"/>
            </w:tcBorders>
            <w:shd w:val="clear" w:color="auto" w:fill="auto"/>
            <w:vAlign w:val="center"/>
          </w:tcPr>
          <w:p w14:paraId="72C306D1" w14:textId="532AC41C" w:rsidR="00B9039E" w:rsidRPr="00E6392D" w:rsidRDefault="00B9039E" w:rsidP="00857946">
            <w:pPr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48" w:name="part_timepp0"/>
            <w:bookmarkEnd w:id="48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00:00:00</w:t>
            </w:r>
          </w:p>
        </w:tc>
      </w:tr>
      <w:tr w:rsidR="00070C70" w:rsidRPr="00C22079" w14:paraId="476E1DE0" w14:textId="77777777" w:rsidTr="00646BC2">
        <w:trPr>
          <w:trHeight w:val="395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1C4781F2" w14:textId="77777777" w:rsidR="00B9039E" w:rsidRPr="006F6D1A" w:rsidRDefault="00B9039E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7E50E2FF" w14:textId="77777777" w:rsidR="00B9039E" w:rsidRPr="00E6392D" w:rsidRDefault="00B9039E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vMerge/>
          </w:tcPr>
          <w:p w14:paraId="002158C9" w14:textId="77777777" w:rsidR="00B9039E" w:rsidRPr="006F6D1A" w:rsidRDefault="00B9039E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1A57CC25" w14:textId="77777777" w:rsidR="00B9039E" w:rsidRPr="00E6392D" w:rsidRDefault="00B9039E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53F78F7" w14:textId="07D724AF" w:rsidR="00B9039E" w:rsidRPr="006F6D1A" w:rsidRDefault="00B9039E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49" w:name="part_MarkupDiscountLabel0"/>
            <w:bookmarkEnd w:id="49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Annotazione:</w:t>
            </w:r>
          </w:p>
        </w:tc>
        <w:tc>
          <w:tcPr>
            <w:tcW w:w="1350" w:type="dxa"/>
          </w:tcPr>
          <w:p w14:paraId="5F10758D" w14:textId="4F7D412E" w:rsidR="00B9039E" w:rsidRPr="00E6392D" w:rsidRDefault="00B9039E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50" w:name="part_costMD0"/>
            <w:bookmarkEnd w:id="50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157A7BC4" w14:textId="77777777" w:rsidR="00B9039E" w:rsidRPr="00E6392D" w:rsidRDefault="00B9039E" w:rsidP="00070C7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FF8500"/>
                <w:sz w:val="18"/>
                <w:szCs w:val="18"/>
              </w:rPr>
            </w:pPr>
          </w:p>
        </w:tc>
        <w:tc>
          <w:tcPr>
            <w:tcW w:w="1305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16EAC401" w14:textId="77777777" w:rsidR="00B9039E" w:rsidRPr="006F6D1A" w:rsidRDefault="00B9039E" w:rsidP="001073B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C34106" w:rsidRPr="00C22079" w14:paraId="60BAAA48" w14:textId="77777777" w:rsidTr="0020264C">
        <w:trPr>
          <w:trHeight w:val="468"/>
        </w:trPr>
        <w:tc>
          <w:tcPr>
            <w:tcW w:w="10755" w:type="dxa"/>
            <w:gridSpan w:val="9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667CE719" w14:textId="77777777" w:rsidR="00B9039E" w:rsidRPr="00323825" w:rsidRDefault="00B9039E" w:rsidP="002548AB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 del costo di fabbricazione</w:t>
            </w:r>
          </w:p>
        </w:tc>
      </w:tr>
      <w:tr w:rsidR="00B776E9" w:rsidRPr="00C22079" w14:paraId="3768BC36" w14:textId="77777777" w:rsidTr="00591A09">
        <w:trPr>
          <w:trHeight w:val="10413"/>
        </w:trPr>
        <w:tc>
          <w:tcPr>
            <w:tcW w:w="10755" w:type="dxa"/>
            <w:gridSpan w:val="9"/>
            <w:tcBorders>
              <w:left w:val="single" w:sz="4" w:space="0" w:color="D9D9D9"/>
              <w:right w:val="single" w:sz="4" w:space="0" w:color="D9D9D9"/>
            </w:tcBorders>
          </w:tcPr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6"/>
              <w:gridCol w:w="1293"/>
              <w:gridCol w:w="2040"/>
              <w:gridCol w:w="1375"/>
              <w:gridCol w:w="1355"/>
              <w:gridCol w:w="1235"/>
              <w:gridCol w:w="1280"/>
            </w:tblGrid>
            <w:tr w:rsidR="00336951" w:rsidRPr="00D02B41" w14:paraId="4E32CC1F" w14:textId="77777777" w:rsidTr="00E362E2">
              <w:trPr>
                <w:cantSplit/>
                <w:trHeight w:val="446"/>
              </w:trPr>
              <w:tc>
                <w:tcPr>
                  <w:tcW w:w="2006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2D5AF0BD" w14:textId="7033BC3A" w:rsidR="00B9039E" w:rsidRPr="006F6D1A" w:rsidRDefault="00B9039E" w:rsidP="009908F9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Operazione </w:t>
                  </w:r>
                  <w:bookmarkStart w:id="51" w:name="part_MillTbl0"/>
                  <w:bookmarkEnd w:id="51"/>
                </w:p>
              </w:tc>
              <w:tc>
                <w:tcPr>
                  <w:tcW w:w="1293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14D25D67" w14:textId="77777777" w:rsidR="00B9039E" w:rsidRPr="00D02B41" w:rsidRDefault="00B9039E" w:rsidP="00A63AB2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Finitura superficie</w:t>
                  </w:r>
                </w:p>
              </w:tc>
              <w:tc>
                <w:tcPr>
                  <w:tcW w:w="204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6555EA9E" w14:textId="77777777" w:rsidR="00B9039E" w:rsidRDefault="00B9039E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Volume rimosso</w:t>
                  </w:r>
                </w:p>
                <w:p w14:paraId="2C16A410" w14:textId="0A327E6A" w:rsidR="00B9039E" w:rsidRPr="00D02B41" w:rsidRDefault="00B9039E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52" w:name="part_volumeRemovedUnit0"/>
                  <w:bookmarkEnd w:id="52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mm^3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37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7BA0CC88" w14:textId="77777777" w:rsidR="00B9039E" w:rsidRPr="00D02B41" w:rsidRDefault="00B9039E" w:rsidP="005A1DB1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(hh:mm:ss)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62D36BA0" w14:textId="6FCA3D1C" w:rsidR="00B9039E" w:rsidRPr="00D02B41" w:rsidRDefault="00B9039E" w:rsidP="00E77FB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3" w:name="part_currency11"/>
                  <w:bookmarkEnd w:id="53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 / Parte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23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63D4BA74" w14:textId="77777777" w:rsidR="00B9039E" w:rsidRPr="00D02B41" w:rsidRDefault="00B9039E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Strumenti</w:t>
                  </w:r>
                </w:p>
              </w:tc>
              <w:tc>
                <w:tcPr>
                  <w:tcW w:w="128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7301F278" w14:textId="77777777" w:rsidR="00B9039E" w:rsidRPr="00055D8A" w:rsidRDefault="00B9039E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per</w:t>
                  </w:r>
                </w:p>
                <w:p w14:paraId="2CBFC8E0" w14:textId="77777777" w:rsidR="00B9039E" w:rsidRPr="00055D8A" w:rsidRDefault="00B9039E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volume</w:t>
                  </w:r>
                </w:p>
                <w:p w14:paraId="548A06C6" w14:textId="103848C8" w:rsidR="00B9039E" w:rsidRPr="00D02B41" w:rsidRDefault="00B9039E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54" w:name="part_costperVolumeUnit1"/>
                  <w:bookmarkEnd w:id="54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USD/mm^3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7C3925" w:rsidRPr="00D02B41" w14:paraId="2C08C79D" w14:textId="77777777" w:rsidTr="00E362E2">
              <w:trPr>
                <w:trHeight w:val="416"/>
              </w:trPr>
              <w:tc>
                <w:tcPr>
                  <w:tcW w:w="2006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0DCD9436" w14:textId="72E30F8B" w:rsidR="00B9039E" w:rsidRPr="00D02B41" w:rsidRDefault="00B9039E" w:rsidP="004A5854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 1</w:t>
                  </w:r>
                </w:p>
              </w:tc>
              <w:tc>
                <w:tcPr>
                  <w:tcW w:w="1293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22BB9204" w14:textId="0BD8369E" w:rsidR="00B9039E" w:rsidRPr="00D02B41" w:rsidRDefault="00B9039E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</w:p>
              </w:tc>
              <w:tc>
                <w:tcPr>
                  <w:tcW w:w="204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10DD785A" w14:textId="00B40D44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0.38</w:t>
                  </w:r>
                </w:p>
              </w:tc>
              <w:tc>
                <w:tcPr>
                  <w:tcW w:w="137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1B5EC075" w14:textId="166D9038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5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1D09FEFB" w14:textId="044275C3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123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238798AF" w14:textId="04AC6869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Fresatura smussi</w:t>
                  </w:r>
                </w:p>
              </w:tc>
              <w:tc>
                <w:tcPr>
                  <w:tcW w:w="128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23F93F94" w14:textId="652E4691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B9039E" w:rsidRPr="00D02B41" w14:paraId="1687DEB7" w14:textId="77777777" w:rsidTr="00E362E2">
              <w:trPr>
                <w:trHeight w:val="416"/>
              </w:trPr>
              <w:tc>
                <w:tcPr>
                  <w:tcW w:w="2006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48594729" w14:textId="7577C820" w:rsidR="00B9039E" w:rsidRDefault="00B9039E" w:rsidP="004A5854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 2</w:t>
                  </w:r>
                </w:p>
              </w:tc>
              <w:tc>
                <w:tcPr>
                  <w:tcW w:w="1293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240BCB02" w14:textId="0F4575EE" w:rsidR="00B9039E" w:rsidRDefault="00B9039E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</w:p>
              </w:tc>
              <w:tc>
                <w:tcPr>
                  <w:tcW w:w="204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7377E0C4" w14:textId="76C9DA23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0.38</w:t>
                  </w:r>
                </w:p>
              </w:tc>
              <w:tc>
                <w:tcPr>
                  <w:tcW w:w="137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58F6C5A0" w14:textId="38C27723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5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0E085FDF" w14:textId="17614E76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123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7252B232" w14:textId="0B0BC90E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Fresatura smussi</w:t>
                  </w:r>
                </w:p>
              </w:tc>
              <w:tc>
                <w:tcPr>
                  <w:tcW w:w="128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698B0D3D" w14:textId="5E2CDCCD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B9039E" w:rsidRPr="00D02B41" w14:paraId="22B399F1" w14:textId="77777777" w:rsidTr="00E362E2">
              <w:trPr>
                <w:trHeight w:val="416"/>
              </w:trPr>
              <w:tc>
                <w:tcPr>
                  <w:tcW w:w="2006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52F0F891" w14:textId="5F2589FE" w:rsidR="00B9039E" w:rsidRDefault="00B9039E" w:rsidP="004A5854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 3</w:t>
                  </w:r>
                </w:p>
              </w:tc>
              <w:tc>
                <w:tcPr>
                  <w:tcW w:w="1293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017CB775" w14:textId="3E2BAE24" w:rsidR="00B9039E" w:rsidRDefault="00B9039E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</w:p>
              </w:tc>
              <w:tc>
                <w:tcPr>
                  <w:tcW w:w="204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2896C2BF" w14:textId="2CC45EE4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0.38</w:t>
                  </w:r>
                </w:p>
              </w:tc>
              <w:tc>
                <w:tcPr>
                  <w:tcW w:w="137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3AB9D88E" w14:textId="04791312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5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06B5834A" w14:textId="33DD3C88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123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7C7A5272" w14:textId="49680094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Fresatura smussi</w:t>
                  </w:r>
                </w:p>
              </w:tc>
              <w:tc>
                <w:tcPr>
                  <w:tcW w:w="128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7BB9D1D4" w14:textId="35EAF912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B9039E" w:rsidRPr="00D02B41" w14:paraId="72A37C28" w14:textId="77777777" w:rsidTr="00E362E2">
              <w:trPr>
                <w:trHeight w:val="416"/>
              </w:trPr>
              <w:tc>
                <w:tcPr>
                  <w:tcW w:w="2006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18C23021" w14:textId="04DF0F29" w:rsidR="00B9039E" w:rsidRDefault="00B9039E" w:rsidP="004A5854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 4</w:t>
                  </w:r>
                </w:p>
              </w:tc>
              <w:tc>
                <w:tcPr>
                  <w:tcW w:w="1293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6CBD1F21" w14:textId="7C55387C" w:rsidR="00B9039E" w:rsidRDefault="00B9039E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</w:p>
              </w:tc>
              <w:tc>
                <w:tcPr>
                  <w:tcW w:w="204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2E601738" w14:textId="6C64EDC5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0.38</w:t>
                  </w:r>
                </w:p>
              </w:tc>
              <w:tc>
                <w:tcPr>
                  <w:tcW w:w="137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37679E47" w14:textId="7702A12A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5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1D2FE8F4" w14:textId="3AEDB92D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1235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5208A657" w14:textId="4CE5C2FF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Fresatura smussi</w:t>
                  </w:r>
                </w:p>
              </w:tc>
              <w:tc>
                <w:tcPr>
                  <w:tcW w:w="1280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30E23F4F" w14:textId="25768DB3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7C3925" w:rsidRPr="00D02B41" w14:paraId="090AA410" w14:textId="77777777" w:rsidTr="00E362E2">
              <w:trPr>
                <w:trHeight w:val="416"/>
              </w:trPr>
              <w:tc>
                <w:tcPr>
                  <w:tcW w:w="2006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7DEAA60" w14:textId="77777777" w:rsidR="00B9039E" w:rsidRPr="006F6D1A" w:rsidRDefault="00B9039E" w:rsidP="000E084B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Totale </w:t>
                  </w:r>
                </w:p>
              </w:tc>
              <w:tc>
                <w:tcPr>
                  <w:tcW w:w="1293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43B04A2" w14:textId="77777777" w:rsidR="00B9039E" w:rsidRPr="00D02B41" w:rsidRDefault="00B9039E" w:rsidP="00CF496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  <w:tc>
                <w:tcPr>
                  <w:tcW w:w="2040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2D99EF" w14:textId="22F9EFB0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5" w:name="part_volumeRemovedTtlMillOp0"/>
                  <w:bookmarkEnd w:id="55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1.50</w:t>
                  </w:r>
                </w:p>
              </w:tc>
              <w:tc>
                <w:tcPr>
                  <w:tcW w:w="137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7752EC" w14:textId="696CFB2B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6" w:name="part_timeTtlMillOp0"/>
                  <w:bookmarkEnd w:id="56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00:00:00</w:t>
                  </w:r>
                </w:p>
              </w:tc>
              <w:tc>
                <w:tcPr>
                  <w:tcW w:w="135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BB4ED31" w14:textId="14EC955D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7" w:name="part_costTtlMillOp0"/>
                  <w:bookmarkEnd w:id="57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0.01</w:t>
                  </w:r>
                </w:p>
              </w:tc>
              <w:tc>
                <w:tcPr>
                  <w:tcW w:w="123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FC5941" w14:textId="77777777" w:rsidR="00B9039E" w:rsidRPr="00D02B41" w:rsidRDefault="00B9039E" w:rsidP="00812E9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  <w:tc>
                <w:tcPr>
                  <w:tcW w:w="1280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F8CE2E" w14:textId="77777777" w:rsidR="00B9039E" w:rsidRPr="00D02B41" w:rsidRDefault="00B9039E" w:rsidP="00812E9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</w:tr>
          </w:tbl>
          <w:p w14:paraId="7844BC1F" w14:textId="77777777" w:rsidR="00B9039E" w:rsidRPr="00D02B41" w:rsidRDefault="00B9039E" w:rsidP="00C34106"/>
          <w:p w14:paraId="2166FC95" w14:textId="77777777" w:rsidR="00B9039E" w:rsidRDefault="00B9039E" w:rsidP="00A32F20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Operazioni di impostazione</w:t>
            </w:r>
            <w:bookmarkStart w:id="58" w:name="part_SetupTreeList0"/>
            <w:bookmarkEnd w:id="58"/>
          </w:p>
          <w:p w14:paraId="50A079AD" w14:textId="56AC9746" w:rsidR="00B9039E" w:rsidRPr="00B9039E" w:rsidRDefault="00B9039E" w:rsidP="00B9039E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</w:p>
        </w:tc>
      </w:tr>
    </w:tbl>
    <w:p w14:paraId="48093FB4" w14:textId="3BE2BC00" w:rsidR="00B9039E" w:rsidRDefault="00B9039E" w:rsidP="00F26F2E">
      <w:r>
        <w:br w:type="page"/>
      </w:r>
      <w:bookmarkStart w:id="59" w:name="baseline_section_start0"/>
      <w:bookmarkEnd w:id="59"/>
    </w:p>
    <w:tbl>
      <w:tblPr>
        <w:tblW w:w="1080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2610"/>
        <w:gridCol w:w="900"/>
        <w:gridCol w:w="1890"/>
        <w:gridCol w:w="3150"/>
        <w:gridCol w:w="1890"/>
      </w:tblGrid>
      <w:tr w:rsidR="00F26F2E" w:rsidRPr="00C22079" w14:paraId="47009775" w14:textId="77777777" w:rsidTr="00010232">
        <w:trPr>
          <w:trHeight w:val="478"/>
        </w:trPr>
        <w:tc>
          <w:tcPr>
            <w:tcW w:w="10800" w:type="dxa"/>
            <w:gridSpan w:val="6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25DDBF4C" w14:textId="77777777" w:rsidR="00B9039E" w:rsidRPr="00A575D9" w:rsidRDefault="00B9039E" w:rsidP="000E084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 w:cs="AkzidenzGroteskBE-Md"/>
                <w:b/>
                <w:color w:val="004B7A"/>
              </w:rPr>
              <w:t>Rapporto costi</w:t>
            </w:r>
          </w:p>
        </w:tc>
      </w:tr>
      <w:tr w:rsidR="00F26F2E" w:rsidRPr="00C22079" w14:paraId="6E916124" w14:textId="77777777" w:rsidTr="00010232">
        <w:trPr>
          <w:trHeight w:val="466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7CBF3CF7" w14:textId="77777777" w:rsidR="00B9039E" w:rsidRPr="00C22079" w:rsidRDefault="00B9039E" w:rsidP="000E084B">
            <w:pPr>
              <w:jc w:val="center"/>
            </w:pPr>
          </w:p>
        </w:tc>
        <w:tc>
          <w:tcPr>
            <w:tcW w:w="2610" w:type="dxa"/>
            <w:tcBorders>
              <w:top w:val="single" w:sz="18" w:space="0" w:color="004B7A"/>
            </w:tcBorders>
          </w:tcPr>
          <w:p w14:paraId="4F92CB49" w14:textId="77777777" w:rsidR="00B9039E" w:rsidRPr="00C22079" w:rsidRDefault="00B9039E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790" w:type="dxa"/>
            <w:gridSpan w:val="2"/>
            <w:tcBorders>
              <w:top w:val="single" w:sz="18" w:space="0" w:color="004B7A"/>
            </w:tcBorders>
          </w:tcPr>
          <w:p w14:paraId="4D8D9D97" w14:textId="77777777" w:rsidR="00B9039E" w:rsidRPr="00C22079" w:rsidRDefault="00B9039E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150" w:type="dxa"/>
            <w:tcBorders>
              <w:top w:val="single" w:sz="18" w:space="0" w:color="004B7A"/>
            </w:tcBorders>
          </w:tcPr>
          <w:p w14:paraId="4CE37D2D" w14:textId="77777777" w:rsidR="00B9039E" w:rsidRPr="00C22079" w:rsidRDefault="00B9039E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1890" w:type="dxa"/>
            <w:tcBorders>
              <w:top w:val="single" w:sz="18" w:space="0" w:color="004B7A"/>
              <w:right w:val="single" w:sz="4" w:space="0" w:color="D9D9D9"/>
            </w:tcBorders>
          </w:tcPr>
          <w:p w14:paraId="4E460096" w14:textId="77777777" w:rsidR="00B9039E" w:rsidRPr="006F6D1A" w:rsidRDefault="00B9039E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F26F2E" w:rsidRPr="00C22079" w14:paraId="2EA63FFE" w14:textId="77777777" w:rsidTr="00043C57">
        <w:trPr>
          <w:trHeight w:val="587"/>
        </w:trPr>
        <w:tc>
          <w:tcPr>
            <w:tcW w:w="10800" w:type="dxa"/>
            <w:gridSpan w:val="6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5A489C6F" w14:textId="77777777" w:rsidR="00B9039E" w:rsidRPr="00D51783" w:rsidRDefault="00B9039E" w:rsidP="000E084B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Impostazioni linea base</w:t>
            </w:r>
          </w:p>
        </w:tc>
      </w:tr>
      <w:tr w:rsidR="00E825FD" w:rsidRPr="00C22079" w14:paraId="66F32F9C" w14:textId="77777777" w:rsidTr="001F122D">
        <w:trPr>
          <w:trHeight w:val="11412"/>
        </w:trPr>
        <w:tc>
          <w:tcPr>
            <w:tcW w:w="3870" w:type="dxa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nil"/>
            </w:tcBorders>
          </w:tcPr>
          <w:p w14:paraId="66BEA114" w14:textId="3EAE26C3" w:rsidR="00B9039E" w:rsidRDefault="00B9039E" w:rsidP="00E825FD">
            <w:pPr>
              <w:jc w:val="center"/>
            </w:pPr>
            <w:bookmarkStart w:id="60" w:name="base_imgIsometric0"/>
            <w:bookmarkEnd w:id="60"/>
            <w:r>
              <w:pict w14:anchorId="31D3816B">
                <v:shape id="_x0000_i1028" type="#_x0000_t75" style="width:182.15pt;height:89.2pt">
                  <v:imagedata r:id="rId12" o:title="ScreenShot"/>
                </v:shape>
              </w:pict>
            </w:r>
          </w:p>
          <w:p w14:paraId="562F8654" w14:textId="0EF23C4F" w:rsidR="00B9039E" w:rsidRPr="00C22079" w:rsidRDefault="00B9039E" w:rsidP="00E825FD">
            <w:pPr>
              <w:jc w:val="center"/>
            </w:pPr>
            <w:bookmarkStart w:id="61" w:name="base_imgIsoStock0"/>
            <w:bookmarkEnd w:id="61"/>
            <w:r>
              <w:pict w14:anchorId="5816A537">
                <v:shape id="_x0000_i1029" type="#_x0000_t75" style="width:182.15pt;height:89.2pt">
                  <v:imagedata r:id="rId13" o:title="ScreenShotWithPreview"/>
                </v:shape>
              </w:pict>
            </w:r>
          </w:p>
        </w:tc>
        <w:tc>
          <w:tcPr>
            <w:tcW w:w="6930" w:type="dxa"/>
            <w:gridSpan w:val="3"/>
            <w:tcBorders>
              <w:left w:val="nil"/>
              <w:right w:val="single" w:sz="4" w:space="0" w:color="D9D9D9"/>
            </w:tcBorders>
          </w:tcPr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E13618" w:rsidRPr="00165F85" w14:paraId="006F3C7A" w14:textId="77777777" w:rsidTr="00C9447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78411822" w14:textId="77777777" w:rsidR="00B9039E" w:rsidRPr="006F6D1A" w:rsidRDefault="00B9039E" w:rsidP="00C9447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modello: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7447C576" w14:textId="2FA9D4A9" w:rsidR="00B9039E" w:rsidRPr="00C72B0E" w:rsidRDefault="00B9039E" w:rsidP="00C9447A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62" w:name="file_name0"/>
                  <w:bookmarkEnd w:id="62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Elemento in gomma</w:t>
                  </w:r>
                </w:p>
              </w:tc>
            </w:tr>
            <w:tr w:rsidR="00E13618" w:rsidRPr="00165F85" w14:paraId="3934F793" w14:textId="77777777" w:rsidTr="00010232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66FCA7E" w14:textId="77777777" w:rsidR="00B9039E" w:rsidRPr="006F6D1A" w:rsidRDefault="00B9039E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Data e ora del rapporto: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9B82A20" w14:textId="1FD3CFA9" w:rsidR="00B9039E" w:rsidRPr="00C72B0E" w:rsidRDefault="00B9039E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3" w:name="base_DateTime0"/>
                  <w:bookmarkEnd w:id="6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15:25:17</w:t>
                  </w:r>
                </w:p>
              </w:tc>
            </w:tr>
            <w:tr w:rsidR="00E13618" w:rsidRPr="00165F85" w14:paraId="69371484" w14:textId="77777777" w:rsidTr="00084ED1">
              <w:trPr>
                <w:trHeight w:val="404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400A9619" w14:textId="77777777" w:rsidR="00B9039E" w:rsidRPr="006F6D1A" w:rsidRDefault="00B9039E" w:rsidP="00C9447A">
                  <w:pP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Metodo di fabbricazione: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auto"/>
                  <w:vAlign w:val="center"/>
                </w:tcPr>
                <w:p w14:paraId="712D12CC" w14:textId="1BD25539" w:rsidR="00B9039E" w:rsidRPr="00811234" w:rsidRDefault="00B9039E" w:rsidP="00C9447A">
                  <w:pP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</w:pPr>
                  <w:bookmarkStart w:id="64" w:name="base_MfgProcess0"/>
                  <w:bookmarkEnd w:id="64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>Lavorazione a macchina</w:t>
                  </w:r>
                </w:p>
              </w:tc>
            </w:tr>
            <w:tr w:rsidR="00E13618" w:rsidRPr="00165F85" w14:paraId="1F951DF8" w14:textId="77777777" w:rsidTr="00010232">
              <w:trPr>
                <w:trHeight w:val="426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11B0843" w14:textId="77777777" w:rsidR="00B9039E" w:rsidRPr="006F6D1A" w:rsidRDefault="00B9039E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Materiale: 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518B2EF" w14:textId="6F1C227A" w:rsidR="00B9039E" w:rsidRDefault="00B9039E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5" w:name="base_Material0"/>
                  <w:bookmarkEnd w:id="6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Acciaio al carbonio semplice</w:t>
                  </w:r>
                </w:p>
              </w:tc>
            </w:tr>
            <w:tr w:rsidR="00E13618" w:rsidRPr="00165F85" w14:paraId="0F118C91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6AB7956" w14:textId="77777777" w:rsidR="00B9039E" w:rsidRPr="006F6D1A" w:rsidRDefault="00B9039E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Peso inventario: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B5AA24E" w14:textId="7919EF1D" w:rsidR="00B9039E" w:rsidRPr="00C72B0E" w:rsidRDefault="00B9039E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6" w:name="base_Weight0"/>
                  <w:bookmarkEnd w:id="6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0.01 kg</w:t>
                  </w:r>
                </w:p>
              </w:tc>
            </w:tr>
            <w:tr w:rsidR="00E13618" w:rsidRPr="00165F85" w14:paraId="3318098D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F4A3E77" w14:textId="0C67853D" w:rsidR="00B9039E" w:rsidRPr="006F6D1A" w:rsidRDefault="00B9039E" w:rsidP="006E6F75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67" w:name="base_StockTypeLabel0"/>
                  <w:bookmarkEnd w:id="67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Tipo di materiale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E4B2004" w14:textId="7A6F379E" w:rsidR="00B9039E" w:rsidRPr="00C72B0E" w:rsidRDefault="00B9039E" w:rsidP="00C9447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68" w:name="base_StockType0"/>
                  <w:bookmarkEnd w:id="68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Blocco</w:t>
                  </w:r>
                </w:p>
              </w:tc>
            </w:tr>
            <w:tr w:rsidR="00E13618" w:rsidRPr="00165F85" w14:paraId="62C879B4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C3346BB" w14:textId="17B5AD06" w:rsidR="00B9039E" w:rsidRPr="006F6D1A" w:rsidRDefault="00B9039E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69" w:name="base_StockSizeLabel0"/>
                  <w:bookmarkEnd w:id="69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 blocco: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62D4BFA" w14:textId="4815C714" w:rsidR="00B9039E" w:rsidRPr="00C72B0E" w:rsidRDefault="00B9039E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0" w:name="base_StockSize0"/>
                  <w:bookmarkEnd w:id="7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17.50x20.00x3.00 mm</w:t>
                  </w:r>
                </w:p>
              </w:tc>
            </w:tr>
            <w:tr w:rsidR="00E13618" w:rsidRPr="00165F85" w14:paraId="0247467F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FF1DDF6" w14:textId="0683265B" w:rsidR="00B9039E" w:rsidRPr="006F6D1A" w:rsidRDefault="00B9039E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1" w:name="base_MaterialCostLabel0"/>
                  <w:bookmarkEnd w:id="71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Costo/peso del materiale: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CDCEB9A" w14:textId="70632D99" w:rsidR="00B9039E" w:rsidRPr="00C72B0E" w:rsidRDefault="00B9039E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2" w:name="base_MatCost0"/>
                  <w:bookmarkEnd w:id="7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3.11 USD/kg</w:t>
                  </w:r>
                </w:p>
              </w:tc>
            </w:tr>
            <w:tr w:rsidR="00E13618" w:rsidRPr="00165F85" w14:paraId="362F897D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368178F" w14:textId="27D93DCB" w:rsidR="00B9039E" w:rsidRPr="006F6D1A" w:rsidRDefault="00B9039E" w:rsidP="00511EE2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3" w:name="base_shopRateLabel0"/>
                  <w:bookmarkEnd w:id="73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Costo della produzione: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B5C7CE0" w14:textId="54246E49" w:rsidR="00B9039E" w:rsidRPr="00C72B0E" w:rsidRDefault="00B9039E" w:rsidP="006B25B7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4" w:name="base_ShopRate0"/>
                  <w:bookmarkEnd w:id="7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58BA4F15" w14:textId="77777777" w:rsidR="00B9039E" w:rsidRDefault="00B9039E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84"/>
              <w:gridCol w:w="3862"/>
            </w:tblGrid>
            <w:tr w:rsidR="009C0F53" w:rsidRPr="00165F85" w14:paraId="1FA850A4" w14:textId="77777777" w:rsidTr="00E748A1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7E78CE30" w14:textId="77777777" w:rsidR="00B9039E" w:rsidRPr="006F6D1A" w:rsidRDefault="00B9039E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 da produrre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7B8B0769" w14:textId="77777777" w:rsidR="00B9039E" w:rsidRPr="00165F85" w:rsidRDefault="00B9039E" w:rsidP="007D64E6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9C0F53" w:rsidRPr="00165F85" w14:paraId="6DCC6B5F" w14:textId="77777777" w:rsidTr="00010232">
              <w:trPr>
                <w:trHeight w:val="349"/>
              </w:trPr>
              <w:tc>
                <w:tcPr>
                  <w:tcW w:w="2682" w:type="dxa"/>
                  <w:gridSpan w:val="2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72A630C" w14:textId="77777777" w:rsidR="00B9039E" w:rsidRPr="006F6D1A" w:rsidRDefault="00B9039E" w:rsidP="00C0568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 totale di parti:</w:t>
                  </w:r>
                </w:p>
              </w:tc>
              <w:tc>
                <w:tcPr>
                  <w:tcW w:w="3862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0267111" w14:textId="14A7C2AF" w:rsidR="00B9039E" w:rsidRPr="00C72B0E" w:rsidRDefault="00B9039E" w:rsidP="00C0568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5" w:name="base_numParts0"/>
                  <w:bookmarkEnd w:id="7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</w:t>
                  </w:r>
                </w:p>
              </w:tc>
            </w:tr>
            <w:tr w:rsidR="009C0F53" w:rsidRPr="00165F85" w14:paraId="60EAA5FF" w14:textId="77777777" w:rsidTr="00C05683">
              <w:trPr>
                <w:trHeight w:val="349"/>
              </w:trPr>
              <w:tc>
                <w:tcPr>
                  <w:tcW w:w="2682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63FFF51" w14:textId="11B953B9" w:rsidR="00B9039E" w:rsidRPr="006F6D1A" w:rsidRDefault="00B9039E" w:rsidP="00C0568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6" w:name="base_LotSizeLabel0"/>
                  <w:bookmarkEnd w:id="76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 lotto:</w:t>
                  </w:r>
                </w:p>
              </w:tc>
              <w:tc>
                <w:tcPr>
                  <w:tcW w:w="386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0329E2A" w14:textId="02E47717" w:rsidR="00B9039E" w:rsidRPr="00C72B0E" w:rsidRDefault="00B9039E" w:rsidP="00C0568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7" w:name="base_lotSize0"/>
                  <w:bookmarkEnd w:id="7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24EF017A" w14:textId="77777777" w:rsidR="00B9039E" w:rsidRDefault="00B9039E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988"/>
              <w:gridCol w:w="2874"/>
            </w:tblGrid>
            <w:tr w:rsidR="009C0F53" w:rsidRPr="00165F85" w14:paraId="378D92FC" w14:textId="77777777" w:rsidTr="00C05683">
              <w:trPr>
                <w:trHeight w:val="246"/>
              </w:trPr>
              <w:tc>
                <w:tcPr>
                  <w:tcW w:w="2682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001876FF" w14:textId="77777777" w:rsidR="00B9039E" w:rsidRPr="006F6D1A" w:rsidRDefault="00B9039E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stimato per parte: 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4599C7AA" w14:textId="22A78940" w:rsidR="00B9039E" w:rsidRPr="00C72B0E" w:rsidRDefault="00B9039E" w:rsidP="00263C7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78" w:name="base_costpp1"/>
                  <w:bookmarkEnd w:id="78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0.03 USD</w:t>
                  </w:r>
                </w:p>
              </w:tc>
            </w:tr>
            <w:tr w:rsidR="009C0F53" w:rsidRPr="00165F85" w14:paraId="5ACE9542" w14:textId="77777777" w:rsidTr="00010232">
              <w:trPr>
                <w:trHeight w:val="349"/>
              </w:trPr>
              <w:tc>
                <w:tcPr>
                  <w:tcW w:w="2682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D4CA6F0" w14:textId="77777777" w:rsidR="00B9039E" w:rsidRPr="006F6D1A" w:rsidRDefault="00B9039E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 Costing usato: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0AD136A" w14:textId="10492C94" w:rsidR="00B9039E" w:rsidRPr="00C72B0E" w:rsidRDefault="00B9039E" w:rsidP="0062312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9" w:name="base_TemplateName0"/>
                  <w:bookmarkEnd w:id="7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machiningtemplate_default(metric).sldctm</w:t>
                  </w:r>
                </w:p>
              </w:tc>
            </w:tr>
            <w:tr w:rsidR="00D14DEB" w:rsidRPr="00165F85" w14:paraId="6E240E37" w14:textId="77777777" w:rsidTr="008154E3">
              <w:trPr>
                <w:trHeight w:val="349"/>
              </w:trPr>
              <w:tc>
                <w:tcPr>
                  <w:tcW w:w="2682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240F751" w14:textId="77777777" w:rsidR="00B9039E" w:rsidRPr="006F6D1A" w:rsidRDefault="00B9039E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Modalità Costing usata: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auto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15CBF4F" w14:textId="623FD273" w:rsidR="00B9039E" w:rsidRPr="00C72B0E" w:rsidRDefault="00B9039E" w:rsidP="0062312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0" w:name="base_CostingModeUsed0"/>
                  <w:bookmarkEnd w:id="8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Riconoscimento processo di produzione</w:t>
                  </w:r>
                </w:p>
              </w:tc>
            </w:tr>
            <w:tr w:rsidR="009C0F53" w:rsidRPr="00165F85" w14:paraId="4D9256ED" w14:textId="77777777" w:rsidTr="008154E3">
              <w:trPr>
                <w:trHeight w:val="1030"/>
              </w:trPr>
              <w:tc>
                <w:tcPr>
                  <w:tcW w:w="2682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8424FFC" w14:textId="77777777" w:rsidR="00B9039E" w:rsidRPr="006F6D1A" w:rsidRDefault="00B9039E" w:rsidP="00623129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Confronto: </w:t>
                  </w:r>
                </w:p>
              </w:tc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808080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</w:tcPr>
                <w:p w14:paraId="23036811" w14:textId="6ACE868D" w:rsidR="00B9039E" w:rsidRPr="00C72B0E" w:rsidRDefault="00B9039E" w:rsidP="00623129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1" w:name="file_imgArrow1"/>
                  <w:bookmarkEnd w:id="8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100CCF21">
                      <v:shape id="_x0000_i1031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8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4BC0ED8" w14:textId="1C6699D0" w:rsidR="00B9039E" w:rsidRPr="00C72B0E" w:rsidRDefault="00B9039E" w:rsidP="0030523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2" w:name="file_imgBars1"/>
                  <w:bookmarkEnd w:id="8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2727746A">
                      <v:shape id="_x0000_i1033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</w:tbl>
          <w:p w14:paraId="021D8F81" w14:textId="77777777" w:rsidR="00B9039E" w:rsidRDefault="00B9039E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1685"/>
              <w:gridCol w:w="2177"/>
            </w:tblGrid>
            <w:tr w:rsidR="009C0F53" w:rsidRPr="00165F85" w14:paraId="619B8276" w14:textId="77777777" w:rsidTr="00E748A1">
              <w:trPr>
                <w:trHeight w:val="246"/>
              </w:trPr>
              <w:tc>
                <w:tcPr>
                  <w:tcW w:w="6544" w:type="dxa"/>
                  <w:gridSpan w:val="3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4316ED54" w14:textId="77777777" w:rsidR="00B9039E" w:rsidRPr="00C72B0E" w:rsidRDefault="00B9039E" w:rsidP="007D64E6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 del costo</w:t>
                  </w:r>
                </w:p>
              </w:tc>
            </w:tr>
            <w:tr w:rsidR="009C0F53" w:rsidRPr="00165F85" w14:paraId="5829D75E" w14:textId="77777777" w:rsidTr="00010232">
              <w:trPr>
                <w:trHeight w:val="349"/>
              </w:trPr>
              <w:tc>
                <w:tcPr>
                  <w:tcW w:w="2682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5E8DCA2" w14:textId="77777777" w:rsidR="00B9039E" w:rsidRPr="006F6D1A" w:rsidRDefault="00B9039E" w:rsidP="00623129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Materiale: </w:t>
                  </w:r>
                </w:p>
              </w:tc>
              <w:tc>
                <w:tcPr>
                  <w:tcW w:w="1685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164FEAD" w14:textId="457977D1" w:rsidR="00B9039E" w:rsidRPr="00C72B0E" w:rsidRDefault="00B9039E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3" w:name="base_costMat0"/>
                  <w:bookmarkEnd w:id="83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0.03 USD</w:t>
                  </w:r>
                </w:p>
              </w:tc>
              <w:tc>
                <w:tcPr>
                  <w:tcW w:w="2177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A8B2C28" w14:textId="0D71E09E" w:rsidR="00B9039E" w:rsidRPr="00C72B0E" w:rsidRDefault="00B9039E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4" w:name="base_percentMat0"/>
                  <w:bookmarkEnd w:id="8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82%</w:t>
                  </w:r>
                </w:p>
              </w:tc>
            </w:tr>
            <w:tr w:rsidR="009C0F53" w:rsidRPr="00165F85" w14:paraId="1B6E9005" w14:textId="77777777" w:rsidTr="00623129">
              <w:trPr>
                <w:trHeight w:val="349"/>
              </w:trPr>
              <w:tc>
                <w:tcPr>
                  <w:tcW w:w="2682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8380D02" w14:textId="77777777" w:rsidR="00B9039E" w:rsidRPr="006F6D1A" w:rsidRDefault="00B9039E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957FA16" w14:textId="64C2BB2D" w:rsidR="00B9039E" w:rsidRPr="00C72B0E" w:rsidRDefault="00B9039E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5" w:name="base_costMfg0"/>
                  <w:bookmarkEnd w:id="8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0.01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F222191" w14:textId="455BED0F" w:rsidR="00B9039E" w:rsidRPr="00C72B0E" w:rsidRDefault="00B9039E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6" w:name="base_percentMfg0"/>
                  <w:bookmarkEnd w:id="8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18%</w:t>
                  </w:r>
                </w:p>
              </w:tc>
            </w:tr>
            <w:tr w:rsidR="009C0F53" w:rsidRPr="00165F85" w14:paraId="501743F4" w14:textId="77777777" w:rsidTr="00B71A3E">
              <w:trPr>
                <w:trHeight w:val="349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B97C935" w14:textId="69C7B240" w:rsidR="00B9039E" w:rsidRPr="006F6D1A" w:rsidRDefault="00B9039E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87" w:name="base_MarkupDiscountLabel1"/>
                  <w:bookmarkEnd w:id="87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Annotazione: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90EFBB4" w14:textId="14DB28DF" w:rsidR="00B9039E" w:rsidRPr="00C72B0E" w:rsidRDefault="00B9039E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8" w:name="base_costMD1"/>
                  <w:bookmarkEnd w:id="8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EDAEF33" w14:textId="36BBA54A" w:rsidR="00B9039E" w:rsidRPr="00C72B0E" w:rsidRDefault="00B9039E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9" w:name="base_percentMD0"/>
                  <w:bookmarkEnd w:id="89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6D63F763" w14:textId="77777777" w:rsidTr="00B71A3E">
              <w:trPr>
                <w:trHeight w:val="162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796CBF9" w14:textId="77777777" w:rsidR="00B9039E" w:rsidRPr="006F6D1A" w:rsidRDefault="00B9039E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F1BCB40" w14:textId="77777777" w:rsidR="00B9039E" w:rsidRPr="00C72B0E" w:rsidRDefault="00B9039E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8512E24" w14:textId="77777777" w:rsidR="00B9039E" w:rsidRPr="00C72B0E" w:rsidRDefault="00B9039E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0A5BFCA0" w14:textId="77777777" w:rsidTr="00A16220">
              <w:trPr>
                <w:trHeight w:val="117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F1688C7" w14:textId="77777777" w:rsidR="00B9039E" w:rsidRPr="006F6D1A" w:rsidRDefault="00B9039E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E89FEDB" w14:textId="77777777" w:rsidR="00B9039E" w:rsidRPr="00C72B0E" w:rsidRDefault="00B9039E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F02D2C0" w14:textId="77777777" w:rsidR="00B9039E" w:rsidRPr="00C72B0E" w:rsidRDefault="00B9039E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4A4F73DA" w14:textId="77777777" w:rsidTr="00A16220">
              <w:trPr>
                <w:trHeight w:val="70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5F736AF" w14:textId="77777777" w:rsidR="00B9039E" w:rsidRPr="006F6D1A" w:rsidRDefault="00B9039E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Stampo: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7F97FA8" w14:textId="57C0DD26" w:rsidR="00B9039E" w:rsidRPr="00C72B0E" w:rsidRDefault="00B9039E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0" w:name="base_costMold0"/>
                  <w:bookmarkEnd w:id="9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9A3570E" w14:textId="1CF0EFC5" w:rsidR="00B9039E" w:rsidRPr="00C72B0E" w:rsidRDefault="00B9039E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1" w:name="base_percentMold0"/>
                  <w:bookmarkEnd w:id="9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36DCC3C7" w14:textId="77777777" w:rsidTr="00A16220">
              <w:trPr>
                <w:trHeight w:val="70"/>
              </w:trPr>
              <w:tc>
                <w:tcPr>
                  <w:tcW w:w="2682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51C3BC6" w14:textId="77777777" w:rsidR="00B9039E" w:rsidRPr="006F6D1A" w:rsidRDefault="00B9039E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72E0302" w14:textId="77777777" w:rsidR="00B9039E" w:rsidRPr="00C72B0E" w:rsidRDefault="00B9039E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B3622AB" w14:textId="77777777" w:rsidR="00B9039E" w:rsidRPr="00C72B0E" w:rsidRDefault="00B9039E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</w:tbl>
          <w:p w14:paraId="4E4F71F9" w14:textId="77777777" w:rsidR="00B9039E" w:rsidRDefault="00B9039E" w:rsidP="000E084B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D23071" w:rsidRPr="00165F85" w14:paraId="35EF9CD5" w14:textId="77777777" w:rsidTr="0068320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58D43EA3" w14:textId="77777777" w:rsidR="00B9039E" w:rsidRPr="006F6D1A" w:rsidRDefault="00B9039E" w:rsidP="0068320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Tempo stimato per parte: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6173E39B" w14:textId="44538564" w:rsidR="00B9039E" w:rsidRPr="00C72B0E" w:rsidRDefault="00B9039E" w:rsidP="00D23071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92" w:name="base_timepp1"/>
                  <w:bookmarkEnd w:id="92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00:00:00</w:t>
                  </w:r>
                </w:p>
              </w:tc>
            </w:tr>
            <w:tr w:rsidR="00D23071" w:rsidRPr="00165F85" w14:paraId="0B3C9333" w14:textId="77777777" w:rsidTr="00010232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46063F5" w14:textId="77777777" w:rsidR="00B9039E" w:rsidRPr="006F6D1A" w:rsidRDefault="00B9039E" w:rsidP="0068320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Impostazioni: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0E779E8" w14:textId="5331322E" w:rsidR="00B9039E" w:rsidRPr="00C72B0E" w:rsidRDefault="00B9039E" w:rsidP="00D23071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3" w:name="base_SetupTime0"/>
                  <w:bookmarkEnd w:id="9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00:00:00</w:t>
                  </w:r>
                </w:p>
              </w:tc>
            </w:tr>
            <w:tr w:rsidR="00D23071" w:rsidRPr="00C72B0E" w14:paraId="1B25A369" w14:textId="77777777" w:rsidTr="0068320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DE7BDCE" w14:textId="77777777" w:rsidR="00B9039E" w:rsidRPr="006F6D1A" w:rsidRDefault="00B9039E" w:rsidP="0068320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Operazioni: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E695D1B" w14:textId="215EFB49" w:rsidR="00B9039E" w:rsidRPr="00C72B0E" w:rsidRDefault="00B9039E" w:rsidP="00D23071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4" w:name="base_OperationTime0"/>
                  <w:bookmarkEnd w:id="9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00:00:00</w:t>
                  </w:r>
                </w:p>
              </w:tc>
            </w:tr>
          </w:tbl>
          <w:p w14:paraId="0DFABB61" w14:textId="77777777" w:rsidR="00B9039E" w:rsidRPr="00C22079" w:rsidRDefault="00B9039E" w:rsidP="000E084B"/>
        </w:tc>
      </w:tr>
    </w:tbl>
    <w:p w14:paraId="1A76566E" w14:textId="77777777" w:rsidR="00B9039E" w:rsidRDefault="00B9039E" w:rsidP="00F26F2E">
      <w:r>
        <w:br w:type="page"/>
      </w:r>
    </w:p>
    <w:tbl>
      <w:tblPr>
        <w:tblW w:w="10773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796"/>
        <w:gridCol w:w="1776"/>
        <w:gridCol w:w="38"/>
        <w:gridCol w:w="763"/>
        <w:gridCol w:w="1307"/>
        <w:gridCol w:w="270"/>
        <w:gridCol w:w="1530"/>
        <w:gridCol w:w="1350"/>
        <w:gridCol w:w="450"/>
        <w:gridCol w:w="810"/>
        <w:gridCol w:w="1323"/>
      </w:tblGrid>
      <w:tr w:rsidR="008F7767" w:rsidRPr="00C22079" w14:paraId="1A6958B9" w14:textId="77777777" w:rsidTr="00010232">
        <w:trPr>
          <w:trHeight w:val="490"/>
        </w:trPr>
        <w:tc>
          <w:tcPr>
            <w:tcW w:w="10773" w:type="dxa"/>
            <w:gridSpan w:val="12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48DE7CDF" w14:textId="77777777" w:rsidR="00B9039E" w:rsidRPr="00A575D9" w:rsidRDefault="00B9039E" w:rsidP="000E084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 w:cs="AkzidenzGroteskBE-Md"/>
                <w:b/>
                <w:color w:val="004B7A"/>
              </w:rPr>
              <w:t>Rapporto costi</w:t>
            </w:r>
          </w:p>
        </w:tc>
      </w:tr>
      <w:tr w:rsidR="008F7767" w:rsidRPr="00C22079" w14:paraId="0691DDC2" w14:textId="77777777" w:rsidTr="00010232">
        <w:trPr>
          <w:trHeight w:val="477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567D5F49" w14:textId="77777777" w:rsidR="00B9039E" w:rsidRPr="00C22079" w:rsidRDefault="00B9039E" w:rsidP="000E084B">
            <w:pPr>
              <w:jc w:val="center"/>
            </w:pPr>
            <w:r>
              <w:pict w14:anchorId="225697C4">
                <v:shape id="Picture 25" o:spid="_x0000_s2051" type="#_x0000_t75" style="position:absolute;left:0;text-align:left;margin-left:-5.15pt;margin-top:17.65pt;width:540pt;height:51.35pt;z-index:-251658240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2610" w:type="dxa"/>
            <w:gridSpan w:val="3"/>
            <w:tcBorders>
              <w:top w:val="single" w:sz="18" w:space="0" w:color="004B7A"/>
            </w:tcBorders>
          </w:tcPr>
          <w:p w14:paraId="22BD688F" w14:textId="77777777" w:rsidR="00B9039E" w:rsidRPr="00C22079" w:rsidRDefault="00B9039E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340" w:type="dxa"/>
            <w:gridSpan w:val="3"/>
            <w:tcBorders>
              <w:top w:val="single" w:sz="18" w:space="0" w:color="004B7A"/>
            </w:tcBorders>
          </w:tcPr>
          <w:p w14:paraId="57610526" w14:textId="77777777" w:rsidR="00B9039E" w:rsidRPr="00C22079" w:rsidRDefault="00B9039E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330" w:type="dxa"/>
            <w:gridSpan w:val="3"/>
            <w:tcBorders>
              <w:top w:val="single" w:sz="18" w:space="0" w:color="004B7A"/>
            </w:tcBorders>
          </w:tcPr>
          <w:p w14:paraId="400F5C6B" w14:textId="77777777" w:rsidR="00B9039E" w:rsidRPr="00C22079" w:rsidRDefault="00B9039E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133" w:type="dxa"/>
            <w:gridSpan w:val="2"/>
            <w:tcBorders>
              <w:top w:val="single" w:sz="18" w:space="0" w:color="004B7A"/>
              <w:right w:val="single" w:sz="4" w:space="0" w:color="D9D9D9"/>
            </w:tcBorders>
          </w:tcPr>
          <w:p w14:paraId="28595801" w14:textId="77777777" w:rsidR="00B9039E" w:rsidRPr="006F6D1A" w:rsidRDefault="00B9039E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E72323" w:rsidRPr="00C22079" w14:paraId="0F2C20FD" w14:textId="77777777" w:rsidTr="00E72323">
        <w:trPr>
          <w:trHeight w:val="251"/>
        </w:trPr>
        <w:tc>
          <w:tcPr>
            <w:tcW w:w="1156" w:type="dxa"/>
            <w:gridSpan w:val="2"/>
            <w:vMerge w:val="restart"/>
            <w:tcBorders>
              <w:left w:val="single" w:sz="4" w:space="0" w:color="D9D9D9"/>
            </w:tcBorders>
          </w:tcPr>
          <w:p w14:paraId="24F50237" w14:textId="77777777" w:rsidR="00B9039E" w:rsidRPr="006F6D1A" w:rsidRDefault="00B9039E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modello:  </w:t>
            </w:r>
          </w:p>
        </w:tc>
        <w:tc>
          <w:tcPr>
            <w:tcW w:w="1776" w:type="dxa"/>
            <w:vMerge w:val="restart"/>
            <w:tcBorders>
              <w:left w:val="single" w:sz="4" w:space="0" w:color="D9D9D9"/>
            </w:tcBorders>
          </w:tcPr>
          <w:p w14:paraId="6662CE4C" w14:textId="0E9E45B6" w:rsidR="00B9039E" w:rsidRPr="00E6392D" w:rsidRDefault="00B9039E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5" w:name="file_name3"/>
            <w:bookmarkEnd w:id="95"/>
            <w:r>
              <w:rPr>
                <w:rFonts w:ascii="Arial Narrow" w:hAnsi="Arial Narrow"/>
                <w:color w:val="718883"/>
                <w:sz w:val="18"/>
                <w:szCs w:val="18"/>
              </w:rPr>
              <w:t>Elemento in gomma</w:t>
            </w:r>
          </w:p>
        </w:tc>
        <w:tc>
          <w:tcPr>
            <w:tcW w:w="801" w:type="dxa"/>
            <w:gridSpan w:val="2"/>
            <w:vMerge w:val="restart"/>
          </w:tcPr>
          <w:p w14:paraId="77911D09" w14:textId="77777777" w:rsidR="00B9039E" w:rsidRPr="006F6D1A" w:rsidRDefault="00B9039E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Materiale: </w:t>
            </w:r>
          </w:p>
        </w:tc>
        <w:tc>
          <w:tcPr>
            <w:tcW w:w="1307" w:type="dxa"/>
            <w:vMerge w:val="restart"/>
          </w:tcPr>
          <w:p w14:paraId="1513E3E6" w14:textId="25639A0F" w:rsidR="00B9039E" w:rsidRPr="00E6392D" w:rsidRDefault="00B9039E" w:rsidP="00E72323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6" w:name="base_Material1"/>
            <w:bookmarkEnd w:id="96"/>
            <w:r>
              <w:rPr>
                <w:rFonts w:ascii="Arial Narrow" w:hAnsi="Arial Narrow"/>
                <w:color w:val="718883"/>
                <w:sz w:val="18"/>
                <w:szCs w:val="18"/>
              </w:rPr>
              <w:t>Acciaio al carbonio semplice</w:t>
            </w:r>
          </w:p>
        </w:tc>
        <w:tc>
          <w:tcPr>
            <w:tcW w:w="1800" w:type="dxa"/>
            <w:gridSpan w:val="2"/>
          </w:tcPr>
          <w:p w14:paraId="371AAB53" w14:textId="77777777" w:rsidR="00B9039E" w:rsidRPr="006F6D1A" w:rsidRDefault="00B9039E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del materiale: </w:t>
            </w:r>
          </w:p>
        </w:tc>
        <w:tc>
          <w:tcPr>
            <w:tcW w:w="1350" w:type="dxa"/>
          </w:tcPr>
          <w:p w14:paraId="152B4E8B" w14:textId="5FF6784C" w:rsidR="00B9039E" w:rsidRPr="00E6392D" w:rsidRDefault="00B9039E" w:rsidP="00E72323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7" w:name="base_costMat1"/>
            <w:bookmarkEnd w:id="97"/>
            <w:r>
              <w:rPr>
                <w:rFonts w:ascii="Arial Narrow" w:hAnsi="Arial Narrow"/>
                <w:color w:val="718883"/>
                <w:sz w:val="18"/>
                <w:szCs w:val="18"/>
              </w:rPr>
              <w:t>0.03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970F799" w14:textId="77777777" w:rsidR="00B9039E" w:rsidRPr="006F6D1A" w:rsidRDefault="00B9039E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Costo totale /parte:</w:t>
            </w: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3DD77EE6" w14:textId="0DCD93B0" w:rsidR="00B9039E" w:rsidRPr="00857946" w:rsidRDefault="00B9039E" w:rsidP="00E72323">
            <w:pP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98" w:name="base_costpp0"/>
            <w:bookmarkEnd w:id="98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0.03 USD</w:t>
            </w:r>
          </w:p>
        </w:tc>
      </w:tr>
      <w:tr w:rsidR="00E72323" w:rsidRPr="00C22079" w14:paraId="3C86F5D8" w14:textId="77777777" w:rsidTr="00E72323">
        <w:trPr>
          <w:trHeight w:val="249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2AFA3ED0" w14:textId="77777777" w:rsidR="00B9039E" w:rsidRPr="006F6D1A" w:rsidRDefault="00B9039E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5D486E2E" w14:textId="77777777" w:rsidR="00B9039E" w:rsidRPr="00E6392D" w:rsidRDefault="00B9039E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gridSpan w:val="2"/>
            <w:vMerge/>
          </w:tcPr>
          <w:p w14:paraId="3EB7B287" w14:textId="77777777" w:rsidR="00B9039E" w:rsidRPr="006F6D1A" w:rsidRDefault="00B9039E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2848BA63" w14:textId="77777777" w:rsidR="00B9039E" w:rsidRPr="00E6392D" w:rsidRDefault="00B9039E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nil"/>
            </w:tcBorders>
          </w:tcPr>
          <w:p w14:paraId="09233D89" w14:textId="77777777" w:rsidR="00B9039E" w:rsidRPr="006F6D1A" w:rsidRDefault="00B9039E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Costo fabbricazione:</w:t>
            </w:r>
          </w:p>
        </w:tc>
        <w:tc>
          <w:tcPr>
            <w:tcW w:w="1350" w:type="dxa"/>
            <w:tcBorders>
              <w:top w:val="nil"/>
            </w:tcBorders>
          </w:tcPr>
          <w:p w14:paraId="27FC74E2" w14:textId="1D93ACE1" w:rsidR="00B9039E" w:rsidRPr="00E6392D" w:rsidRDefault="00B9039E" w:rsidP="00E72323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99" w:name="base_costMfg1"/>
            <w:bookmarkEnd w:id="99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0.01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B1CB9DA" w14:textId="77777777" w:rsidR="00B9039E" w:rsidRPr="00E6392D" w:rsidRDefault="00B9039E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Tempo totale /parte:</w:t>
            </w: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  <w:vAlign w:val="center"/>
          </w:tcPr>
          <w:p w14:paraId="38129911" w14:textId="2A98D5EC" w:rsidR="00B9039E" w:rsidRPr="00E6392D" w:rsidRDefault="00B9039E" w:rsidP="00E72323">
            <w:pP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100" w:name="base_timepp0"/>
            <w:bookmarkEnd w:id="100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00:00:00</w:t>
            </w:r>
          </w:p>
        </w:tc>
      </w:tr>
      <w:tr w:rsidR="00E72323" w:rsidRPr="00C22079" w14:paraId="26FF28D4" w14:textId="77777777" w:rsidTr="00E72323">
        <w:trPr>
          <w:trHeight w:val="395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2092430D" w14:textId="77777777" w:rsidR="00B9039E" w:rsidRPr="006F6D1A" w:rsidRDefault="00B9039E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26230C90" w14:textId="77777777" w:rsidR="00B9039E" w:rsidRPr="00E6392D" w:rsidRDefault="00B9039E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gridSpan w:val="2"/>
            <w:vMerge/>
          </w:tcPr>
          <w:p w14:paraId="29A5A4B0" w14:textId="77777777" w:rsidR="00B9039E" w:rsidRPr="006F6D1A" w:rsidRDefault="00B9039E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52ABCC80" w14:textId="77777777" w:rsidR="00B9039E" w:rsidRPr="00E6392D" w:rsidRDefault="00B9039E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gridSpan w:val="2"/>
          </w:tcPr>
          <w:p w14:paraId="23D13F2A" w14:textId="532DF587" w:rsidR="00B9039E" w:rsidRPr="006F6D1A" w:rsidRDefault="00B9039E" w:rsidP="00E72323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101" w:name="base_MarkupDiscountLabel0"/>
            <w:bookmarkEnd w:id="101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Annotazione:</w:t>
            </w:r>
          </w:p>
        </w:tc>
        <w:tc>
          <w:tcPr>
            <w:tcW w:w="1350" w:type="dxa"/>
          </w:tcPr>
          <w:p w14:paraId="2D7100FB" w14:textId="2D0E3384" w:rsidR="00B9039E" w:rsidRPr="00E6392D" w:rsidRDefault="00B9039E" w:rsidP="00E72323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102" w:name="base_costMD0"/>
            <w:bookmarkEnd w:id="102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33F650A" w14:textId="77777777" w:rsidR="00B9039E" w:rsidRPr="00E6392D" w:rsidRDefault="00B9039E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FF8500"/>
                <w:sz w:val="18"/>
                <w:szCs w:val="18"/>
              </w:rPr>
            </w:pP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121411E5" w14:textId="77777777" w:rsidR="00B9039E" w:rsidRPr="006F6D1A" w:rsidRDefault="00B9039E" w:rsidP="00BB025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8E7553" w:rsidRPr="00C22079" w14:paraId="6CFDFC09" w14:textId="77777777" w:rsidTr="00E72323">
        <w:trPr>
          <w:trHeight w:val="513"/>
        </w:trPr>
        <w:tc>
          <w:tcPr>
            <w:tcW w:w="10773" w:type="dxa"/>
            <w:gridSpan w:val="12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25CE0E0E" w14:textId="77777777" w:rsidR="00B9039E" w:rsidRPr="00D51783" w:rsidRDefault="00B9039E" w:rsidP="00E6444D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Linea base: divisione del costo di fabbricazione</w:t>
            </w:r>
          </w:p>
        </w:tc>
      </w:tr>
      <w:tr w:rsidR="008E7553" w:rsidRPr="00C22079" w14:paraId="043F2EFE" w14:textId="77777777" w:rsidTr="00E72323">
        <w:trPr>
          <w:trHeight w:val="10440"/>
        </w:trPr>
        <w:tc>
          <w:tcPr>
            <w:tcW w:w="10773" w:type="dxa"/>
            <w:gridSpan w:val="12"/>
            <w:tcBorders>
              <w:left w:val="single" w:sz="4" w:space="0" w:color="D9D9D9"/>
              <w:right w:val="single" w:sz="4" w:space="0" w:color="D9D9D9"/>
            </w:tcBorders>
          </w:tcPr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14"/>
              <w:gridCol w:w="1644"/>
              <w:gridCol w:w="1741"/>
              <w:gridCol w:w="1408"/>
              <w:gridCol w:w="1393"/>
              <w:gridCol w:w="1269"/>
              <w:gridCol w:w="1315"/>
            </w:tblGrid>
            <w:tr w:rsidR="00055D8A" w:rsidRPr="00D02B41" w14:paraId="29B7CE6A" w14:textId="77777777" w:rsidTr="00B273BD">
              <w:trPr>
                <w:cantSplit/>
                <w:trHeight w:val="446"/>
              </w:trPr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7E33C59B" w14:textId="2B2AD07E" w:rsidR="00B9039E" w:rsidRPr="006F6D1A" w:rsidRDefault="00B9039E" w:rsidP="00093F89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 di fresatura</w:t>
                  </w:r>
                  <w:bookmarkStart w:id="103" w:name="base_MillTbl0"/>
                  <w:bookmarkEnd w:id="103"/>
                </w:p>
              </w:tc>
              <w:tc>
                <w:tcPr>
                  <w:tcW w:w="1644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2330B868" w14:textId="77777777" w:rsidR="00B9039E" w:rsidRPr="00D02B41" w:rsidRDefault="00B9039E" w:rsidP="00A56B30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Finitura superficie</w:t>
                  </w:r>
                </w:p>
              </w:tc>
              <w:tc>
                <w:tcPr>
                  <w:tcW w:w="1741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1F1F333E" w14:textId="77777777" w:rsidR="00B9039E" w:rsidRDefault="00B9039E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Volume rimosso</w:t>
                  </w:r>
                </w:p>
                <w:p w14:paraId="0AFD939D" w14:textId="340AE062" w:rsidR="00B9039E" w:rsidRPr="00D02B41" w:rsidRDefault="00B9039E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104" w:name="base_volumeRemovedUnit0"/>
                  <w:bookmarkEnd w:id="104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mm^3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408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3D14A974" w14:textId="77777777" w:rsidR="00B9039E" w:rsidRPr="00D02B41" w:rsidRDefault="00B9039E" w:rsidP="00093F8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(hh:mm:ss)</w:t>
                  </w:r>
                </w:p>
              </w:tc>
              <w:tc>
                <w:tcPr>
                  <w:tcW w:w="1393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5CB5A28D" w14:textId="591764F0" w:rsidR="00B9039E" w:rsidRPr="00D02B41" w:rsidRDefault="00B9039E" w:rsidP="00093F89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Costo(</w:t>
                  </w:r>
                  <w:bookmarkStart w:id="105" w:name="base_currency10"/>
                  <w:bookmarkEnd w:id="105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 / Parte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269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3F29EC24" w14:textId="77777777" w:rsidR="00B9039E" w:rsidRPr="00A56B30" w:rsidRDefault="00B9039E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Strumenti</w:t>
                  </w:r>
                </w:p>
              </w:tc>
              <w:tc>
                <w:tcPr>
                  <w:tcW w:w="1315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654F0A7" w14:textId="77777777" w:rsidR="00B9039E" w:rsidRPr="00055D8A" w:rsidRDefault="00B9039E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per</w:t>
                  </w:r>
                </w:p>
                <w:p w14:paraId="43A10CC3" w14:textId="77777777" w:rsidR="00B9039E" w:rsidRPr="00055D8A" w:rsidRDefault="00B9039E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volume</w:t>
                  </w:r>
                </w:p>
                <w:p w14:paraId="1473635E" w14:textId="71739105" w:rsidR="00B9039E" w:rsidRPr="00D02B41" w:rsidRDefault="00B9039E" w:rsidP="006F72D4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106" w:name="base_costperVolumeUnit1"/>
                  <w:bookmarkEnd w:id="106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USD/mm^3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055D8A" w:rsidRPr="00D02B41" w14:paraId="0F8713DA" w14:textId="77777777" w:rsidTr="00B273BD">
              <w:trPr>
                <w:trHeight w:val="416"/>
              </w:trPr>
              <w:tc>
                <w:tcPr>
                  <w:tcW w:w="181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B767401" w14:textId="13CDF5F0" w:rsidR="00B9039E" w:rsidRPr="00D02B41" w:rsidRDefault="00B9039E" w:rsidP="00093F8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 1</w:t>
                  </w:r>
                </w:p>
              </w:tc>
              <w:tc>
                <w:tcPr>
                  <w:tcW w:w="164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A4D0661" w14:textId="5F60BAF2" w:rsidR="00B9039E" w:rsidRPr="00D02B41" w:rsidRDefault="00B9039E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</w:p>
              </w:tc>
              <w:tc>
                <w:tcPr>
                  <w:tcW w:w="1741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7FAA408" w14:textId="1CF0D00D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0.38</w:t>
                  </w:r>
                </w:p>
              </w:tc>
              <w:tc>
                <w:tcPr>
                  <w:tcW w:w="1408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573BD38" w14:textId="5D6A390B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93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42EDFEB" w14:textId="4F1B4F49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1269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1550F44B" w14:textId="65BD79C3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Fresatura smussi</w:t>
                  </w:r>
                </w:p>
              </w:tc>
              <w:tc>
                <w:tcPr>
                  <w:tcW w:w="131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DB8A461" w14:textId="30F50A4D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B9039E" w:rsidRPr="00D02B41" w14:paraId="0CEB5697" w14:textId="77777777" w:rsidTr="00B273BD">
              <w:trPr>
                <w:trHeight w:val="416"/>
              </w:trPr>
              <w:tc>
                <w:tcPr>
                  <w:tcW w:w="181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8D0D3C9" w14:textId="3B658DB0" w:rsidR="00B9039E" w:rsidRDefault="00B9039E" w:rsidP="00093F8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 2</w:t>
                  </w:r>
                </w:p>
              </w:tc>
              <w:tc>
                <w:tcPr>
                  <w:tcW w:w="164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E59705A" w14:textId="41F96092" w:rsidR="00B9039E" w:rsidRDefault="00B9039E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</w:p>
              </w:tc>
              <w:tc>
                <w:tcPr>
                  <w:tcW w:w="1741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58381E96" w14:textId="16FA8D65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0.38</w:t>
                  </w:r>
                </w:p>
              </w:tc>
              <w:tc>
                <w:tcPr>
                  <w:tcW w:w="1408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BFA3DED" w14:textId="250F12B1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93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A269A58" w14:textId="4E4CD037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1269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5FBF584" w14:textId="73DCA57E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Fresatura smussi</w:t>
                  </w:r>
                </w:p>
              </w:tc>
              <w:tc>
                <w:tcPr>
                  <w:tcW w:w="131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6E0690BB" w14:textId="72C5D8F8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B9039E" w:rsidRPr="00D02B41" w14:paraId="426481B7" w14:textId="77777777" w:rsidTr="00B273BD">
              <w:trPr>
                <w:trHeight w:val="416"/>
              </w:trPr>
              <w:tc>
                <w:tcPr>
                  <w:tcW w:w="181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890806E" w14:textId="24D111A3" w:rsidR="00B9039E" w:rsidRDefault="00B9039E" w:rsidP="00093F8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 3</w:t>
                  </w:r>
                </w:p>
              </w:tc>
              <w:tc>
                <w:tcPr>
                  <w:tcW w:w="164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2A9BAB64" w14:textId="039E70FC" w:rsidR="00B9039E" w:rsidRDefault="00B9039E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</w:p>
              </w:tc>
              <w:tc>
                <w:tcPr>
                  <w:tcW w:w="1741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310AF458" w14:textId="7061340F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0.38</w:t>
                  </w:r>
                </w:p>
              </w:tc>
              <w:tc>
                <w:tcPr>
                  <w:tcW w:w="1408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C4CA5B8" w14:textId="5C170C59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93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37E3DD6" w14:textId="7B41978F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1269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4D172B36" w14:textId="1E603200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Fresatura smussi</w:t>
                  </w:r>
                </w:p>
              </w:tc>
              <w:tc>
                <w:tcPr>
                  <w:tcW w:w="131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CE182D3" w14:textId="6B6AF6F3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B9039E" w:rsidRPr="00D02B41" w14:paraId="670F74C6" w14:textId="77777777" w:rsidTr="00B273BD">
              <w:trPr>
                <w:trHeight w:val="416"/>
              </w:trPr>
              <w:tc>
                <w:tcPr>
                  <w:tcW w:w="181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0619FEC" w14:textId="56FFBB73" w:rsidR="00B9039E" w:rsidRDefault="00B9039E" w:rsidP="00093F8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Smusso 4</w:t>
                  </w:r>
                </w:p>
              </w:tc>
              <w:tc>
                <w:tcPr>
                  <w:tcW w:w="1644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3C40CAC5" w14:textId="2BC71DB8" w:rsidR="00B9039E" w:rsidRDefault="00B9039E" w:rsidP="0081338B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Piallatura</w:t>
                  </w:r>
                </w:p>
              </w:tc>
              <w:tc>
                <w:tcPr>
                  <w:tcW w:w="1741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1CAFBD97" w14:textId="10CBE7C0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0.38</w:t>
                  </w:r>
                </w:p>
              </w:tc>
              <w:tc>
                <w:tcPr>
                  <w:tcW w:w="1408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1D08F970" w14:textId="7986644C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00:00:00</w:t>
                  </w:r>
                </w:p>
              </w:tc>
              <w:tc>
                <w:tcPr>
                  <w:tcW w:w="1393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7C55FE46" w14:textId="33C2B69D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0.00</w:t>
                  </w:r>
                </w:p>
              </w:tc>
              <w:tc>
                <w:tcPr>
                  <w:tcW w:w="1269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A08B34D" w14:textId="4FE47A61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Fresatura smussi</w:t>
                  </w:r>
                </w:p>
              </w:tc>
              <w:tc>
                <w:tcPr>
                  <w:tcW w:w="1315" w:type="dxa"/>
                  <w:tcBorders>
                    <w:top w:val="single" w:sz="18" w:space="0" w:color="004B7A"/>
                    <w:left w:val="single" w:sz="4" w:space="0" w:color="auto"/>
                    <w:bottom w:val="single" w:sz="8" w:space="0" w:color="F79646"/>
                    <w:right w:val="single" w:sz="4" w:space="0" w:color="auto"/>
                  </w:tcBorders>
                  <w:vAlign w:val="center"/>
                </w:tcPr>
                <w:p w14:paraId="0AD34BCC" w14:textId="0B37B0CF" w:rsidR="00B9039E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  <w:tr w:rsidR="00055D8A" w:rsidRPr="00D02B41" w14:paraId="6FB49A3D" w14:textId="77777777" w:rsidTr="00B273BD">
              <w:trPr>
                <w:trHeight w:val="416"/>
              </w:trPr>
              <w:tc>
                <w:tcPr>
                  <w:tcW w:w="1814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C115A47" w14:textId="77777777" w:rsidR="00B9039E" w:rsidRPr="006F6D1A" w:rsidRDefault="00B9039E" w:rsidP="00093F89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Totale </w:t>
                  </w:r>
                </w:p>
              </w:tc>
              <w:tc>
                <w:tcPr>
                  <w:tcW w:w="1644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0C12597" w14:textId="77777777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  <w:tc>
                <w:tcPr>
                  <w:tcW w:w="1741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CBFCDB" w14:textId="2FE29F87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7" w:name="base_volumeRemovedTtlMillOp0"/>
                  <w:bookmarkEnd w:id="107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1.50</w:t>
                  </w:r>
                </w:p>
              </w:tc>
              <w:tc>
                <w:tcPr>
                  <w:tcW w:w="1408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B01FB8" w14:textId="240EC706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8" w:name="base_timeTtlMillOp0"/>
                  <w:bookmarkEnd w:id="108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00:00:00</w:t>
                  </w:r>
                </w:p>
              </w:tc>
              <w:tc>
                <w:tcPr>
                  <w:tcW w:w="1393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7BDBE97" w14:textId="65F607DF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9" w:name="base_costTtlMillOp0"/>
                  <w:bookmarkEnd w:id="109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0.01</w:t>
                  </w:r>
                </w:p>
              </w:tc>
              <w:tc>
                <w:tcPr>
                  <w:tcW w:w="1269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45A483" w14:textId="77777777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  <w:tc>
                <w:tcPr>
                  <w:tcW w:w="1315" w:type="dxa"/>
                  <w:tcBorders>
                    <w:top w:val="single" w:sz="18" w:space="0" w:color="004B7A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C50098" w14:textId="77777777" w:rsidR="00B9039E" w:rsidRPr="00D02B41" w:rsidRDefault="00B9039E" w:rsidP="0081338B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</w:p>
              </w:tc>
            </w:tr>
          </w:tbl>
          <w:p w14:paraId="7E8DF9E3" w14:textId="77777777" w:rsidR="00B9039E" w:rsidRDefault="00B9039E" w:rsidP="005366B0">
            <w:pPr>
              <w:rPr>
                <w:sz w:val="18"/>
                <w:szCs w:val="18"/>
              </w:rPr>
            </w:pPr>
          </w:p>
          <w:p w14:paraId="771C4D4A" w14:textId="77777777" w:rsidR="00B9039E" w:rsidRDefault="00B9039E" w:rsidP="00D402B5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Operazioni di impostazione</w:t>
            </w:r>
            <w:bookmarkStart w:id="110" w:name="base_SetupTreeList0"/>
            <w:bookmarkEnd w:id="110"/>
          </w:p>
          <w:p w14:paraId="437896D5" w14:textId="4B0D5FF9" w:rsidR="00B9039E" w:rsidRPr="00B9039E" w:rsidRDefault="00B9039E" w:rsidP="00B9039E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</w:p>
        </w:tc>
      </w:tr>
    </w:tbl>
    <w:p w14:paraId="06FA6FF0" w14:textId="77777777" w:rsidR="00B9039E" w:rsidRDefault="00B9039E" w:rsidP="005366B0">
      <w:pPr>
        <w:tabs>
          <w:tab w:val="left" w:pos="360"/>
        </w:tabs>
        <w:ind w:right="-1260"/>
      </w:pPr>
    </w:p>
    <w:p w14:paraId="50A4FD5D" w14:textId="77777777" w:rsidR="00B9039E" w:rsidRDefault="00B9039E" w:rsidP="005366B0">
      <w:pPr>
        <w:tabs>
          <w:tab w:val="left" w:pos="360"/>
        </w:tabs>
        <w:ind w:right="-1260"/>
      </w:pPr>
    </w:p>
    <w:p w14:paraId="6498B4F2" w14:textId="77777777" w:rsidR="00B9039E" w:rsidRDefault="00B9039E" w:rsidP="005366B0">
      <w:pPr>
        <w:tabs>
          <w:tab w:val="left" w:pos="360"/>
        </w:tabs>
        <w:ind w:right="-1260"/>
      </w:pPr>
    </w:p>
    <w:p w14:paraId="516291C9" w14:textId="77777777" w:rsidR="00B9039E" w:rsidRDefault="00B9039E" w:rsidP="005366B0">
      <w:pPr>
        <w:tabs>
          <w:tab w:val="left" w:pos="360"/>
        </w:tabs>
        <w:ind w:right="-1260"/>
      </w:pPr>
    </w:p>
    <w:p w14:paraId="4D7FBF1C" w14:textId="77777777" w:rsidR="00B9039E" w:rsidRDefault="00B9039E" w:rsidP="005366B0">
      <w:pPr>
        <w:tabs>
          <w:tab w:val="left" w:pos="360"/>
        </w:tabs>
        <w:ind w:right="-1260"/>
      </w:pPr>
    </w:p>
    <w:sectPr w:rsidR="003433E3" w:rsidSect="00B9039E">
      <w:footerReference w:type="default" r:id="rId14"/>
      <w:pgSz w:w="12240" w:h="15840" w:code="1"/>
      <w:pgMar w:top="540" w:right="720" w:bottom="360" w:left="72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CBB09" w14:textId="77777777" w:rsidR="00B9039E" w:rsidRDefault="00B9039E">
      <w:r>
        <w:separator/>
      </w:r>
    </w:p>
  </w:endnote>
  <w:endnote w:type="continuationSeparator" w:id="0">
    <w:p w14:paraId="190DBF28" w14:textId="77777777" w:rsidR="00B9039E" w:rsidRDefault="00B90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kzidenzGroteskBE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kzidenzGroteskBE-Md">
    <w:altName w:val="Arial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06FA0" w14:textId="77777777" w:rsidR="00B9039E" w:rsidRDefault="00B9039E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</w:p>
  <w:p w14:paraId="7376FC1A" w14:textId="77777777" w:rsidR="00B9039E" w:rsidRDefault="00B9039E" w:rsidP="0022470B">
    <w:pPr>
      <w:pStyle w:val="Pidipagina"/>
      <w:tabs>
        <w:tab w:val="clear" w:pos="4844"/>
        <w:tab w:val="clear" w:pos="9689"/>
        <w:tab w:val="center" w:pos="5400"/>
        <w:tab w:val="right" w:pos="10800"/>
      </w:tabs>
      <w:jc w:val="right"/>
    </w:pPr>
    <w:r>
      <w:rPr>
        <w:color w:val="718883"/>
      </w:rPr>
      <w:pict w14:anchorId="7BD8CB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01pt;height:18.25pt">
          <v:imagedata r:id="rId1" o:title="sw-flat-vector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9EEC7" w14:textId="77777777" w:rsidR="00B9039E" w:rsidRDefault="00B9039E">
      <w:r>
        <w:separator/>
      </w:r>
    </w:p>
  </w:footnote>
  <w:footnote w:type="continuationSeparator" w:id="0">
    <w:p w14:paraId="3F0A35BA" w14:textId="77777777" w:rsidR="00B9039E" w:rsidRDefault="00B903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36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039E"/>
    <w:rsid w:val="00B9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oNotEmbedSmartTags/>
  <w:decimalSymbol w:val=","/>
  <w:listSeparator w:val=";"/>
  <w14:docId w14:val="384B4D56"/>
  <w15:chartTrackingRefBased/>
  <w15:docId w15:val="{24FB1FA0-1E46-4F81-AD82-E1F644B92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rFonts w:eastAsia="Times New Roman"/>
      <w:sz w:val="24"/>
      <w:szCs w:val="24"/>
      <w:lang w:val="en-US" w:eastAsia="en-US"/>
    </w:rPr>
  </w:style>
  <w:style w:type="paragraph" w:styleId="Titolo1">
    <w:name w:val="heading 1"/>
    <w:basedOn w:val="Normale"/>
    <w:next w:val="Normale"/>
    <w:link w:val="Titolo1Carattere"/>
    <w:qFormat/>
    <w:rsid w:val="00B97946"/>
    <w:pPr>
      <w:keepNext/>
      <w:spacing w:after="60"/>
      <w:outlineLvl w:val="0"/>
    </w:pPr>
    <w:rPr>
      <w:rFonts w:ascii="Arial" w:hAnsi="Arial"/>
      <w:b/>
      <w:bCs/>
      <w:color w:val="464647"/>
      <w:kern w:val="32"/>
      <w:sz w:val="28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0A16D1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llegamentoipertestuale">
    <w:name w:val="Hyperlink"/>
    <w:rsid w:val="00A65B50"/>
    <w:rPr>
      <w:color w:val="0000FF"/>
      <w:u w:val="single"/>
    </w:rPr>
  </w:style>
  <w:style w:type="paragraph" w:styleId="Pidipagina">
    <w:name w:val="footer"/>
    <w:basedOn w:val="Normale"/>
    <w:link w:val="PidipaginaCarattere"/>
    <w:uiPriority w:val="99"/>
    <w:rsid w:val="000A12A0"/>
    <w:pPr>
      <w:tabs>
        <w:tab w:val="center" w:pos="4844"/>
        <w:tab w:val="right" w:pos="9689"/>
      </w:tabs>
    </w:pPr>
    <w:rPr>
      <w:lang w:val="x-none" w:eastAsia="x-none"/>
    </w:rPr>
  </w:style>
  <w:style w:type="character" w:styleId="Numeropagina">
    <w:name w:val="page number"/>
    <w:basedOn w:val="Carpredefinitoparagrafo"/>
    <w:rsid w:val="000A12A0"/>
  </w:style>
  <w:style w:type="paragraph" w:styleId="Intestazione">
    <w:name w:val="header"/>
    <w:basedOn w:val="Normale"/>
    <w:link w:val="IntestazioneCarattere"/>
    <w:rsid w:val="00F5370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IntestazioneCarattere">
    <w:name w:val="Intestazione Carattere"/>
    <w:link w:val="Intestazione"/>
    <w:rsid w:val="00F53705"/>
    <w:rPr>
      <w:rFonts w:eastAsia="Times New Roman"/>
      <w:sz w:val="24"/>
      <w:szCs w:val="24"/>
    </w:rPr>
  </w:style>
  <w:style w:type="character" w:customStyle="1" w:styleId="PidipaginaCarattere">
    <w:name w:val="Piè di pagina Carattere"/>
    <w:link w:val="Pidipagina"/>
    <w:uiPriority w:val="99"/>
    <w:rsid w:val="00F53705"/>
    <w:rPr>
      <w:rFonts w:eastAsia="Times New Roman"/>
      <w:sz w:val="24"/>
      <w:szCs w:val="24"/>
    </w:rPr>
  </w:style>
  <w:style w:type="paragraph" w:styleId="Testofumetto">
    <w:name w:val="Balloon Text"/>
    <w:basedOn w:val="Normale"/>
    <w:link w:val="TestofumettoCarattere"/>
    <w:rsid w:val="00F53705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F53705"/>
    <w:rPr>
      <w:rFonts w:ascii="Tahoma" w:eastAsia="Times New Roman" w:hAnsi="Tahoma" w:cs="Tahoma"/>
      <w:sz w:val="16"/>
      <w:szCs w:val="16"/>
    </w:rPr>
  </w:style>
  <w:style w:type="table" w:styleId="Elencomedio2-Colore6">
    <w:name w:val="Medium List 2 Accent 6"/>
    <w:basedOn w:val="Tabellanormale"/>
    <w:uiPriority w:val="66"/>
    <w:rsid w:val="00165F85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fondochiaro-Colore6">
    <w:name w:val="Light Shading Accent 6"/>
    <w:basedOn w:val="Tabellanormale"/>
    <w:uiPriority w:val="60"/>
    <w:rsid w:val="009109C9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Grigliachiara-Colore6">
    <w:name w:val="Light Grid Accent 6"/>
    <w:basedOn w:val="Tabellanormale"/>
    <w:uiPriority w:val="62"/>
    <w:rsid w:val="00F736DF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styleId="Rimandocommento">
    <w:name w:val="annotation reference"/>
    <w:rsid w:val="003D386E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3D386E"/>
    <w:rPr>
      <w:sz w:val="20"/>
      <w:szCs w:val="20"/>
      <w:lang w:val="x-none" w:eastAsia="x-none"/>
    </w:rPr>
  </w:style>
  <w:style w:type="character" w:customStyle="1" w:styleId="TestocommentoCarattere">
    <w:name w:val="Testo commento Carattere"/>
    <w:link w:val="Testocommento"/>
    <w:rsid w:val="003D386E"/>
    <w:rPr>
      <w:rFonts w:eastAsia="Times New Roman"/>
    </w:rPr>
  </w:style>
  <w:style w:type="paragraph" w:styleId="Soggettocommento">
    <w:name w:val="annotation subject"/>
    <w:basedOn w:val="Testocommento"/>
    <w:next w:val="Testocommento"/>
    <w:link w:val="SoggettocommentoCarattere"/>
    <w:rsid w:val="003D386E"/>
    <w:rPr>
      <w:b/>
      <w:bCs/>
    </w:rPr>
  </w:style>
  <w:style w:type="character" w:customStyle="1" w:styleId="SoggettocommentoCarattere">
    <w:name w:val="Soggetto commento Carattere"/>
    <w:link w:val="Soggettocommento"/>
    <w:rsid w:val="003D386E"/>
    <w:rPr>
      <w:rFonts w:eastAsia="Times New Roman"/>
      <w:b/>
      <w:bCs/>
    </w:rPr>
  </w:style>
  <w:style w:type="table" w:styleId="Elencomedio1-Colore6">
    <w:name w:val="Medium List 1 Accent 6"/>
    <w:basedOn w:val="Tabellanormale"/>
    <w:uiPriority w:val="65"/>
    <w:rsid w:val="00E045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character" w:customStyle="1" w:styleId="Titolo1Carattere">
    <w:name w:val="Titolo 1 Carattere"/>
    <w:link w:val="Titolo1"/>
    <w:rsid w:val="00B97946"/>
    <w:rPr>
      <w:rFonts w:ascii="Arial" w:eastAsia="Times New Roman" w:hAnsi="Arial"/>
      <w:b/>
      <w:bCs/>
      <w:color w:val="464647"/>
      <w:kern w:val="3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ostingReport_Machining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96443-501A-47E5-BFFD-05E59333C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CostingReport_Machining</Template>
  <TotalTime>1</TotalTime>
  <Pages>5</Pages>
  <Words>479</Words>
  <Characters>2734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Small Army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</dc:creator>
  <cp:keywords/>
  <cp:lastModifiedBy>ilaria costa</cp:lastModifiedBy>
  <cp:revision>1</cp:revision>
  <cp:lastPrinted>2012-11-20T23:15:00Z</cp:lastPrinted>
  <dcterms:created xsi:type="dcterms:W3CDTF">2024-01-21T14:24:00Z</dcterms:created>
  <dcterms:modified xsi:type="dcterms:W3CDTF">2024-01-21T14:25:00Z</dcterms:modified>
</cp:coreProperties>
</file>