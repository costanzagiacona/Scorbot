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600"/>
        <w:gridCol w:w="7214"/>
      </w:tblGrid>
      <w:tr w:rsidR="00913A6A" w:rsidRPr="00C22079" w14:paraId="3F481D4C" w14:textId="77777777" w:rsidTr="00913A6A">
        <w:trPr>
          <w:trHeight w:val="1388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</w:tcBorders>
            <w:shd w:val="clear" w:color="auto" w:fill="auto"/>
            <w:vAlign w:val="center"/>
          </w:tcPr>
          <w:p w14:paraId="5B3DFD81" w14:textId="02AE320B" w:rsidR="00913A6A" w:rsidRPr="00C22079" w:rsidRDefault="00913A6A" w:rsidP="00913A6A">
            <w:bookmarkStart w:id="0" w:name="company_logo0"/>
            <w:bookmarkEnd w:id="0"/>
          </w:p>
        </w:tc>
        <w:tc>
          <w:tcPr>
            <w:tcW w:w="7214" w:type="dxa"/>
            <w:vMerge w:val="restart"/>
            <w:tcBorders>
              <w:top w:val="single" w:sz="4" w:space="0" w:color="D9D9D9"/>
              <w:right w:val="single" w:sz="4" w:space="0" w:color="D9D9D9"/>
            </w:tcBorders>
          </w:tcPr>
          <w:p w14:paraId="74332FAD" w14:textId="77777777" w:rsidR="00913A6A" w:rsidRPr="00B97946" w:rsidRDefault="00913A6A" w:rsidP="00913A6A">
            <w:pPr>
              <w:pStyle w:val="Titolo1"/>
              <w:jc w:val="right"/>
            </w:pPr>
            <w:r>
              <w:t>Rapporto SOLIDWORKS Costing</w:t>
            </w:r>
          </w:p>
          <w:p w14:paraId="158F8E05" w14:textId="77777777" w:rsidR="00913A6A" w:rsidRPr="00B44960" w:rsidRDefault="00913A6A" w:rsidP="00913A6A">
            <w:pPr>
              <w:jc w:val="center"/>
              <w:rPr>
                <w:b/>
                <w:color w:val="808080"/>
                <w:sz w:val="28"/>
                <w:szCs w:val="28"/>
              </w:rPr>
            </w:pPr>
          </w:p>
        </w:tc>
      </w:tr>
      <w:tr w:rsidR="00913A6A" w:rsidRPr="00C22079" w14:paraId="7740A833" w14:textId="77777777" w:rsidTr="00913A6A">
        <w:trPr>
          <w:trHeight w:val="262"/>
        </w:trPr>
        <w:tc>
          <w:tcPr>
            <w:tcW w:w="3600" w:type="dxa"/>
            <w:tcBorders>
              <w:left w:val="single" w:sz="4" w:space="0" w:color="D9D9D9"/>
            </w:tcBorders>
            <w:vAlign w:val="center"/>
          </w:tcPr>
          <w:p w14:paraId="4C98D163" w14:textId="70B8A8CA" w:rsidR="00913A6A" w:rsidRPr="00A92C61" w:rsidRDefault="00A0789F" w:rsidP="00913A6A">
            <w:pPr>
              <w:rPr>
                <w:rFonts w:ascii="Arial Narrow" w:hAnsi="Arial Narrow"/>
              </w:rPr>
            </w:pPr>
            <w:bookmarkStart w:id="1" w:name="company_name0"/>
            <w:bookmarkEnd w:id="1"/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7214" w:type="dxa"/>
            <w:vMerge/>
            <w:tcBorders>
              <w:right w:val="single" w:sz="4" w:space="0" w:color="D9D9D9"/>
            </w:tcBorders>
          </w:tcPr>
          <w:p w14:paraId="1DA5A892" w14:textId="77777777" w:rsidR="00913A6A" w:rsidRPr="00C22079" w:rsidRDefault="00913A6A" w:rsidP="00913A6A">
            <w:pPr>
              <w:jc w:val="right"/>
            </w:pPr>
          </w:p>
        </w:tc>
      </w:tr>
      <w:tr w:rsidR="00913A6A" w:rsidRPr="00C22079" w14:paraId="580A098D" w14:textId="77777777" w:rsidTr="00913A6A">
        <w:trPr>
          <w:trHeight w:val="262"/>
        </w:trPr>
        <w:tc>
          <w:tcPr>
            <w:tcW w:w="3600" w:type="dxa"/>
            <w:tcBorders>
              <w:left w:val="single" w:sz="4" w:space="0" w:color="D9D9D9"/>
            </w:tcBorders>
            <w:vAlign w:val="center"/>
          </w:tcPr>
          <w:p w14:paraId="0681B174" w14:textId="10B0612D" w:rsidR="00913A6A" w:rsidRDefault="00A0789F" w:rsidP="00913A6A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2" w:name="company_address0"/>
            <w:bookmarkEnd w:id="2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14" w:type="dxa"/>
            <w:vMerge/>
            <w:tcBorders>
              <w:right w:val="single" w:sz="4" w:space="0" w:color="D9D9D9"/>
            </w:tcBorders>
          </w:tcPr>
          <w:p w14:paraId="38816B9C" w14:textId="77777777" w:rsidR="00913A6A" w:rsidRPr="00C22079" w:rsidRDefault="00913A6A" w:rsidP="00913A6A">
            <w:pPr>
              <w:jc w:val="right"/>
            </w:pPr>
          </w:p>
        </w:tc>
      </w:tr>
      <w:tr w:rsidR="00913A6A" w:rsidRPr="00C22079" w14:paraId="5EC857F8" w14:textId="77777777" w:rsidTr="00913A6A">
        <w:trPr>
          <w:trHeight w:val="262"/>
        </w:trPr>
        <w:tc>
          <w:tcPr>
            <w:tcW w:w="3600" w:type="dxa"/>
            <w:tcBorders>
              <w:left w:val="single" w:sz="4" w:space="0" w:color="D9D9D9"/>
            </w:tcBorders>
            <w:vAlign w:val="center"/>
          </w:tcPr>
          <w:p w14:paraId="141D43D0" w14:textId="598CBD35" w:rsidR="00913A6A" w:rsidRDefault="00A0789F" w:rsidP="00913A6A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3" w:name="company_url0"/>
            <w:bookmarkEnd w:id="3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14" w:type="dxa"/>
            <w:vMerge/>
            <w:tcBorders>
              <w:right w:val="single" w:sz="4" w:space="0" w:color="D9D9D9"/>
            </w:tcBorders>
          </w:tcPr>
          <w:p w14:paraId="41BF3105" w14:textId="77777777" w:rsidR="00913A6A" w:rsidRPr="00C22079" w:rsidRDefault="00913A6A" w:rsidP="00913A6A">
            <w:pPr>
              <w:jc w:val="right"/>
            </w:pPr>
          </w:p>
        </w:tc>
      </w:tr>
      <w:tr w:rsidR="00913A6A" w:rsidRPr="00C22079" w14:paraId="547447EE" w14:textId="77777777" w:rsidTr="00913A6A">
        <w:trPr>
          <w:trHeight w:val="963"/>
        </w:trPr>
        <w:tc>
          <w:tcPr>
            <w:tcW w:w="7214" w:type="dxa"/>
            <w:gridSpan w:val="2"/>
            <w:tcBorders>
              <w:left w:val="single" w:sz="4" w:space="0" w:color="D9D9D9"/>
              <w:right w:val="single" w:sz="4" w:space="0" w:color="D9D9D9"/>
            </w:tcBorders>
          </w:tcPr>
          <w:p w14:paraId="46E3A60D" w14:textId="77777777" w:rsidR="00913A6A" w:rsidRDefault="00913A6A" w:rsidP="00913A6A"/>
          <w:tbl>
            <w:tblPr>
              <w:tblpPr w:leftFromText="187" w:rightFromText="187" w:topFromText="144" w:vertAnchor="text" w:horzAnchor="margin" w:tblpY="1"/>
              <w:tblW w:w="12779" w:type="dxa"/>
              <w:tblBorders>
                <w:top w:val="single" w:sz="18" w:space="0" w:color="004B7A"/>
              </w:tblBorders>
              <w:shd w:val="clear" w:color="auto" w:fill="97999B"/>
              <w:tblLayout w:type="fixed"/>
              <w:tblLook w:val="01E0" w:firstRow="1" w:lastRow="1" w:firstColumn="1" w:lastColumn="1" w:noHBand="0" w:noVBand="0"/>
            </w:tblPr>
            <w:tblGrid>
              <w:gridCol w:w="284"/>
              <w:gridCol w:w="2603"/>
              <w:gridCol w:w="2603"/>
              <w:gridCol w:w="3124"/>
              <w:gridCol w:w="4165"/>
            </w:tblGrid>
            <w:tr w:rsidR="00913A6A" w:rsidRPr="000B7CD9" w14:paraId="3C13CC00" w14:textId="77777777" w:rsidTr="00913A6A">
              <w:trPr>
                <w:trHeight w:val="296"/>
              </w:trPr>
              <w:tc>
                <w:tcPr>
                  <w:tcW w:w="14" w:type="dxa"/>
                  <w:shd w:val="clear" w:color="auto" w:fill="97999B"/>
                </w:tcPr>
                <w:p w14:paraId="26661C36" w14:textId="77777777" w:rsidR="00913A6A" w:rsidRPr="000B7CD9" w:rsidRDefault="00913A6A" w:rsidP="00913A6A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160" w:type="dxa"/>
                  <w:shd w:val="clear" w:color="auto" w:fill="97999B"/>
                </w:tcPr>
                <w:p w14:paraId="36551524" w14:textId="07438D7F" w:rsidR="00913A6A" w:rsidRDefault="00A0789F" w:rsidP="00913A6A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4" w:name="person_name0"/>
                  <w:bookmarkEnd w:id="4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160" w:type="dxa"/>
                  <w:shd w:val="clear" w:color="auto" w:fill="97999B"/>
                </w:tcPr>
                <w:p w14:paraId="7918D187" w14:textId="73A6A4A6" w:rsidR="00913A6A" w:rsidRPr="000B7CD9" w:rsidRDefault="00A0789F" w:rsidP="00913A6A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5" w:name="person_title0"/>
                  <w:bookmarkEnd w:id="5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592" w:type="dxa"/>
                  <w:shd w:val="clear" w:color="auto" w:fill="97999B"/>
                </w:tcPr>
                <w:p w14:paraId="482B24E0" w14:textId="4818F075" w:rsidR="00913A6A" w:rsidRPr="000B7CD9" w:rsidRDefault="00A0789F" w:rsidP="00913A6A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6" w:name="person_email0"/>
                  <w:bookmarkEnd w:id="6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456" w:type="dxa"/>
                  <w:shd w:val="clear" w:color="auto" w:fill="97999B"/>
                </w:tcPr>
                <w:p w14:paraId="3A327087" w14:textId="7FCD8860" w:rsidR="00913A6A" w:rsidRPr="000B7CD9" w:rsidRDefault="00A0789F" w:rsidP="00913A6A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7" w:name="person_phone0"/>
                  <w:bookmarkEnd w:id="7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5E85F77C" w14:textId="77777777" w:rsidR="00913A6A" w:rsidRPr="00C22079" w:rsidRDefault="00913A6A" w:rsidP="00913A6A">
            <w:r>
              <w:t xml:space="preserve">                                                                                       </w:t>
            </w:r>
          </w:p>
        </w:tc>
      </w:tr>
      <w:tr w:rsidR="00913A6A" w:rsidRPr="00C22079" w14:paraId="33BAE5BC" w14:textId="77777777" w:rsidTr="00913A6A">
        <w:trPr>
          <w:trHeight w:val="7335"/>
        </w:trPr>
        <w:tc>
          <w:tcPr>
            <w:tcW w:w="3600" w:type="dxa"/>
            <w:tcBorders>
              <w:left w:val="single" w:sz="4" w:space="0" w:color="D9D9D9"/>
            </w:tcBorders>
          </w:tcPr>
          <w:p w14:paraId="539EE542" w14:textId="4E9A3BA7" w:rsidR="00913A6A" w:rsidRDefault="00A0789F" w:rsidP="00913A6A">
            <w:bookmarkStart w:id="8" w:name="part_imgIsometric0"/>
            <w:bookmarkEnd w:id="8"/>
            <w:r>
              <w:pict w14:anchorId="466EBB3E">
                <v:shape id="_x0000_i1025" type="#_x0000_t75" style="width:168.2pt;height:82.2pt">
                  <v:imagedata r:id="rId8" o:title="screenShotWithoutPreview"/>
                </v:shape>
              </w:pict>
            </w:r>
          </w:p>
          <w:p w14:paraId="11CE0659" w14:textId="77777777" w:rsidR="00913A6A" w:rsidRPr="00C22079" w:rsidRDefault="00913A6A" w:rsidP="00913A6A">
            <w:pPr>
              <w:jc w:val="right"/>
            </w:pPr>
          </w:p>
        </w:tc>
        <w:tc>
          <w:tcPr>
            <w:tcW w:w="7214" w:type="dxa"/>
            <w:tcBorders>
              <w:right w:val="single" w:sz="4" w:space="0" w:color="D9D9D9"/>
            </w:tcBorders>
          </w:tcPr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913A6A" w:rsidRPr="00165F85" w14:paraId="3FA38D5A" w14:textId="77777777" w:rsidTr="00913A6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27D630FE" w14:textId="77777777" w:rsidR="00913A6A" w:rsidRPr="003131F1" w:rsidRDefault="00913A6A" w:rsidP="00913A6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modello: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5F223DA3" w14:textId="32B320E7" w:rsidR="00913A6A" w:rsidRPr="00C72B0E" w:rsidRDefault="00A0789F" w:rsidP="00913A6A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9" w:name="file_name1"/>
                  <w:bookmarkEnd w:id="9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Parte ingranaggio pinza</w:t>
                  </w:r>
                </w:p>
              </w:tc>
            </w:tr>
            <w:tr w:rsidR="00913A6A" w:rsidRPr="00165F85" w14:paraId="5101DB28" w14:textId="77777777" w:rsidTr="00913A6A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0728832" w14:textId="77777777" w:rsidR="00913A6A" w:rsidRPr="00487143" w:rsidRDefault="00913A6A" w:rsidP="00913A6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  <w:lang w:val="pt-BR"/>
                    </w:rPr>
                  </w:pPr>
                  <w:r w:rsidRPr="00487143"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  <w:lang w:val="pt-BR"/>
                    </w:rPr>
                    <w:t>Data e ora del rapporto: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4DF991E" w14:textId="0AF5BCD8" w:rsidR="00913A6A" w:rsidRPr="00C72B0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0" w:name="part_DateTime0"/>
                  <w:bookmarkEnd w:id="1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11:56:38</w:t>
                  </w:r>
                </w:p>
              </w:tc>
            </w:tr>
            <w:tr w:rsidR="00913A6A" w:rsidRPr="00165F85" w14:paraId="71E11F46" w14:textId="77777777" w:rsidTr="00913A6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F4168DE" w14:textId="77777777" w:rsidR="00913A6A" w:rsidRPr="003131F1" w:rsidRDefault="00913A6A" w:rsidP="00913A6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Peso totale: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B60F699" w14:textId="105A6896" w:rsidR="00913A6A" w:rsidRPr="00C72B0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1" w:name="part_Weight0"/>
                  <w:bookmarkEnd w:id="1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0.01 lb</w:t>
                  </w:r>
                </w:p>
              </w:tc>
            </w:tr>
            <w:tr w:rsidR="00913A6A" w:rsidRPr="00165F85" w14:paraId="4E61A615" w14:textId="77777777" w:rsidTr="00913A6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479BC82" w14:textId="77777777" w:rsidR="00913A6A" w:rsidRPr="003131F1" w:rsidRDefault="00913A6A" w:rsidP="00913A6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Peso totale del materiale: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7F7F7F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D41BFA3" w14:textId="776B0C38" w:rsidR="00913A6A" w:rsidRPr="00C72B0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2" w:name="part_StockWeight0"/>
                  <w:bookmarkEnd w:id="1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0.01 lb</w:t>
                  </w:r>
                </w:p>
              </w:tc>
            </w:tr>
          </w:tbl>
          <w:p w14:paraId="132D539D" w14:textId="77777777" w:rsidR="00913A6A" w:rsidRDefault="00913A6A" w:rsidP="00913A6A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913A6A" w:rsidRPr="00165F85" w14:paraId="22EF2F93" w14:textId="77777777" w:rsidTr="00913A6A">
              <w:trPr>
                <w:trHeight w:val="30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4CED7BA9" w14:textId="77777777" w:rsidR="00913A6A" w:rsidRPr="003131F1" w:rsidRDefault="00913A6A" w:rsidP="00913A6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 da produrre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4DADE320" w14:textId="77777777" w:rsidR="00913A6A" w:rsidRPr="00165F85" w:rsidRDefault="00913A6A" w:rsidP="00913A6A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913A6A" w:rsidRPr="00165F85" w14:paraId="262EA5A2" w14:textId="77777777" w:rsidTr="00913A6A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D00D1EC" w14:textId="77777777" w:rsidR="00913A6A" w:rsidRPr="003131F1" w:rsidRDefault="00913A6A" w:rsidP="00913A6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 totale di parti: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3823B6D" w14:textId="60C0B65B" w:rsidR="00913A6A" w:rsidRPr="00C72B0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3" w:name="part_numParts0"/>
                  <w:bookmarkEnd w:id="1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</w:t>
                  </w:r>
                </w:p>
              </w:tc>
            </w:tr>
            <w:tr w:rsidR="00913A6A" w:rsidRPr="00165F85" w14:paraId="13CBE742" w14:textId="77777777" w:rsidTr="00913A6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694F3F1" w14:textId="77777777" w:rsidR="00913A6A" w:rsidRPr="003131F1" w:rsidRDefault="00913A6A" w:rsidP="00913A6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Dim. lotto: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B5F5850" w14:textId="5C209E31" w:rsidR="00913A6A" w:rsidRPr="00C72B0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4" w:name="part_lotSize0"/>
                  <w:bookmarkEnd w:id="1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</w:t>
                  </w:r>
                </w:p>
              </w:tc>
            </w:tr>
          </w:tbl>
          <w:p w14:paraId="10737B90" w14:textId="77777777" w:rsidR="00913A6A" w:rsidRDefault="00913A6A" w:rsidP="00913A6A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1172"/>
              <w:gridCol w:w="2698"/>
            </w:tblGrid>
            <w:tr w:rsidR="00913A6A" w:rsidRPr="00165F85" w14:paraId="2C889536" w14:textId="77777777" w:rsidTr="00913A6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3957F9B6" w14:textId="77777777" w:rsidR="00913A6A" w:rsidRPr="003131F1" w:rsidRDefault="00913A6A" w:rsidP="00913A6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stimato per parte: </w:t>
                  </w:r>
                </w:p>
              </w:tc>
              <w:tc>
                <w:tcPr>
                  <w:tcW w:w="3870" w:type="dxa"/>
                  <w:gridSpan w:val="2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7F139002" w14:textId="6A61B589" w:rsidR="00913A6A" w:rsidRPr="00C72B0E" w:rsidRDefault="00A0789F" w:rsidP="00913A6A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15" w:name="part_costpp0"/>
                  <w:bookmarkEnd w:id="15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28.71 USD</w:t>
                  </w:r>
                </w:p>
              </w:tc>
            </w:tr>
            <w:tr w:rsidR="00913A6A" w:rsidRPr="00165F85" w14:paraId="1BE7F75E" w14:textId="77777777" w:rsidTr="00913A6A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ED11575" w14:textId="77777777" w:rsidR="00913A6A" w:rsidRPr="003131F1" w:rsidRDefault="00913A6A" w:rsidP="00913A6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 principale Costing:</w:t>
                  </w:r>
                </w:p>
              </w:tc>
              <w:tc>
                <w:tcPr>
                  <w:tcW w:w="3870" w:type="dxa"/>
                  <w:gridSpan w:val="2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630DF02" w14:textId="417E2CA6" w:rsidR="00913A6A" w:rsidRPr="00C72B0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6" w:name="part_MainTemplateName0"/>
                  <w:bookmarkEnd w:id="1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multibodytemplate_default(englishstandard).sldctc</w:t>
                  </w:r>
                </w:p>
              </w:tc>
            </w:tr>
            <w:tr w:rsidR="00913A6A" w:rsidRPr="00165F85" w14:paraId="0B43EBDA" w14:textId="77777777" w:rsidTr="00913A6A">
              <w:trPr>
                <w:trHeight w:val="1030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D0987FF" w14:textId="77777777" w:rsidR="00913A6A" w:rsidRPr="003131F1" w:rsidRDefault="00913A6A" w:rsidP="00913A6A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Confronto: </w:t>
                  </w:r>
                </w:p>
              </w:tc>
              <w:tc>
                <w:tcPr>
                  <w:tcW w:w="1172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nil"/>
                  </w:tcBorders>
                  <w:shd w:val="clear" w:color="auto" w:fill="auto"/>
                  <w:vAlign w:val="center"/>
                </w:tcPr>
                <w:p w14:paraId="61B319FA" w14:textId="5AA9CB9E" w:rsidR="00913A6A" w:rsidRPr="00C72B0E" w:rsidRDefault="00A0789F" w:rsidP="00913A6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7" w:name="file_imgArrow0"/>
                  <w:bookmarkEnd w:id="1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3EF5566C">
                      <v:shape id="_x0000_i1027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69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EF86B94" w14:textId="3881EE97" w:rsidR="00913A6A" w:rsidRPr="00C72B0E" w:rsidRDefault="00A0789F" w:rsidP="00913A6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8" w:name="file_imgBars0"/>
                  <w:bookmarkEnd w:id="18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6BAAE933">
                      <v:shape id="_x0000_i1029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</w:tbl>
          <w:p w14:paraId="47BBD0ED" w14:textId="77777777" w:rsidR="00913A6A" w:rsidRDefault="00913A6A" w:rsidP="00913A6A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1869"/>
              <w:gridCol w:w="2001"/>
            </w:tblGrid>
            <w:tr w:rsidR="00913A6A" w:rsidRPr="00165F85" w14:paraId="5748C2D2" w14:textId="77777777" w:rsidTr="00913A6A">
              <w:trPr>
                <w:trHeight w:val="246"/>
              </w:trPr>
              <w:tc>
                <w:tcPr>
                  <w:tcW w:w="6540" w:type="dxa"/>
                  <w:gridSpan w:val="3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0B4AFFEC" w14:textId="77777777" w:rsidR="00913A6A" w:rsidRPr="00C72B0E" w:rsidRDefault="00913A6A" w:rsidP="00913A6A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 del costo</w:t>
                  </w:r>
                </w:p>
              </w:tc>
            </w:tr>
            <w:tr w:rsidR="00913A6A" w:rsidRPr="00165F85" w14:paraId="617535BC" w14:textId="77777777" w:rsidTr="00913A6A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D66D413" w14:textId="77777777" w:rsidR="00913A6A" w:rsidRPr="003131F1" w:rsidRDefault="00913A6A" w:rsidP="00913A6A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Personalizzato:</w:t>
                  </w:r>
                </w:p>
              </w:tc>
              <w:tc>
                <w:tcPr>
                  <w:tcW w:w="1869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CE291F4" w14:textId="2083BB04" w:rsidR="00913A6A" w:rsidRPr="00C72B0E" w:rsidRDefault="00A0789F" w:rsidP="00913A6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9" w:name="part_costCustom0"/>
                  <w:bookmarkEnd w:id="19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B060831" w14:textId="78AA52B4" w:rsidR="00913A6A" w:rsidRPr="00C72B0E" w:rsidRDefault="00A0789F" w:rsidP="00913A6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20" w:name="part_percentCustom0"/>
                  <w:bookmarkEnd w:id="20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913A6A" w:rsidRPr="00165F85" w14:paraId="70F3555D" w14:textId="77777777" w:rsidTr="00913A6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89B69E7" w14:textId="77777777" w:rsidR="00913A6A" w:rsidRPr="003131F1" w:rsidRDefault="00913A6A" w:rsidP="00913A6A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Materiale: 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D3A9F62" w14:textId="3933C3D2" w:rsidR="00913A6A" w:rsidRPr="00C72B0E" w:rsidRDefault="00A0789F" w:rsidP="00913A6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21" w:name="part_costMat0"/>
                  <w:bookmarkEnd w:id="21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20.11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D012B9F" w14:textId="11EC0FA8" w:rsidR="00913A6A" w:rsidRPr="00C72B0E" w:rsidRDefault="00A0789F" w:rsidP="00913A6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22" w:name="part_percentMat0"/>
                  <w:bookmarkEnd w:id="2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70%</w:t>
                  </w:r>
                </w:p>
              </w:tc>
            </w:tr>
            <w:tr w:rsidR="00913A6A" w:rsidRPr="00165F85" w14:paraId="00D0A67E" w14:textId="77777777" w:rsidTr="00913A6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21ED27C" w14:textId="77777777" w:rsidR="00913A6A" w:rsidRPr="003131F1" w:rsidRDefault="00913A6A" w:rsidP="00913A6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Fabbricazione: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37DC912" w14:textId="282154A2" w:rsidR="00913A6A" w:rsidRPr="00C72B0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3" w:name="part_costMfg0"/>
                  <w:bookmarkEnd w:id="2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8.59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B979233" w14:textId="21B891F6" w:rsidR="00913A6A" w:rsidRPr="00C72B0E" w:rsidRDefault="00A0789F" w:rsidP="00913A6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24" w:name="part_percentMfg0"/>
                  <w:bookmarkEnd w:id="24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30%</w:t>
                  </w:r>
                </w:p>
              </w:tc>
            </w:tr>
            <w:tr w:rsidR="00913A6A" w:rsidRPr="00165F85" w14:paraId="29C7C432" w14:textId="77777777" w:rsidTr="00913A6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F8FDBE8" w14:textId="45B0202E" w:rsidR="00913A6A" w:rsidRPr="003131F1" w:rsidRDefault="00A0789F" w:rsidP="00913A6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25" w:name="part_MoldCostLabel0"/>
                  <w:bookmarkEnd w:id="25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Stampo: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CF42C99" w14:textId="5BAF1242" w:rsidR="00913A6A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6" w:name="part_costMold0"/>
                  <w:bookmarkEnd w:id="2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E5FBC4E" w14:textId="665C46EA" w:rsidR="00913A6A" w:rsidRPr="00446F1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7" w:name="part_percentMold0"/>
                  <w:bookmarkEnd w:id="2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30%</w:t>
                  </w:r>
                </w:p>
              </w:tc>
            </w:tr>
            <w:tr w:rsidR="00913A6A" w:rsidRPr="00165F85" w14:paraId="00FF3BD4" w14:textId="77777777" w:rsidTr="00913A6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FBE6D0E" w14:textId="7DA8CEC4" w:rsidR="00913A6A" w:rsidRPr="003131F1" w:rsidRDefault="00A0789F" w:rsidP="00913A6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28" w:name="part_MarkupDiscountLabel1"/>
                  <w:bookmarkEnd w:id="28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Annotazione: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76AA972" w14:textId="50113481" w:rsidR="00913A6A" w:rsidRPr="00C72B0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9" w:name="part_costMD0"/>
                  <w:bookmarkEnd w:id="2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1F361E4" w14:textId="3F182A15" w:rsidR="00913A6A" w:rsidRPr="00446F1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0" w:name="part_percentMD0"/>
                  <w:bookmarkEnd w:id="3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</w:tbl>
          <w:p w14:paraId="5AA6D8E1" w14:textId="77777777" w:rsidR="00913A6A" w:rsidRDefault="00913A6A" w:rsidP="00913A6A"/>
          <w:p w14:paraId="4DDB17AA" w14:textId="77777777" w:rsidR="00913A6A" w:rsidRPr="00C22079" w:rsidRDefault="00913A6A" w:rsidP="00913A6A">
            <w:r>
              <w:t xml:space="preserve"> </w:t>
            </w:r>
          </w:p>
          <w:p w14:paraId="6927B796" w14:textId="77777777" w:rsidR="00913A6A" w:rsidRPr="00C22079" w:rsidRDefault="00913A6A" w:rsidP="00913A6A"/>
        </w:tc>
      </w:tr>
    </w:tbl>
    <w:p w14:paraId="240C3AE2" w14:textId="77777777" w:rsidR="00913A6A" w:rsidRDefault="00913A6A"/>
    <w:tbl>
      <w:tblPr>
        <w:tblW w:w="10908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ook w:val="00A0" w:firstRow="1" w:lastRow="0" w:firstColumn="1" w:lastColumn="0" w:noHBand="0" w:noVBand="0"/>
      </w:tblPr>
      <w:tblGrid>
        <w:gridCol w:w="10908"/>
      </w:tblGrid>
      <w:tr w:rsidR="00913A6A" w:rsidRPr="00C22079" w14:paraId="6BCC5EE4" w14:textId="77777777" w:rsidTr="00913A6A">
        <w:trPr>
          <w:trHeight w:val="12816"/>
        </w:trPr>
        <w:tc>
          <w:tcPr>
            <w:tcW w:w="10908" w:type="dxa"/>
            <w:tcBorders>
              <w:left w:val="single" w:sz="4" w:space="0" w:color="D9D9D9"/>
              <w:right w:val="single" w:sz="4" w:space="0" w:color="D9D9D9"/>
            </w:tcBorders>
          </w:tcPr>
          <w:p w14:paraId="43B40A34" w14:textId="77777777" w:rsidR="00913A6A" w:rsidRPr="00487143" w:rsidRDefault="00913A6A">
            <w:pPr>
              <w:rPr>
                <w:lang w:val="fr-FR"/>
              </w:rPr>
            </w:pPr>
          </w:p>
          <w:tbl>
            <w:tblPr>
              <w:tblW w:w="10682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ook w:val="04A0" w:firstRow="1" w:lastRow="0" w:firstColumn="1" w:lastColumn="0" w:noHBand="0" w:noVBand="1"/>
            </w:tblPr>
            <w:tblGrid>
              <w:gridCol w:w="1281"/>
              <w:gridCol w:w="1561"/>
              <w:gridCol w:w="1333"/>
              <w:gridCol w:w="744"/>
              <w:gridCol w:w="5763"/>
            </w:tblGrid>
            <w:tr w:rsidR="00913A6A" w:rsidRPr="00D02B41" w14:paraId="7186612C" w14:textId="77777777" w:rsidTr="00A0789F">
              <w:trPr>
                <w:cantSplit/>
                <w:trHeight w:val="425"/>
              </w:trPr>
              <w:tc>
                <w:tcPr>
                  <w:tcW w:w="1281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6CF845D4" w14:textId="77777777" w:rsidR="00913A6A" w:rsidRPr="00487143" w:rsidRDefault="00913A6A" w:rsidP="00913A6A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lang w:val="pt-BR"/>
                    </w:rPr>
                  </w:pPr>
                  <w:r w:rsidRPr="00487143">
                    <w:rPr>
                      <w:rFonts w:ascii="Arial Narrow" w:hAnsi="Arial Narrow" w:cs="AkzidenzGroteskBE-Regular"/>
                      <w:b/>
                      <w:bCs/>
                      <w:color w:val="004B7A"/>
                      <w:lang w:val="pt-BR"/>
                    </w:rPr>
                    <w:t>Nome corpo generico</w:t>
                  </w:r>
                </w:p>
                <w:p w14:paraId="0B9BC729" w14:textId="562F3D8C" w:rsidR="00913A6A" w:rsidRPr="00487143" w:rsidRDefault="00913A6A" w:rsidP="00913A6A">
                  <w:pPr>
                    <w:rPr>
                      <w:rFonts w:ascii="Arial Narrow" w:hAnsi="Arial Narrow"/>
                      <w:b/>
                      <w:bCs/>
                      <w:color w:val="004B7A"/>
                      <w:lang w:val="pt-BR"/>
                    </w:rPr>
                  </w:pPr>
                  <w:bookmarkStart w:id="31" w:name="part_BodyCostTbl0"/>
                  <w:bookmarkEnd w:id="31"/>
                </w:p>
              </w:tc>
              <w:tc>
                <w:tcPr>
                  <w:tcW w:w="1561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72342E28" w14:textId="77777777" w:rsidR="00913A6A" w:rsidRPr="00D02B41" w:rsidRDefault="00913A6A" w:rsidP="00913A6A">
                  <w:pPr>
                    <w:ind w:right="480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Tipo di inventario</w:t>
                  </w:r>
                </w:p>
              </w:tc>
              <w:tc>
                <w:tcPr>
                  <w:tcW w:w="1333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56DBB28F" w14:textId="77777777" w:rsidR="00913A6A" w:rsidRPr="00D02B41" w:rsidRDefault="00913A6A" w:rsidP="00913A6A">
                  <w:pPr>
                    <w:ind w:right="480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Metodo</w:t>
                  </w:r>
                </w:p>
              </w:tc>
              <w:tc>
                <w:tcPr>
                  <w:tcW w:w="744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55E05DE" w14:textId="19E18205" w:rsidR="00913A6A" w:rsidRPr="00D02B41" w:rsidRDefault="00913A6A" w:rsidP="00913A6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32" w:name="part_currency15"/>
                  <w:bookmarkEnd w:id="32"/>
                  <w:r w:rsidR="00A0789F"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 / Parte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5763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3140165" w14:textId="77777777" w:rsidR="00913A6A" w:rsidRPr="00D02B41" w:rsidRDefault="00913A6A" w:rsidP="00913A6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Modello Costing</w:t>
                  </w:r>
                </w:p>
              </w:tc>
            </w:tr>
            <w:tr w:rsidR="00913A6A" w:rsidRPr="00D02B41" w14:paraId="589FB627" w14:textId="77777777" w:rsidTr="00A0789F">
              <w:trPr>
                <w:trHeight w:val="396"/>
              </w:trPr>
              <w:tc>
                <w:tcPr>
                  <w:tcW w:w="1281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4ABAE3" w14:textId="5BEC40B1" w:rsidR="00913A6A" w:rsidRPr="003131F1" w:rsidRDefault="00A0789F" w:rsidP="00913A6A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Estrusione-Estrusione2</w:t>
                  </w:r>
                </w:p>
              </w:tc>
              <w:tc>
                <w:tcPr>
                  <w:tcW w:w="1561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CF07182" w14:textId="117AAAB5" w:rsidR="00913A6A" w:rsidRPr="00D02B41" w:rsidRDefault="00A0789F" w:rsidP="00913A6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-</w:t>
                  </w:r>
                </w:p>
              </w:tc>
              <w:tc>
                <w:tcPr>
                  <w:tcW w:w="1333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7F3F2FEF" w14:textId="29F3A484" w:rsidR="00913A6A" w:rsidRPr="00D02B41" w:rsidRDefault="00A0789F" w:rsidP="00913A6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Stampa in 3D</w:t>
                  </w:r>
                </w:p>
              </w:tc>
              <w:tc>
                <w:tcPr>
                  <w:tcW w:w="744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361EEE5E" w14:textId="02FB2FBA" w:rsidR="00913A6A" w:rsidRPr="00D02B41" w:rsidRDefault="00A0789F" w:rsidP="00913A6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11.37</w:t>
                  </w:r>
                </w:p>
              </w:tc>
              <w:tc>
                <w:tcPr>
                  <w:tcW w:w="5763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5BAB6071" w14:textId="7962A8E4" w:rsidR="00913A6A" w:rsidRPr="00D02B41" w:rsidRDefault="00A0789F" w:rsidP="00913A6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C:\ProgramData\SolidWorks\SOLIDWORKS 2023\lang\italian\Costing templates\machiningtemplate_default(englishstandard).sldctm</w:t>
                  </w:r>
                </w:p>
              </w:tc>
            </w:tr>
            <w:tr w:rsidR="00A0789F" w:rsidRPr="00D02B41" w14:paraId="718ED51D" w14:textId="77777777" w:rsidTr="00A0789F">
              <w:trPr>
                <w:trHeight w:val="396"/>
              </w:trPr>
              <w:tc>
                <w:tcPr>
                  <w:tcW w:w="1281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CBF76DF" w14:textId="0F92BC10" w:rsidR="00A0789F" w:rsidRDefault="00A0789F" w:rsidP="00913A6A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Estrusione-Estrusione3</w:t>
                  </w:r>
                </w:p>
              </w:tc>
              <w:tc>
                <w:tcPr>
                  <w:tcW w:w="1561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400ACC" w14:textId="0B45757A" w:rsidR="00A0789F" w:rsidRDefault="00A0789F" w:rsidP="00913A6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-</w:t>
                  </w:r>
                </w:p>
              </w:tc>
              <w:tc>
                <w:tcPr>
                  <w:tcW w:w="1333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4BEB2061" w14:textId="02B87DA0" w:rsidR="00A0789F" w:rsidRDefault="00A0789F" w:rsidP="00913A6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Stampa in 3D</w:t>
                  </w:r>
                </w:p>
              </w:tc>
              <w:tc>
                <w:tcPr>
                  <w:tcW w:w="744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16461536" w14:textId="7AB80E5B" w:rsidR="00A0789F" w:rsidRDefault="00A0789F" w:rsidP="00913A6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12.34</w:t>
                  </w:r>
                </w:p>
              </w:tc>
              <w:tc>
                <w:tcPr>
                  <w:tcW w:w="5763" w:type="dxa"/>
                  <w:tcBorders>
                    <w:top w:val="single" w:sz="18" w:space="0" w:color="004B7A"/>
                    <w:left w:val="single" w:sz="4" w:space="0" w:color="auto"/>
                    <w:bottom w:val="single" w:sz="18" w:space="0" w:color="004B7A"/>
                    <w:right w:val="single" w:sz="4" w:space="0" w:color="auto"/>
                  </w:tcBorders>
                  <w:vAlign w:val="center"/>
                </w:tcPr>
                <w:p w14:paraId="19A888A5" w14:textId="020BB1D9" w:rsidR="00A0789F" w:rsidRDefault="00A0789F" w:rsidP="00913A6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C:\ProgramData\SolidWorks\SOLIDWORKS 2023\lang\italian\Costing templates\machiningtemplate_default(englishstandard).sldctm</w:t>
                  </w:r>
                </w:p>
              </w:tc>
            </w:tr>
          </w:tbl>
          <w:p w14:paraId="021BCD9D" w14:textId="77777777" w:rsidR="00913A6A" w:rsidRDefault="00913A6A" w:rsidP="00913A6A">
            <w:pPr>
              <w:rPr>
                <w:rFonts w:ascii="Arial Narrow" w:hAnsi="Arial Narrow"/>
                <w:b/>
                <w:sz w:val="28"/>
                <w:szCs w:val="28"/>
              </w:rPr>
            </w:pPr>
          </w:p>
          <w:p w14:paraId="3BE56E7C" w14:textId="77777777" w:rsidR="00913A6A" w:rsidRPr="00D51783" w:rsidRDefault="00913A6A" w:rsidP="00913A6A">
            <w:pPr>
              <w:rPr>
                <w:rFonts w:ascii="Arial Narrow" w:hAnsi="Arial Narrow"/>
                <w:b/>
                <w:sz w:val="28"/>
                <w:szCs w:val="28"/>
              </w:rPr>
            </w:pPr>
          </w:p>
        </w:tc>
      </w:tr>
    </w:tbl>
    <w:p w14:paraId="1A61347C" w14:textId="77777777" w:rsidR="00913A6A" w:rsidRDefault="00913A6A">
      <w:r>
        <w:br w:type="page"/>
      </w:r>
    </w:p>
    <w:tbl>
      <w:tblPr>
        <w:tblW w:w="1075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10755"/>
      </w:tblGrid>
      <w:tr w:rsidR="00913A6A" w:rsidRPr="00487143" w14:paraId="63423B8D" w14:textId="77777777" w:rsidTr="00913A6A">
        <w:trPr>
          <w:trHeight w:val="468"/>
        </w:trPr>
        <w:tc>
          <w:tcPr>
            <w:tcW w:w="10755" w:type="dxa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1E274301" w14:textId="77777777" w:rsidR="00913A6A" w:rsidRPr="00487143" w:rsidRDefault="00913A6A" w:rsidP="00913A6A">
            <w:pPr>
              <w:rPr>
                <w:rFonts w:ascii="Arial Narrow" w:hAnsi="Arial Narrow"/>
                <w:b/>
                <w:sz w:val="28"/>
                <w:szCs w:val="28"/>
                <w:lang w:val="es-ES"/>
              </w:rPr>
            </w:pPr>
            <w:r w:rsidRPr="00487143"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  <w:lang w:val="es-ES"/>
              </w:rPr>
              <w:t>Divisione del costo a livello multicorpo</w:t>
            </w:r>
          </w:p>
        </w:tc>
      </w:tr>
      <w:tr w:rsidR="00913A6A" w:rsidRPr="00487143" w14:paraId="563843D9" w14:textId="77777777" w:rsidTr="00913A6A">
        <w:trPr>
          <w:trHeight w:val="12474"/>
        </w:trPr>
        <w:tc>
          <w:tcPr>
            <w:tcW w:w="10755" w:type="dxa"/>
            <w:tcBorders>
              <w:left w:val="single" w:sz="4" w:space="0" w:color="D9D9D9"/>
              <w:right w:val="single" w:sz="4" w:space="0" w:color="D9D9D9"/>
            </w:tcBorders>
          </w:tcPr>
          <w:p w14:paraId="7EF38748" w14:textId="77777777" w:rsidR="00913A6A" w:rsidRPr="00487143" w:rsidRDefault="00913A6A" w:rsidP="00913A6A">
            <w:pPr>
              <w:rPr>
                <w:sz w:val="18"/>
                <w:szCs w:val="18"/>
                <w:lang w:val="es-E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18" w:space="0" w:color="F79646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419"/>
              <w:gridCol w:w="5066"/>
            </w:tblGrid>
            <w:tr w:rsidR="00913A6A" w:rsidRPr="00F736DF" w14:paraId="2D3CFCFE" w14:textId="77777777" w:rsidTr="00913A6A">
              <w:trPr>
                <w:trHeight w:val="428"/>
              </w:trPr>
              <w:tc>
                <w:tcPr>
                  <w:tcW w:w="5419" w:type="dxa"/>
                  <w:shd w:val="clear" w:color="auto" w:fill="F2F2F2"/>
                  <w:vAlign w:val="center"/>
                </w:tcPr>
                <w:p w14:paraId="5F99C70C" w14:textId="4FC80C33" w:rsidR="00913A6A" w:rsidRPr="003131F1" w:rsidRDefault="00913A6A" w:rsidP="00913A6A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bookmarkStart w:id="33" w:name="part_SetupCostTbl0"/>
                  <w:bookmarkEnd w:id="33"/>
                </w:p>
              </w:tc>
              <w:tc>
                <w:tcPr>
                  <w:tcW w:w="5066" w:type="dxa"/>
                  <w:shd w:val="clear" w:color="auto" w:fill="F2F2F2"/>
                  <w:vAlign w:val="center"/>
                </w:tcPr>
                <w:p w14:paraId="2975F4CC" w14:textId="31F9FB52" w:rsidR="00913A6A" w:rsidRPr="00F736DF" w:rsidRDefault="00913A6A" w:rsidP="00913A6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34" w:name="part_currency9"/>
                  <w:bookmarkEnd w:id="34"/>
                  <w:r w:rsidR="00A0789F"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 / Parte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913A6A" w:rsidRPr="00F736DF" w14:paraId="33B2200C" w14:textId="77777777" w:rsidTr="00913A6A">
              <w:trPr>
                <w:trHeight w:val="400"/>
              </w:trPr>
              <w:tc>
                <w:tcPr>
                  <w:tcW w:w="5419" w:type="dxa"/>
                  <w:tcBorders>
                    <w:top w:val="single" w:sz="18" w:space="0" w:color="004B7A"/>
                  </w:tcBorders>
                  <w:vAlign w:val="center"/>
                </w:tcPr>
                <w:p w14:paraId="17C26FAC" w14:textId="36D7EECE" w:rsidR="00913A6A" w:rsidRPr="00911D10" w:rsidRDefault="00A0789F" w:rsidP="00913A6A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Anodizzare &lt;1&gt;</w:t>
                  </w:r>
                </w:p>
              </w:tc>
              <w:tc>
                <w:tcPr>
                  <w:tcW w:w="5066" w:type="dxa"/>
                  <w:tcBorders>
                    <w:top w:val="single" w:sz="18" w:space="0" w:color="004B7A"/>
                  </w:tcBorders>
                  <w:vAlign w:val="center"/>
                </w:tcPr>
                <w:p w14:paraId="1942D355" w14:textId="14F12204" w:rsidR="00913A6A" w:rsidRPr="00F736DF" w:rsidRDefault="00A0789F" w:rsidP="00913A6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-</w:t>
                  </w:r>
                </w:p>
              </w:tc>
            </w:tr>
            <w:tr w:rsidR="00913A6A" w:rsidRPr="00F736DF" w14:paraId="7D7C1FE5" w14:textId="77777777" w:rsidTr="00913A6A">
              <w:trPr>
                <w:trHeight w:val="400"/>
              </w:trPr>
              <w:tc>
                <w:tcPr>
                  <w:tcW w:w="5419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538440BA" w14:textId="77777777" w:rsidR="00913A6A" w:rsidRPr="003131F1" w:rsidRDefault="00913A6A" w:rsidP="00913A6A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Totale </w:t>
                  </w:r>
                </w:p>
              </w:tc>
              <w:tc>
                <w:tcPr>
                  <w:tcW w:w="5066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13B40DA5" w14:textId="46EC4978" w:rsidR="00913A6A" w:rsidRPr="00692531" w:rsidRDefault="00A0789F" w:rsidP="00913A6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35" w:name="part_costTtlSetupOp0"/>
                  <w:bookmarkEnd w:id="35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-</w:t>
                  </w:r>
                </w:p>
              </w:tc>
            </w:tr>
          </w:tbl>
          <w:p w14:paraId="1DE093CC" w14:textId="77777777" w:rsidR="00913A6A" w:rsidRPr="00C96705" w:rsidRDefault="00913A6A" w:rsidP="00913A6A">
            <w:pPr>
              <w:rPr>
                <w:sz w:val="18"/>
                <w:szCs w:val="18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2" w:space="0" w:color="auto"/>
                <w:right w:val="single" w:sz="4" w:space="0" w:color="auto"/>
                <w:insideH w:val="single" w:sz="18" w:space="0" w:color="004B7A"/>
                <w:insideV w:val="single" w:sz="18" w:space="0" w:color="004B7A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507"/>
            </w:tblGrid>
            <w:tr w:rsidR="00913A6A" w:rsidRPr="00487143" w14:paraId="4B4DF89E" w14:textId="77777777" w:rsidTr="00913A6A">
              <w:trPr>
                <w:trHeight w:val="429"/>
              </w:trPr>
              <w:tc>
                <w:tcPr>
                  <w:tcW w:w="10507" w:type="dxa"/>
                  <w:shd w:val="clear" w:color="auto" w:fill="F2F2F2"/>
                  <w:vAlign w:val="center"/>
                </w:tcPr>
                <w:p w14:paraId="2FEDA7E0" w14:textId="11B45FB3" w:rsidR="00913A6A" w:rsidRPr="00487143" w:rsidRDefault="00913A6A" w:rsidP="00913A6A">
                  <w:pPr>
                    <w:rPr>
                      <w:rFonts w:ascii="Arial Narrow" w:hAnsi="Arial Narrow"/>
                      <w:b/>
                      <w:bCs/>
                      <w:color w:val="004B7A"/>
                      <w:lang w:val="es-ES"/>
                    </w:rPr>
                  </w:pPr>
                  <w:r w:rsidRPr="00487143">
                    <w:rPr>
                      <w:rFonts w:ascii="Arial Narrow" w:hAnsi="Arial Narrow" w:cs="AkzidenzGroteskBE-Regular"/>
                      <w:b/>
                      <w:bCs/>
                      <w:color w:val="004B7A"/>
                      <w:lang w:val="es-ES"/>
                    </w:rPr>
                    <w:t>Funzioni senza costo</w:t>
                  </w:r>
                  <w:bookmarkStart w:id="36" w:name="part_NoCostTbl0"/>
                  <w:bookmarkEnd w:id="36"/>
                </w:p>
              </w:tc>
            </w:tr>
            <w:tr w:rsidR="00913A6A" w:rsidRPr="00487143" w14:paraId="1BEE363F" w14:textId="77777777" w:rsidTr="00913A6A">
              <w:trPr>
                <w:trHeight w:val="400"/>
              </w:trPr>
              <w:tc>
                <w:tcPr>
                  <w:tcW w:w="10507" w:type="dxa"/>
                  <w:vAlign w:val="center"/>
                </w:tcPr>
                <w:p w14:paraId="0947A0BD" w14:textId="77777777" w:rsidR="00913A6A" w:rsidRPr="00487143" w:rsidRDefault="00913A6A" w:rsidP="00913A6A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  <w:lang w:val="es-ES"/>
                    </w:rPr>
                  </w:pPr>
                </w:p>
              </w:tc>
            </w:tr>
          </w:tbl>
          <w:p w14:paraId="1CA3E296" w14:textId="77777777" w:rsidR="00913A6A" w:rsidRPr="00487143" w:rsidRDefault="00913A6A" w:rsidP="00913A6A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  <w:lang w:val="es-ES"/>
              </w:rPr>
            </w:pPr>
          </w:p>
        </w:tc>
      </w:tr>
    </w:tbl>
    <w:p w14:paraId="478FADE1" w14:textId="197BAAA2" w:rsidR="00913A6A" w:rsidRDefault="00913A6A" w:rsidP="00913A6A">
      <w:r w:rsidRPr="00487143">
        <w:rPr>
          <w:lang w:val="es-ES"/>
        </w:rPr>
        <w:br w:type="page"/>
      </w:r>
      <w:bookmarkStart w:id="37" w:name="baseline_section_start0"/>
      <w:bookmarkEnd w:id="37"/>
    </w:p>
    <w:tbl>
      <w:tblPr>
        <w:tblW w:w="1080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2610"/>
        <w:gridCol w:w="900"/>
        <w:gridCol w:w="1890"/>
        <w:gridCol w:w="3150"/>
        <w:gridCol w:w="1845"/>
        <w:gridCol w:w="45"/>
      </w:tblGrid>
      <w:tr w:rsidR="00913A6A" w:rsidRPr="00C22079" w14:paraId="3983284B" w14:textId="77777777" w:rsidTr="00913A6A">
        <w:trPr>
          <w:trHeight w:val="478"/>
        </w:trPr>
        <w:tc>
          <w:tcPr>
            <w:tcW w:w="10800" w:type="dxa"/>
            <w:gridSpan w:val="7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6E0E669B" w14:textId="77777777" w:rsidR="00913A6A" w:rsidRPr="00A575D9" w:rsidRDefault="00913A6A" w:rsidP="00913A6A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 w:cs="AkzidenzGroteskBE-Md"/>
                <w:b/>
                <w:color w:val="004B7A"/>
              </w:rPr>
              <w:t>Rapporto costi</w:t>
            </w:r>
          </w:p>
        </w:tc>
      </w:tr>
      <w:tr w:rsidR="00913A6A" w:rsidRPr="00C22079" w14:paraId="102A0D88" w14:textId="77777777" w:rsidTr="00913A6A">
        <w:trPr>
          <w:trHeight w:val="466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77AD92F2" w14:textId="77777777" w:rsidR="00913A6A" w:rsidRPr="00C22079" w:rsidRDefault="00913A6A" w:rsidP="00913A6A">
            <w:pPr>
              <w:jc w:val="center"/>
            </w:pPr>
          </w:p>
        </w:tc>
        <w:tc>
          <w:tcPr>
            <w:tcW w:w="2610" w:type="dxa"/>
            <w:tcBorders>
              <w:top w:val="single" w:sz="18" w:space="0" w:color="004B7A"/>
            </w:tcBorders>
          </w:tcPr>
          <w:p w14:paraId="58EB359D" w14:textId="77777777" w:rsidR="00913A6A" w:rsidRPr="00C22079" w:rsidRDefault="00913A6A" w:rsidP="00913A6A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790" w:type="dxa"/>
            <w:gridSpan w:val="2"/>
            <w:tcBorders>
              <w:top w:val="single" w:sz="18" w:space="0" w:color="004B7A"/>
            </w:tcBorders>
          </w:tcPr>
          <w:p w14:paraId="5274B0DC" w14:textId="77777777" w:rsidR="00913A6A" w:rsidRPr="00C22079" w:rsidRDefault="00913A6A" w:rsidP="00913A6A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150" w:type="dxa"/>
            <w:tcBorders>
              <w:top w:val="single" w:sz="18" w:space="0" w:color="004B7A"/>
            </w:tcBorders>
          </w:tcPr>
          <w:p w14:paraId="61B1C62E" w14:textId="77777777" w:rsidR="00913A6A" w:rsidRPr="00C22079" w:rsidRDefault="00913A6A" w:rsidP="00913A6A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8" w:space="0" w:color="004B7A"/>
              <w:right w:val="single" w:sz="4" w:space="0" w:color="D9D9D9"/>
            </w:tcBorders>
          </w:tcPr>
          <w:p w14:paraId="7C0CBFE1" w14:textId="77777777" w:rsidR="00913A6A" w:rsidRPr="003131F1" w:rsidRDefault="00913A6A" w:rsidP="00913A6A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913A6A" w:rsidRPr="00C22079" w14:paraId="505A96AB" w14:textId="77777777" w:rsidTr="00913A6A">
        <w:trPr>
          <w:trHeight w:val="587"/>
        </w:trPr>
        <w:tc>
          <w:tcPr>
            <w:tcW w:w="10800" w:type="dxa"/>
            <w:gridSpan w:val="7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3855D85F" w14:textId="77777777" w:rsidR="00913A6A" w:rsidRPr="00D51783" w:rsidRDefault="00913A6A" w:rsidP="00913A6A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Impostazioni linea base</w:t>
            </w:r>
          </w:p>
        </w:tc>
      </w:tr>
      <w:tr w:rsidR="00913A6A" w:rsidRPr="00C22079" w14:paraId="2E76F8A7" w14:textId="77777777" w:rsidTr="00913A6A">
        <w:trPr>
          <w:trHeight w:val="11412"/>
        </w:trPr>
        <w:tc>
          <w:tcPr>
            <w:tcW w:w="3870" w:type="dxa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nil"/>
            </w:tcBorders>
          </w:tcPr>
          <w:p w14:paraId="3E52F603" w14:textId="07120DD8" w:rsidR="00913A6A" w:rsidRPr="00C22079" w:rsidRDefault="00A0789F" w:rsidP="00913A6A">
            <w:pPr>
              <w:jc w:val="center"/>
            </w:pPr>
            <w:bookmarkStart w:id="38" w:name="base_imgIsometric0"/>
            <w:bookmarkEnd w:id="38"/>
            <w:r>
              <w:pict w14:anchorId="32D2487E">
                <v:shape id="_x0000_i1026" type="#_x0000_t75" style="width:182.15pt;height:89.2pt">
                  <v:imagedata r:id="rId11" o:title="ScreenShot"/>
                </v:shape>
              </w:pict>
            </w:r>
          </w:p>
        </w:tc>
        <w:tc>
          <w:tcPr>
            <w:tcW w:w="6930" w:type="dxa"/>
            <w:gridSpan w:val="4"/>
            <w:tcBorders>
              <w:left w:val="nil"/>
              <w:right w:val="single" w:sz="4" w:space="0" w:color="D9D9D9"/>
            </w:tcBorders>
          </w:tcPr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82"/>
              <w:gridCol w:w="3875"/>
            </w:tblGrid>
            <w:tr w:rsidR="00913A6A" w:rsidRPr="00165F85" w14:paraId="71861E21" w14:textId="77777777" w:rsidTr="00913A6A">
              <w:trPr>
                <w:trHeight w:val="246"/>
              </w:trPr>
              <w:tc>
                <w:tcPr>
                  <w:tcW w:w="2682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0FB4AD68" w14:textId="77777777" w:rsidR="00913A6A" w:rsidRPr="003131F1" w:rsidRDefault="00913A6A" w:rsidP="00913A6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modello: </w:t>
                  </w:r>
                </w:p>
              </w:tc>
              <w:tc>
                <w:tcPr>
                  <w:tcW w:w="3875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216D19DE" w14:textId="6D7B6A8A" w:rsidR="00913A6A" w:rsidRPr="00C72B0E" w:rsidRDefault="00A0789F" w:rsidP="00913A6A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39" w:name="file_name0"/>
                  <w:bookmarkEnd w:id="39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Parte ingranaggio pinza</w:t>
                  </w:r>
                </w:p>
              </w:tc>
            </w:tr>
            <w:tr w:rsidR="00913A6A" w:rsidRPr="00165F85" w14:paraId="061A7B21" w14:textId="77777777" w:rsidTr="00913A6A">
              <w:trPr>
                <w:trHeight w:val="349"/>
              </w:trPr>
              <w:tc>
                <w:tcPr>
                  <w:tcW w:w="2682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13ED8F1" w14:textId="77777777" w:rsidR="00913A6A" w:rsidRPr="00487143" w:rsidRDefault="00913A6A" w:rsidP="00913A6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  <w:lang w:val="pt-BR"/>
                    </w:rPr>
                  </w:pPr>
                  <w:r w:rsidRPr="00487143"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  <w:lang w:val="pt-BR"/>
                    </w:rPr>
                    <w:t>Data e ora del rapporto:</w:t>
                  </w:r>
                </w:p>
              </w:tc>
              <w:tc>
                <w:tcPr>
                  <w:tcW w:w="3875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3156042" w14:textId="047B0C6B" w:rsidR="00913A6A" w:rsidRPr="00C72B0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40" w:name="base_DateTime0"/>
                  <w:bookmarkEnd w:id="4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11:56:43</w:t>
                  </w:r>
                </w:p>
              </w:tc>
            </w:tr>
            <w:tr w:rsidR="00913A6A" w:rsidRPr="00165F85" w14:paraId="283B8ACE" w14:textId="77777777" w:rsidTr="00913A6A">
              <w:trPr>
                <w:trHeight w:val="349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0F2487A" w14:textId="77777777" w:rsidR="00913A6A" w:rsidRPr="003131F1" w:rsidRDefault="00913A6A" w:rsidP="00913A6A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Peso totale:</w:t>
                  </w:r>
                </w:p>
              </w:tc>
              <w:tc>
                <w:tcPr>
                  <w:tcW w:w="387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9D33F99" w14:textId="7F980F80" w:rsidR="00913A6A" w:rsidRPr="00C72B0E" w:rsidRDefault="00A0789F" w:rsidP="00913A6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41" w:name="base_Weight0"/>
                  <w:bookmarkEnd w:id="41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0.01 lb</w:t>
                  </w:r>
                </w:p>
              </w:tc>
            </w:tr>
            <w:tr w:rsidR="00913A6A" w:rsidRPr="00165F85" w14:paraId="53B3BA24" w14:textId="77777777" w:rsidTr="00913A6A">
              <w:trPr>
                <w:trHeight w:val="349"/>
              </w:trPr>
              <w:tc>
                <w:tcPr>
                  <w:tcW w:w="2682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F48B97C" w14:textId="77777777" w:rsidR="00913A6A" w:rsidRPr="003131F1" w:rsidRDefault="00913A6A" w:rsidP="00913A6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Peso totale del materiale:</w:t>
                  </w:r>
                </w:p>
              </w:tc>
              <w:tc>
                <w:tcPr>
                  <w:tcW w:w="3875" w:type="dxa"/>
                  <w:tcBorders>
                    <w:top w:val="nil"/>
                    <w:left w:val="single" w:sz="4" w:space="0" w:color="808080"/>
                    <w:bottom w:val="single" w:sz="4" w:space="0" w:color="auto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40089CF" w14:textId="0797AF45" w:rsidR="00913A6A" w:rsidRPr="00C72B0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42" w:name="base_stockWeight0"/>
                  <w:bookmarkEnd w:id="4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0.01 lb</w:t>
                  </w:r>
                </w:p>
              </w:tc>
            </w:tr>
          </w:tbl>
          <w:p w14:paraId="30F8DF4E" w14:textId="77777777" w:rsidR="00913A6A" w:rsidRDefault="00913A6A" w:rsidP="00913A6A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84"/>
              <w:gridCol w:w="3862"/>
            </w:tblGrid>
            <w:tr w:rsidR="00913A6A" w:rsidRPr="00165F85" w14:paraId="5D2E0F1F" w14:textId="77777777" w:rsidTr="00913A6A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569B8036" w14:textId="77777777" w:rsidR="00913A6A" w:rsidRPr="003131F1" w:rsidRDefault="00913A6A" w:rsidP="00913A6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 da produrre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26927F65" w14:textId="77777777" w:rsidR="00913A6A" w:rsidRPr="00165F85" w:rsidRDefault="00913A6A" w:rsidP="00913A6A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913A6A" w:rsidRPr="00165F85" w14:paraId="3B857CDA" w14:textId="77777777" w:rsidTr="00913A6A">
              <w:trPr>
                <w:trHeight w:val="349"/>
              </w:trPr>
              <w:tc>
                <w:tcPr>
                  <w:tcW w:w="2682" w:type="dxa"/>
                  <w:gridSpan w:val="2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B06F266" w14:textId="77777777" w:rsidR="00913A6A" w:rsidRPr="003131F1" w:rsidRDefault="00913A6A" w:rsidP="00913A6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 totale di parti:</w:t>
                  </w:r>
                </w:p>
              </w:tc>
              <w:tc>
                <w:tcPr>
                  <w:tcW w:w="3862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48E2099" w14:textId="612B90A7" w:rsidR="00913A6A" w:rsidRPr="00C72B0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43" w:name="base_numParts0"/>
                  <w:bookmarkEnd w:id="4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</w:t>
                  </w:r>
                </w:p>
              </w:tc>
            </w:tr>
            <w:tr w:rsidR="00913A6A" w:rsidRPr="00165F85" w14:paraId="35DA3AB4" w14:textId="77777777" w:rsidTr="00913A6A">
              <w:trPr>
                <w:trHeight w:val="349"/>
              </w:trPr>
              <w:tc>
                <w:tcPr>
                  <w:tcW w:w="2682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B1386EC" w14:textId="77777777" w:rsidR="00913A6A" w:rsidRPr="003131F1" w:rsidRDefault="00913A6A" w:rsidP="00913A6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Dim. lotto:</w:t>
                  </w:r>
                </w:p>
              </w:tc>
              <w:tc>
                <w:tcPr>
                  <w:tcW w:w="3862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72BC967" w14:textId="5F594569" w:rsidR="00913A6A" w:rsidRPr="00C72B0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44" w:name="base_lotSize0"/>
                  <w:bookmarkEnd w:id="4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</w:t>
                  </w:r>
                </w:p>
              </w:tc>
            </w:tr>
          </w:tbl>
          <w:p w14:paraId="100ACD68" w14:textId="77777777" w:rsidR="00913A6A" w:rsidRDefault="00913A6A" w:rsidP="00913A6A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82"/>
              <w:gridCol w:w="988"/>
              <w:gridCol w:w="2874"/>
            </w:tblGrid>
            <w:tr w:rsidR="00913A6A" w:rsidRPr="00165F85" w14:paraId="444F2D46" w14:textId="77777777" w:rsidTr="00913A6A">
              <w:trPr>
                <w:trHeight w:val="246"/>
              </w:trPr>
              <w:tc>
                <w:tcPr>
                  <w:tcW w:w="2682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0976C33C" w14:textId="77777777" w:rsidR="00913A6A" w:rsidRPr="003131F1" w:rsidRDefault="00913A6A" w:rsidP="00913A6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stimato per parte: 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</w:tcPr>
                <w:p w14:paraId="2C2C8DF8" w14:textId="7EC8B8D0" w:rsidR="00913A6A" w:rsidRPr="00C72B0E" w:rsidRDefault="00A0789F" w:rsidP="00913A6A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45" w:name="base_costpp0"/>
                  <w:bookmarkEnd w:id="45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28.71 USD</w:t>
                  </w:r>
                </w:p>
              </w:tc>
            </w:tr>
            <w:tr w:rsidR="00913A6A" w:rsidRPr="00165F85" w14:paraId="4F03A9E4" w14:textId="77777777" w:rsidTr="00913A6A">
              <w:trPr>
                <w:trHeight w:val="349"/>
              </w:trPr>
              <w:tc>
                <w:tcPr>
                  <w:tcW w:w="2682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C88A987" w14:textId="77777777" w:rsidR="00913A6A" w:rsidRPr="003131F1" w:rsidRDefault="00913A6A" w:rsidP="00913A6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 Costing usato: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1DC6461" w14:textId="75670470" w:rsidR="00913A6A" w:rsidRPr="00C72B0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46" w:name="base_MainTemplateName0"/>
                  <w:bookmarkEnd w:id="4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multibodytemplate_default(englishstandard).sldctc</w:t>
                  </w:r>
                </w:p>
              </w:tc>
            </w:tr>
            <w:tr w:rsidR="00913A6A" w:rsidRPr="00165F85" w14:paraId="5EF1C115" w14:textId="77777777" w:rsidTr="00913A6A">
              <w:trPr>
                <w:trHeight w:val="1030"/>
              </w:trPr>
              <w:tc>
                <w:tcPr>
                  <w:tcW w:w="2682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A9962B3" w14:textId="77777777" w:rsidR="00913A6A" w:rsidRPr="003131F1" w:rsidRDefault="00913A6A" w:rsidP="00913A6A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Confronto: </w:t>
                  </w:r>
                </w:p>
              </w:tc>
              <w:tc>
                <w:tcPr>
                  <w:tcW w:w="988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nil"/>
                  </w:tcBorders>
                  <w:shd w:val="clear" w:color="auto" w:fill="auto"/>
                  <w:vAlign w:val="center"/>
                </w:tcPr>
                <w:p w14:paraId="496C42D2" w14:textId="650147E5" w:rsidR="00913A6A" w:rsidRPr="00C72B0E" w:rsidRDefault="00A0789F" w:rsidP="00913A6A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47" w:name="file_imgArrow1"/>
                  <w:bookmarkEnd w:id="4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7D301426">
                      <v:shape id="_x0000_i1028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87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94C4B4D" w14:textId="16C13B45" w:rsidR="00913A6A" w:rsidRPr="00C72B0E" w:rsidRDefault="00A0789F" w:rsidP="00913A6A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48" w:name="file_imgBars1"/>
                  <w:bookmarkEnd w:id="48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0E0B95B8">
                      <v:shape id="_x0000_i1030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</w:tbl>
          <w:p w14:paraId="7B8922FC" w14:textId="77777777" w:rsidR="00913A6A" w:rsidRDefault="00913A6A" w:rsidP="00913A6A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1869"/>
              <w:gridCol w:w="2001"/>
            </w:tblGrid>
            <w:tr w:rsidR="00913A6A" w:rsidRPr="00165F85" w14:paraId="1DF67BA8" w14:textId="77777777" w:rsidTr="00913A6A">
              <w:trPr>
                <w:trHeight w:val="246"/>
              </w:trPr>
              <w:tc>
                <w:tcPr>
                  <w:tcW w:w="6540" w:type="dxa"/>
                  <w:gridSpan w:val="3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57100E03" w14:textId="77777777" w:rsidR="00913A6A" w:rsidRPr="00C72B0E" w:rsidRDefault="00913A6A" w:rsidP="00913A6A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 del costo</w:t>
                  </w:r>
                </w:p>
              </w:tc>
            </w:tr>
            <w:tr w:rsidR="00913A6A" w:rsidRPr="00165F85" w14:paraId="685E74C5" w14:textId="77777777" w:rsidTr="00913A6A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3F2AB75" w14:textId="77777777" w:rsidR="00913A6A" w:rsidRPr="003131F1" w:rsidRDefault="00913A6A" w:rsidP="00913A6A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Personalizzato:</w:t>
                  </w:r>
                </w:p>
              </w:tc>
              <w:tc>
                <w:tcPr>
                  <w:tcW w:w="1869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FA86FA9" w14:textId="0C2226B7" w:rsidR="00913A6A" w:rsidRPr="00C72B0E" w:rsidRDefault="00A0789F" w:rsidP="00913A6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49" w:name="base_costCustom0"/>
                  <w:bookmarkEnd w:id="49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BD07D29" w14:textId="1533EEDC" w:rsidR="00913A6A" w:rsidRPr="00C72B0E" w:rsidRDefault="00A0789F" w:rsidP="00913A6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50" w:name="base_percentCustom0"/>
                  <w:bookmarkEnd w:id="50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913A6A" w:rsidRPr="00165F85" w14:paraId="47F6058A" w14:textId="77777777" w:rsidTr="00913A6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AB29278" w14:textId="77777777" w:rsidR="00913A6A" w:rsidRPr="003131F1" w:rsidRDefault="00913A6A" w:rsidP="00913A6A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Materiale: 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FA9C474" w14:textId="045F2021" w:rsidR="00913A6A" w:rsidRPr="00C72B0E" w:rsidRDefault="00A0789F" w:rsidP="00913A6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51" w:name="base_costMat0"/>
                  <w:bookmarkEnd w:id="51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20.11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EE2A58E" w14:textId="506039ED" w:rsidR="00913A6A" w:rsidRPr="00C72B0E" w:rsidRDefault="00A0789F" w:rsidP="00913A6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52" w:name="base_percentMat0"/>
                  <w:bookmarkEnd w:id="5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70%</w:t>
                  </w:r>
                </w:p>
              </w:tc>
            </w:tr>
            <w:tr w:rsidR="00913A6A" w:rsidRPr="00165F85" w14:paraId="29B28138" w14:textId="77777777" w:rsidTr="00913A6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43F4783" w14:textId="77777777" w:rsidR="00913A6A" w:rsidRPr="003131F1" w:rsidRDefault="00913A6A" w:rsidP="00913A6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Fabbricazione: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4AA75843" w14:textId="169B0BD2" w:rsidR="00913A6A" w:rsidRPr="00C72B0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53" w:name="base_costMfg0"/>
                  <w:bookmarkEnd w:id="5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8.59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0F1DCDB" w14:textId="55213F25" w:rsidR="00913A6A" w:rsidRPr="00C72B0E" w:rsidRDefault="00A0789F" w:rsidP="00913A6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54" w:name="base_percentMfg0"/>
                  <w:bookmarkEnd w:id="54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30%</w:t>
                  </w:r>
                </w:p>
              </w:tc>
            </w:tr>
            <w:tr w:rsidR="00913A6A" w:rsidRPr="00165F85" w14:paraId="0BD2EDC1" w14:textId="77777777" w:rsidTr="00913A6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0141C02" w14:textId="7FE3A7F3" w:rsidR="00913A6A" w:rsidRPr="003131F1" w:rsidRDefault="00A0789F" w:rsidP="00913A6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55" w:name="part_MoldCostLabel1"/>
                  <w:bookmarkEnd w:id="55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Stampo: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E834A52" w14:textId="77804FB2" w:rsidR="00913A6A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56" w:name="base_costMold0"/>
                  <w:bookmarkEnd w:id="5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DC72492" w14:textId="107E5707" w:rsidR="00913A6A" w:rsidRPr="00446F1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57" w:name="base_percentMold0"/>
                  <w:bookmarkEnd w:id="5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30%</w:t>
                  </w:r>
                </w:p>
              </w:tc>
            </w:tr>
            <w:tr w:rsidR="00913A6A" w:rsidRPr="00165F85" w14:paraId="2B72A7B2" w14:textId="77777777" w:rsidTr="00913A6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5F7AA34" w14:textId="53F04648" w:rsidR="00913A6A" w:rsidRPr="003131F1" w:rsidRDefault="00A0789F" w:rsidP="00913A6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58" w:name="part_MarkupDiscountLabel0"/>
                  <w:bookmarkEnd w:id="58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Annotazione:</w:t>
                  </w:r>
                </w:p>
              </w:tc>
              <w:tc>
                <w:tcPr>
                  <w:tcW w:w="1869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949635B" w14:textId="59DD68A8" w:rsidR="00913A6A" w:rsidRPr="00C72B0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59" w:name="base_costMD0"/>
                  <w:bookmarkEnd w:id="5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F758B6E" w14:textId="1E04C8F4" w:rsidR="00913A6A" w:rsidRPr="00446F1E" w:rsidRDefault="00A0789F" w:rsidP="00913A6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60" w:name="base_percentMD0"/>
                  <w:bookmarkEnd w:id="6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</w:tbl>
          <w:p w14:paraId="68981BFF" w14:textId="77777777" w:rsidR="00913A6A" w:rsidRPr="00C22079" w:rsidRDefault="00913A6A" w:rsidP="00913A6A"/>
        </w:tc>
      </w:tr>
      <w:tr w:rsidR="00913A6A" w:rsidRPr="00C22079" w14:paraId="6CDDD208" w14:textId="77777777" w:rsidTr="00913A6A">
        <w:trPr>
          <w:gridAfter w:val="1"/>
          <w:wAfter w:w="45" w:type="dxa"/>
          <w:trHeight w:val="12816"/>
        </w:trPr>
        <w:tc>
          <w:tcPr>
            <w:tcW w:w="10755" w:type="dxa"/>
            <w:gridSpan w:val="6"/>
            <w:tcBorders>
              <w:left w:val="single" w:sz="4" w:space="0" w:color="D9D9D9"/>
              <w:right w:val="single" w:sz="4" w:space="0" w:color="D9D9D9"/>
            </w:tcBorders>
          </w:tcPr>
          <w:p w14:paraId="0BA8FC25" w14:textId="77777777" w:rsidR="00913A6A" w:rsidRPr="00D51783" w:rsidRDefault="00913A6A" w:rsidP="00913A6A">
            <w:pPr>
              <w:rPr>
                <w:rFonts w:ascii="Arial Narrow" w:hAnsi="Arial Narrow"/>
                <w:b/>
                <w:sz w:val="28"/>
                <w:szCs w:val="28"/>
              </w:rPr>
            </w:pPr>
          </w:p>
        </w:tc>
      </w:tr>
    </w:tbl>
    <w:p w14:paraId="14CF7EC3" w14:textId="77777777" w:rsidR="00913A6A" w:rsidRDefault="00913A6A" w:rsidP="00913A6A"/>
    <w:tbl>
      <w:tblPr>
        <w:tblW w:w="1075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10755"/>
      </w:tblGrid>
      <w:tr w:rsidR="00913A6A" w:rsidRPr="00487143" w14:paraId="3A0F6D53" w14:textId="77777777" w:rsidTr="00913A6A">
        <w:trPr>
          <w:trHeight w:val="468"/>
        </w:trPr>
        <w:tc>
          <w:tcPr>
            <w:tcW w:w="10755" w:type="dxa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773EAA12" w14:textId="77777777" w:rsidR="00913A6A" w:rsidRPr="00487143" w:rsidRDefault="00913A6A" w:rsidP="00913A6A">
            <w:pPr>
              <w:rPr>
                <w:rFonts w:ascii="Arial Narrow" w:hAnsi="Arial Narrow"/>
                <w:b/>
                <w:sz w:val="28"/>
                <w:szCs w:val="28"/>
                <w:lang w:val="es-ES"/>
              </w:rPr>
            </w:pPr>
            <w:r w:rsidRPr="00487143"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  <w:lang w:val="es-ES"/>
              </w:rPr>
              <w:t>Divisione del costo della linea di base a livello multicorpo</w:t>
            </w:r>
          </w:p>
        </w:tc>
      </w:tr>
      <w:tr w:rsidR="00913A6A" w:rsidRPr="00487143" w14:paraId="4443DD44" w14:textId="77777777" w:rsidTr="00913A6A">
        <w:trPr>
          <w:trHeight w:val="11934"/>
        </w:trPr>
        <w:tc>
          <w:tcPr>
            <w:tcW w:w="10755" w:type="dxa"/>
            <w:tcBorders>
              <w:left w:val="single" w:sz="4" w:space="0" w:color="D9D9D9"/>
              <w:right w:val="single" w:sz="4" w:space="0" w:color="D9D9D9"/>
            </w:tcBorders>
          </w:tcPr>
          <w:p w14:paraId="7CE1DB7F" w14:textId="77777777" w:rsidR="00913A6A" w:rsidRPr="00487143" w:rsidRDefault="00913A6A" w:rsidP="00913A6A">
            <w:pPr>
              <w:rPr>
                <w:sz w:val="18"/>
                <w:szCs w:val="18"/>
                <w:lang w:val="es-E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18" w:space="0" w:color="F79646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419"/>
              <w:gridCol w:w="5066"/>
            </w:tblGrid>
            <w:tr w:rsidR="00913A6A" w:rsidRPr="00F736DF" w14:paraId="757D8619" w14:textId="77777777" w:rsidTr="00913A6A">
              <w:trPr>
                <w:trHeight w:val="428"/>
              </w:trPr>
              <w:tc>
                <w:tcPr>
                  <w:tcW w:w="5419" w:type="dxa"/>
                  <w:shd w:val="clear" w:color="auto" w:fill="F2F2F2"/>
                  <w:vAlign w:val="center"/>
                </w:tcPr>
                <w:p w14:paraId="7FAE88E0" w14:textId="09803DCA" w:rsidR="00913A6A" w:rsidRPr="003131F1" w:rsidRDefault="00913A6A" w:rsidP="00913A6A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</w:t>
                  </w:r>
                  <w:bookmarkStart w:id="61" w:name="base_SetupCostTbl0"/>
                  <w:bookmarkEnd w:id="61"/>
                </w:p>
              </w:tc>
              <w:tc>
                <w:tcPr>
                  <w:tcW w:w="5066" w:type="dxa"/>
                  <w:shd w:val="clear" w:color="auto" w:fill="F2F2F2"/>
                  <w:vAlign w:val="center"/>
                </w:tcPr>
                <w:p w14:paraId="65C5EF63" w14:textId="618959D1" w:rsidR="00913A6A" w:rsidRPr="00F736DF" w:rsidRDefault="00913A6A" w:rsidP="00913A6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62" w:name="base_currency9"/>
                  <w:bookmarkEnd w:id="62"/>
                  <w:r w:rsidR="00A0789F"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 / Parte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913A6A" w:rsidRPr="00F736DF" w14:paraId="38BF425D" w14:textId="77777777" w:rsidTr="00913A6A">
              <w:trPr>
                <w:trHeight w:val="400"/>
              </w:trPr>
              <w:tc>
                <w:tcPr>
                  <w:tcW w:w="5419" w:type="dxa"/>
                  <w:tcBorders>
                    <w:top w:val="single" w:sz="18" w:space="0" w:color="004B7A"/>
                  </w:tcBorders>
                  <w:vAlign w:val="center"/>
                </w:tcPr>
                <w:p w14:paraId="6B8E64D1" w14:textId="553AF8F3" w:rsidR="00913A6A" w:rsidRPr="00911D10" w:rsidRDefault="00A0789F" w:rsidP="00913A6A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</w:rPr>
                    <w:t>Anodizzare &lt;1&gt;</w:t>
                  </w:r>
                </w:p>
              </w:tc>
              <w:tc>
                <w:tcPr>
                  <w:tcW w:w="5066" w:type="dxa"/>
                  <w:tcBorders>
                    <w:top w:val="single" w:sz="18" w:space="0" w:color="004B7A"/>
                  </w:tcBorders>
                  <w:vAlign w:val="center"/>
                </w:tcPr>
                <w:p w14:paraId="50BE89F4" w14:textId="526D6914" w:rsidR="00913A6A" w:rsidRPr="00F736DF" w:rsidRDefault="00A0789F" w:rsidP="00913A6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-</w:t>
                  </w:r>
                </w:p>
              </w:tc>
            </w:tr>
            <w:tr w:rsidR="00913A6A" w:rsidRPr="00F736DF" w14:paraId="74813419" w14:textId="77777777" w:rsidTr="00913A6A">
              <w:trPr>
                <w:trHeight w:val="400"/>
              </w:trPr>
              <w:tc>
                <w:tcPr>
                  <w:tcW w:w="5419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1C61B2C5" w14:textId="77777777" w:rsidR="00913A6A" w:rsidRPr="003131F1" w:rsidRDefault="00913A6A" w:rsidP="00913A6A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Totale </w:t>
                  </w:r>
                </w:p>
              </w:tc>
              <w:tc>
                <w:tcPr>
                  <w:tcW w:w="5066" w:type="dxa"/>
                  <w:tcBorders>
                    <w:top w:val="single" w:sz="18" w:space="0" w:color="004B7A"/>
                  </w:tcBorders>
                  <w:shd w:val="clear" w:color="auto" w:fill="auto"/>
                  <w:vAlign w:val="center"/>
                </w:tcPr>
                <w:p w14:paraId="6B13DFE5" w14:textId="03F541E6" w:rsidR="00913A6A" w:rsidRPr="00692531" w:rsidRDefault="00A0789F" w:rsidP="00913A6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63" w:name="base_costTtlSetupOp0"/>
                  <w:bookmarkEnd w:id="63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-</w:t>
                  </w:r>
                </w:p>
              </w:tc>
            </w:tr>
          </w:tbl>
          <w:p w14:paraId="1BB8901B" w14:textId="77777777" w:rsidR="00913A6A" w:rsidRPr="00C96705" w:rsidRDefault="00913A6A" w:rsidP="00913A6A">
            <w:pPr>
              <w:rPr>
                <w:sz w:val="18"/>
                <w:szCs w:val="18"/>
              </w:rPr>
            </w:pPr>
          </w:p>
          <w:p w14:paraId="56C64A2E" w14:textId="26CE590C" w:rsidR="00913A6A" w:rsidRDefault="00913A6A" w:rsidP="00913A6A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507"/>
            </w:tblGrid>
            <w:tr w:rsidR="00913A6A" w:rsidRPr="00487143" w14:paraId="1E7FE9FE" w14:textId="77777777" w:rsidTr="00913A6A">
              <w:trPr>
                <w:trHeight w:val="429"/>
              </w:trPr>
              <w:tc>
                <w:tcPr>
                  <w:tcW w:w="10507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DF3D6B0" w14:textId="672ECD20" w:rsidR="00913A6A" w:rsidRPr="00487143" w:rsidRDefault="00913A6A" w:rsidP="00913A6A">
                  <w:pPr>
                    <w:rPr>
                      <w:rFonts w:ascii="Arial Narrow" w:hAnsi="Arial Narrow"/>
                      <w:b/>
                      <w:bCs/>
                      <w:color w:val="004B7A"/>
                      <w:lang w:val="es-ES"/>
                    </w:rPr>
                  </w:pPr>
                  <w:r w:rsidRPr="00487143">
                    <w:rPr>
                      <w:rFonts w:ascii="Arial Narrow" w:hAnsi="Arial Narrow" w:cs="AkzidenzGroteskBE-Regular"/>
                      <w:b/>
                      <w:bCs/>
                      <w:color w:val="004B7A"/>
                      <w:lang w:val="es-ES"/>
                    </w:rPr>
                    <w:t>Funzioni senza costo</w:t>
                  </w:r>
                  <w:bookmarkStart w:id="64" w:name="base_NoCostTbl0"/>
                  <w:bookmarkEnd w:id="64"/>
                </w:p>
              </w:tc>
            </w:tr>
            <w:tr w:rsidR="00913A6A" w:rsidRPr="00487143" w14:paraId="4018E73D" w14:textId="77777777" w:rsidTr="00913A6A">
              <w:trPr>
                <w:trHeight w:val="400"/>
              </w:trPr>
              <w:tc>
                <w:tcPr>
                  <w:tcW w:w="10507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auto"/>
                    <w:right w:val="single" w:sz="4" w:space="0" w:color="auto"/>
                  </w:tcBorders>
                  <w:vAlign w:val="center"/>
                </w:tcPr>
                <w:p w14:paraId="2C4076C3" w14:textId="77777777" w:rsidR="00913A6A" w:rsidRPr="00487143" w:rsidRDefault="00913A6A" w:rsidP="00913A6A">
                  <w:pPr>
                    <w:rPr>
                      <w:rFonts w:ascii="Arial Narrow" w:hAnsi="Arial Narrow"/>
                      <w:b/>
                      <w:bCs/>
                      <w:color w:val="808080"/>
                      <w:sz w:val="20"/>
                      <w:szCs w:val="20"/>
                      <w:lang w:val="es-ES"/>
                    </w:rPr>
                  </w:pPr>
                </w:p>
              </w:tc>
            </w:tr>
          </w:tbl>
          <w:p w14:paraId="166BE52E" w14:textId="77777777" w:rsidR="00913A6A" w:rsidRPr="00487143" w:rsidRDefault="00913A6A" w:rsidP="00913A6A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  <w:lang w:val="es-ES"/>
              </w:rPr>
            </w:pPr>
          </w:p>
        </w:tc>
      </w:tr>
    </w:tbl>
    <w:p w14:paraId="7A8C6572" w14:textId="77777777" w:rsidR="00913A6A" w:rsidRPr="00487143" w:rsidRDefault="00913A6A" w:rsidP="00913A6A">
      <w:pPr>
        <w:tabs>
          <w:tab w:val="left" w:pos="360"/>
        </w:tabs>
        <w:ind w:right="-1260"/>
        <w:rPr>
          <w:lang w:val="es-ES"/>
        </w:rPr>
      </w:pPr>
    </w:p>
    <w:sectPr w:rsidR="00913A6A" w:rsidRPr="00487143" w:rsidSect="00A0789F">
      <w:footerReference w:type="default" r:id="rId12"/>
      <w:pgSz w:w="12240" w:h="15840" w:code="1"/>
      <w:pgMar w:top="540" w:right="720" w:bottom="360" w:left="72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BAD62" w14:textId="77777777" w:rsidR="00A0789F" w:rsidRDefault="00A0789F">
      <w:r>
        <w:separator/>
      </w:r>
    </w:p>
  </w:endnote>
  <w:endnote w:type="continuationSeparator" w:id="0">
    <w:p w14:paraId="379A6D59" w14:textId="77777777" w:rsidR="00A0789F" w:rsidRDefault="00A07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kzidenzGroteskBE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kzidenzGroteskBE-Md">
    <w:altName w:val="Arial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0529C" w14:textId="77777777" w:rsidR="00913A6A" w:rsidRDefault="00913A6A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487143">
      <w:rPr>
        <w:noProof/>
      </w:rPr>
      <w:t>1</w:t>
    </w:r>
    <w:r>
      <w:fldChar w:fldCharType="end"/>
    </w:r>
  </w:p>
  <w:p w14:paraId="117DFED2" w14:textId="77777777" w:rsidR="00913A6A" w:rsidRDefault="00913A6A" w:rsidP="00913A6A">
    <w:pPr>
      <w:pStyle w:val="Pidipagina"/>
      <w:tabs>
        <w:tab w:val="clear" w:pos="4844"/>
        <w:tab w:val="clear" w:pos="9689"/>
        <w:tab w:val="center" w:pos="5400"/>
        <w:tab w:val="right" w:pos="10800"/>
      </w:tabs>
      <w:jc w:val="right"/>
    </w:pPr>
    <w:r>
      <w:rPr>
        <w:color w:val="718883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1" type="#_x0000_t75" style="width:101pt;height:18.25pt">
          <v:imagedata r:id="rId1" o:title="sw-flat-vector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19FF5" w14:textId="77777777" w:rsidR="00A0789F" w:rsidRDefault="00A0789F">
      <w:r>
        <w:separator/>
      </w:r>
    </w:p>
  </w:footnote>
  <w:footnote w:type="continuationSeparator" w:id="0">
    <w:p w14:paraId="7FD3CB20" w14:textId="77777777" w:rsidR="00A0789F" w:rsidRDefault="00A078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75pt;height:12.9pt" o:bullet="t" o:allowoverlap="f">
        <v:imagedata r:id="rId1" o:title=""/>
      </v:shape>
    </w:pict>
  </w:numPicBullet>
  <w:abstractNum w:abstractNumId="0" w15:restartNumberingAfterBreak="0">
    <w:nsid w:val="FFFFFF1D"/>
    <w:multiLevelType w:val="multilevel"/>
    <w:tmpl w:val="3F062C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2213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36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789F"/>
    <w:rsid w:val="00487143"/>
    <w:rsid w:val="00913A6A"/>
    <w:rsid w:val="00A0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E26C29B"/>
  <w15:chartTrackingRefBased/>
  <w15:docId w15:val="{B20643BE-B4FB-4768-A4B9-B493C5D2A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rFonts w:eastAsia="Times New Roman"/>
      <w:sz w:val="24"/>
      <w:szCs w:val="24"/>
      <w:lang w:val="en-US" w:eastAsia="en-US"/>
    </w:rPr>
  </w:style>
  <w:style w:type="paragraph" w:styleId="Titolo1">
    <w:name w:val="heading 1"/>
    <w:basedOn w:val="Normale"/>
    <w:next w:val="Normale"/>
    <w:link w:val="Titolo1Carattere"/>
    <w:qFormat/>
    <w:rsid w:val="00D87E7B"/>
    <w:pPr>
      <w:keepNext/>
      <w:spacing w:after="60"/>
      <w:outlineLvl w:val="0"/>
    </w:pPr>
    <w:rPr>
      <w:rFonts w:ascii="Arial" w:hAnsi="Arial"/>
      <w:b/>
      <w:bCs/>
      <w:color w:val="464647"/>
      <w:kern w:val="32"/>
      <w:sz w:val="28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0A16D1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llegamentoipertestuale">
    <w:name w:val="Hyperlink"/>
    <w:rsid w:val="00A65B50"/>
    <w:rPr>
      <w:color w:val="0000FF"/>
      <w:u w:val="single"/>
    </w:rPr>
  </w:style>
  <w:style w:type="paragraph" w:styleId="Pidipagina">
    <w:name w:val="footer"/>
    <w:basedOn w:val="Normale"/>
    <w:link w:val="PidipaginaCarattere"/>
    <w:uiPriority w:val="99"/>
    <w:rsid w:val="000A12A0"/>
    <w:pPr>
      <w:tabs>
        <w:tab w:val="center" w:pos="4844"/>
        <w:tab w:val="right" w:pos="9689"/>
      </w:tabs>
    </w:pPr>
    <w:rPr>
      <w:lang w:val="x-none" w:eastAsia="x-none"/>
    </w:rPr>
  </w:style>
  <w:style w:type="character" w:styleId="Numeropagina">
    <w:name w:val="page number"/>
    <w:basedOn w:val="Carpredefinitoparagrafo"/>
    <w:rsid w:val="000A12A0"/>
  </w:style>
  <w:style w:type="paragraph" w:styleId="Intestazione">
    <w:name w:val="header"/>
    <w:basedOn w:val="Normale"/>
    <w:link w:val="IntestazioneCarattere"/>
    <w:rsid w:val="00F5370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IntestazioneCarattere">
    <w:name w:val="Intestazione Carattere"/>
    <w:link w:val="Intestazione"/>
    <w:rsid w:val="00F53705"/>
    <w:rPr>
      <w:rFonts w:eastAsia="Times New Roman"/>
      <w:sz w:val="24"/>
      <w:szCs w:val="24"/>
    </w:rPr>
  </w:style>
  <w:style w:type="character" w:customStyle="1" w:styleId="PidipaginaCarattere">
    <w:name w:val="Piè di pagina Carattere"/>
    <w:link w:val="Pidipagina"/>
    <w:uiPriority w:val="99"/>
    <w:rsid w:val="00F53705"/>
    <w:rPr>
      <w:rFonts w:eastAsia="Times New Roman"/>
      <w:sz w:val="24"/>
      <w:szCs w:val="24"/>
    </w:rPr>
  </w:style>
  <w:style w:type="paragraph" w:styleId="Testofumetto">
    <w:name w:val="Balloon Text"/>
    <w:basedOn w:val="Normale"/>
    <w:link w:val="TestofumettoCarattere"/>
    <w:rsid w:val="00F53705"/>
    <w:rPr>
      <w:rFonts w:ascii="Tahoma" w:hAnsi="Tahoma"/>
      <w:sz w:val="16"/>
      <w:szCs w:val="16"/>
      <w:lang w:val="x-none" w:eastAsia="x-none"/>
    </w:rPr>
  </w:style>
  <w:style w:type="character" w:customStyle="1" w:styleId="TestofumettoCarattere">
    <w:name w:val="Testo fumetto Carattere"/>
    <w:link w:val="Testofumetto"/>
    <w:rsid w:val="00F53705"/>
    <w:rPr>
      <w:rFonts w:ascii="Tahoma" w:eastAsia="Times New Roman" w:hAnsi="Tahoma" w:cs="Tahoma"/>
      <w:sz w:val="16"/>
      <w:szCs w:val="16"/>
    </w:rPr>
  </w:style>
  <w:style w:type="table" w:customStyle="1" w:styleId="IntenseEmphasis1">
    <w:name w:val="Intense Emphasis1"/>
    <w:basedOn w:val="Tabellanormale"/>
    <w:uiPriority w:val="66"/>
    <w:qFormat/>
    <w:rsid w:val="00165F85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3-Colore6">
    <w:name w:val="Medium Grid 3 Accent 6"/>
    <w:basedOn w:val="Tabellanormale"/>
    <w:uiPriority w:val="60"/>
    <w:rsid w:val="009109C9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Sfondoacolori-Colore6">
    <w:name w:val="Colorful Shading Accent 6"/>
    <w:basedOn w:val="Tabellanormale"/>
    <w:uiPriority w:val="62"/>
    <w:rsid w:val="00F736DF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New York" w:eastAsia="Times New Roman" w:hAnsi="New York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New York" w:eastAsia="Times New Roman" w:hAnsi="New York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New York" w:eastAsia="Times New Roman" w:hAnsi="New York" w:cs="Times New Roman"/>
        <w:b/>
        <w:bCs/>
      </w:rPr>
    </w:tblStylePr>
    <w:tblStylePr w:type="lastCol">
      <w:rPr>
        <w:rFonts w:ascii="New York" w:eastAsia="Times New Roman" w:hAnsi="New York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character" w:styleId="Rimandocommento">
    <w:name w:val="annotation reference"/>
    <w:rsid w:val="003D386E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3D386E"/>
    <w:rPr>
      <w:sz w:val="20"/>
      <w:szCs w:val="20"/>
      <w:lang w:val="x-none" w:eastAsia="x-none"/>
    </w:rPr>
  </w:style>
  <w:style w:type="character" w:customStyle="1" w:styleId="TestocommentoCarattere">
    <w:name w:val="Testo commento Carattere"/>
    <w:link w:val="Testocommento"/>
    <w:rsid w:val="003D386E"/>
    <w:rPr>
      <w:rFonts w:eastAsia="Times New Roman"/>
    </w:rPr>
  </w:style>
  <w:style w:type="paragraph" w:styleId="Soggettocommento">
    <w:name w:val="annotation subject"/>
    <w:basedOn w:val="Testocommento"/>
    <w:next w:val="Testocommento"/>
    <w:link w:val="SoggettocommentoCarattere"/>
    <w:rsid w:val="003D386E"/>
    <w:rPr>
      <w:b/>
      <w:bCs/>
    </w:rPr>
  </w:style>
  <w:style w:type="character" w:customStyle="1" w:styleId="SoggettocommentoCarattere">
    <w:name w:val="Soggetto commento Carattere"/>
    <w:link w:val="Soggettocommento"/>
    <w:rsid w:val="003D386E"/>
    <w:rPr>
      <w:rFonts w:eastAsia="Times New Roman"/>
      <w:b/>
      <w:bCs/>
    </w:rPr>
  </w:style>
  <w:style w:type="table" w:customStyle="1" w:styleId="SubtleEmphasis1">
    <w:name w:val="Subtle Emphasis1"/>
    <w:basedOn w:val="Tabellanormale"/>
    <w:uiPriority w:val="65"/>
    <w:qFormat/>
    <w:rsid w:val="00E045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New York" w:eastAsia="Times New Roman" w:hAnsi="New York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character" w:customStyle="1" w:styleId="Titolo1Carattere">
    <w:name w:val="Titolo 1 Carattere"/>
    <w:link w:val="Titolo1"/>
    <w:rsid w:val="00D87E7B"/>
    <w:rPr>
      <w:rFonts w:ascii="Arial" w:eastAsia="Times New Roman" w:hAnsi="Arial"/>
      <w:b/>
      <w:bCs/>
      <w:color w:val="464647"/>
      <w:kern w:val="3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ostingreport_multibody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8DC3BF-4B5F-467A-97A7-758B6D7A1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costingreport_multibody</Template>
  <TotalTime>0</TotalTime>
  <Pages>6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Small Army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</dc:creator>
  <cp:keywords/>
  <cp:lastModifiedBy>ilaria costa</cp:lastModifiedBy>
  <cp:revision>1</cp:revision>
  <cp:lastPrinted>1900-12-31T23:00:00Z</cp:lastPrinted>
  <dcterms:created xsi:type="dcterms:W3CDTF">2024-01-21T10:56:00Z</dcterms:created>
  <dcterms:modified xsi:type="dcterms:W3CDTF">2024-01-21T10:56:00Z</dcterms:modified>
</cp:coreProperties>
</file>