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545"/>
        <w:gridCol w:w="6655"/>
      </w:tblGrid>
      <w:tr w:rsidR="00CE409C" w:rsidRPr="00C22079" w14:paraId="715496FF" w14:textId="77777777" w:rsidTr="000838B7">
        <w:trPr>
          <w:trHeight w:val="1388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</w:tcBorders>
            <w:vAlign w:val="center"/>
          </w:tcPr>
          <w:p w14:paraId="40C7439E" w14:textId="3A19713B" w:rsidR="004373B2" w:rsidRPr="00C22079" w:rsidRDefault="004373B2" w:rsidP="00616D65">
            <w:bookmarkStart w:id="0" w:name="company_logo0"/>
            <w:bookmarkEnd w:id="0"/>
          </w:p>
        </w:tc>
        <w:tc>
          <w:tcPr>
            <w:tcW w:w="7200" w:type="dxa"/>
            <w:gridSpan w:val="2"/>
            <w:vMerge w:val="restart"/>
            <w:tcBorders>
              <w:top w:val="single" w:sz="4" w:space="0" w:color="D9D9D9"/>
              <w:right w:val="single" w:sz="4" w:space="0" w:color="D9D9D9"/>
            </w:tcBorders>
          </w:tcPr>
          <w:p w14:paraId="3779CDAE" w14:textId="77777777" w:rsidR="004373B2" w:rsidRPr="00B97946" w:rsidRDefault="004373B2" w:rsidP="00211ECB">
            <w:pPr>
              <w:pStyle w:val="Titolo1"/>
              <w:jc w:val="right"/>
            </w:pPr>
            <w:proofErr w:type="spellStart"/>
            <w:r>
              <w:t>Rapporto</w:t>
            </w:r>
            <w:proofErr w:type="spellEnd"/>
            <w:r>
              <w:t xml:space="preserve"> SOLIDWORKS Costing</w:t>
            </w:r>
          </w:p>
          <w:p w14:paraId="34AD2441" w14:textId="77777777" w:rsidR="004373B2" w:rsidRPr="00C14E35" w:rsidRDefault="004373B2" w:rsidP="007130F0">
            <w:pPr>
              <w:jc w:val="center"/>
              <w:rPr>
                <w:b/>
                <w:color w:val="808080"/>
                <w:sz w:val="28"/>
                <w:szCs w:val="28"/>
              </w:rPr>
            </w:pPr>
          </w:p>
        </w:tc>
      </w:tr>
      <w:tr w:rsidR="00CE409C" w:rsidRPr="00C22079" w14:paraId="6F048D61" w14:textId="77777777" w:rsidTr="000838B7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5531961E" w14:textId="2604C48F" w:rsidR="004373B2" w:rsidRPr="00A92C61" w:rsidRDefault="004373B2" w:rsidP="00CE409C">
            <w:pPr>
              <w:rPr>
                <w:rFonts w:ascii="Arial Narrow" w:hAnsi="Arial Narrow"/>
              </w:rPr>
            </w:pPr>
            <w:bookmarkStart w:id="1" w:name="company_name0"/>
            <w:bookmarkEnd w:id="1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200" w:type="dxa"/>
            <w:gridSpan w:val="2"/>
            <w:vMerge/>
            <w:tcBorders>
              <w:right w:val="single" w:sz="4" w:space="0" w:color="D9D9D9"/>
            </w:tcBorders>
          </w:tcPr>
          <w:p w14:paraId="6A58E2E0" w14:textId="77777777" w:rsidR="004373B2" w:rsidRPr="00C22079" w:rsidRDefault="004373B2" w:rsidP="00C34106">
            <w:pPr>
              <w:jc w:val="right"/>
            </w:pPr>
          </w:p>
        </w:tc>
      </w:tr>
      <w:tr w:rsidR="00CE409C" w:rsidRPr="00C22079" w14:paraId="512CD3A5" w14:textId="77777777" w:rsidTr="000838B7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1CB0B28F" w14:textId="2378F5A6" w:rsidR="004373B2" w:rsidRDefault="004373B2" w:rsidP="00CE409C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00" w:type="dxa"/>
            <w:gridSpan w:val="2"/>
            <w:vMerge/>
            <w:tcBorders>
              <w:right w:val="single" w:sz="4" w:space="0" w:color="D9D9D9"/>
            </w:tcBorders>
          </w:tcPr>
          <w:p w14:paraId="41BED637" w14:textId="77777777" w:rsidR="004373B2" w:rsidRPr="00C22079" w:rsidRDefault="004373B2" w:rsidP="00C34106">
            <w:pPr>
              <w:jc w:val="right"/>
            </w:pPr>
          </w:p>
        </w:tc>
      </w:tr>
      <w:tr w:rsidR="00CE409C" w:rsidRPr="00C22079" w14:paraId="278A62D3" w14:textId="77777777" w:rsidTr="000838B7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3FC04EB6" w14:textId="7274A8B5" w:rsidR="004373B2" w:rsidRDefault="004373B2" w:rsidP="00682165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00" w:type="dxa"/>
            <w:gridSpan w:val="2"/>
            <w:vMerge/>
            <w:tcBorders>
              <w:right w:val="single" w:sz="4" w:space="0" w:color="D9D9D9"/>
            </w:tcBorders>
          </w:tcPr>
          <w:p w14:paraId="4F9879ED" w14:textId="77777777" w:rsidR="004373B2" w:rsidRPr="00C22079" w:rsidRDefault="004373B2" w:rsidP="00C34106">
            <w:pPr>
              <w:jc w:val="right"/>
            </w:pPr>
          </w:p>
        </w:tc>
      </w:tr>
      <w:tr w:rsidR="00C34106" w:rsidRPr="00C22079" w14:paraId="56E1C4CC" w14:textId="77777777" w:rsidTr="000838B7">
        <w:trPr>
          <w:trHeight w:val="874"/>
        </w:trPr>
        <w:tc>
          <w:tcPr>
            <w:tcW w:w="10800" w:type="dxa"/>
            <w:gridSpan w:val="3"/>
            <w:tcBorders>
              <w:left w:val="single" w:sz="4" w:space="0" w:color="D9D9D9"/>
              <w:right w:val="single" w:sz="4" w:space="0" w:color="D9D9D9"/>
            </w:tcBorders>
          </w:tcPr>
          <w:p w14:paraId="02FDF772" w14:textId="77777777" w:rsidR="004373B2" w:rsidRDefault="004373B2" w:rsidP="00C34106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2"/>
              <w:gridCol w:w="2408"/>
              <w:gridCol w:w="2692"/>
              <w:gridCol w:w="3096"/>
              <w:gridCol w:w="4301"/>
            </w:tblGrid>
            <w:tr w:rsidR="00295671" w:rsidRPr="000B7CD9" w14:paraId="4D606D0A" w14:textId="77777777" w:rsidTr="000838B7">
              <w:trPr>
                <w:trHeight w:val="296"/>
              </w:trPr>
              <w:tc>
                <w:tcPr>
                  <w:tcW w:w="14" w:type="dxa"/>
                  <w:shd w:val="clear" w:color="auto" w:fill="97999B"/>
                </w:tcPr>
                <w:p w14:paraId="640A8C21" w14:textId="77777777" w:rsidR="004373B2" w:rsidRPr="000B7CD9" w:rsidRDefault="004373B2" w:rsidP="00C34106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               </w:t>
                  </w:r>
                </w:p>
              </w:tc>
              <w:tc>
                <w:tcPr>
                  <w:tcW w:w="2016" w:type="dxa"/>
                  <w:shd w:val="clear" w:color="auto" w:fill="97999B"/>
                </w:tcPr>
                <w:p w14:paraId="03AEC548" w14:textId="00792BEE" w:rsidR="004373B2" w:rsidRDefault="004373B2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253" w:type="dxa"/>
                  <w:shd w:val="clear" w:color="auto" w:fill="97999B"/>
                </w:tcPr>
                <w:p w14:paraId="62D305DD" w14:textId="14D3B972" w:rsidR="004373B2" w:rsidRPr="000B7CD9" w:rsidRDefault="004373B2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</w:tcPr>
                <w:p w14:paraId="5494DDA7" w14:textId="1475E37E" w:rsidR="004373B2" w:rsidRPr="000B7CD9" w:rsidRDefault="004373B2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600" w:type="dxa"/>
                  <w:shd w:val="clear" w:color="auto" w:fill="97999B"/>
                </w:tcPr>
                <w:p w14:paraId="6E083EDC" w14:textId="09A50223" w:rsidR="004373B2" w:rsidRPr="000B7CD9" w:rsidRDefault="004373B2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74400DD" w14:textId="77777777" w:rsidR="004373B2" w:rsidRPr="00C22079" w:rsidRDefault="004373B2" w:rsidP="007130F0">
            <w:r>
              <w:t xml:space="preserve">                                                                                                   </w:t>
            </w:r>
          </w:p>
        </w:tc>
      </w:tr>
      <w:tr w:rsidR="00A62F3F" w:rsidRPr="00C22079" w14:paraId="60471C17" w14:textId="77777777" w:rsidTr="000838B7">
        <w:trPr>
          <w:trHeight w:val="9495"/>
        </w:trPr>
        <w:tc>
          <w:tcPr>
            <w:tcW w:w="4145" w:type="dxa"/>
            <w:gridSpan w:val="2"/>
            <w:tcBorders>
              <w:left w:val="single" w:sz="4" w:space="0" w:color="D9D9D9"/>
            </w:tcBorders>
          </w:tcPr>
          <w:p w14:paraId="0EE6A6E6" w14:textId="26F6D7D8" w:rsidR="004373B2" w:rsidRDefault="004373B2" w:rsidP="00A62F3F">
            <w:pPr>
              <w:jc w:val="center"/>
            </w:pPr>
            <w:bookmarkStart w:id="8" w:name="part_imgFolded0"/>
            <w:bookmarkEnd w:id="8"/>
            <w:r>
              <w:pict w14:anchorId="4D3BBAC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95.05pt;height:95.1pt">
                  <v:imagedata r:id="rId7" o:title="Schermata3"/>
                </v:shape>
              </w:pict>
            </w:r>
          </w:p>
          <w:p w14:paraId="419D7955" w14:textId="77777777" w:rsidR="004373B2" w:rsidRDefault="004373B2" w:rsidP="00A62F3F">
            <w:pPr>
              <w:jc w:val="center"/>
            </w:pPr>
          </w:p>
          <w:p w14:paraId="4AE523B8" w14:textId="6C959F62" w:rsidR="004373B2" w:rsidRDefault="004373B2" w:rsidP="00A62F3F">
            <w:pPr>
              <w:jc w:val="center"/>
            </w:pPr>
            <w:bookmarkStart w:id="9" w:name="part_imgFlattened0"/>
            <w:bookmarkEnd w:id="9"/>
            <w:r>
              <w:pict w14:anchorId="69AE456D">
                <v:shape id="_x0000_i1027" type="#_x0000_t75" style="width:195.05pt;height:95.1pt">
                  <v:imagedata r:id="rId8" o:title="Schermata4"/>
                </v:shape>
              </w:pict>
            </w:r>
          </w:p>
          <w:p w14:paraId="53981991" w14:textId="77777777" w:rsidR="004373B2" w:rsidRDefault="004373B2" w:rsidP="00A62F3F">
            <w:pPr>
              <w:jc w:val="center"/>
            </w:pPr>
          </w:p>
          <w:p w14:paraId="0D19B3B5" w14:textId="6770D360" w:rsidR="004373B2" w:rsidRDefault="004373B2" w:rsidP="00A62F3F">
            <w:pPr>
              <w:jc w:val="center"/>
            </w:pPr>
            <w:bookmarkStart w:id="10" w:name="part_imgNestingPreview0"/>
            <w:bookmarkEnd w:id="10"/>
          </w:p>
          <w:p w14:paraId="2E0FED0A" w14:textId="77777777" w:rsidR="004373B2" w:rsidRPr="00C22079" w:rsidRDefault="004373B2" w:rsidP="00A62F3F">
            <w:pPr>
              <w:jc w:val="center"/>
            </w:pPr>
          </w:p>
          <w:p w14:paraId="34055AA5" w14:textId="77777777" w:rsidR="004373B2" w:rsidRDefault="004373B2" w:rsidP="00A62F3F">
            <w:pPr>
              <w:jc w:val="center"/>
            </w:pPr>
          </w:p>
          <w:p w14:paraId="4C7346C1" w14:textId="77777777" w:rsidR="004373B2" w:rsidRPr="00C22079" w:rsidRDefault="004373B2" w:rsidP="00FC609D">
            <w:pPr>
              <w:jc w:val="center"/>
            </w:pPr>
          </w:p>
        </w:tc>
        <w:tc>
          <w:tcPr>
            <w:tcW w:w="6655" w:type="dxa"/>
            <w:tcBorders>
              <w:right w:val="single" w:sz="4" w:space="0" w:color="D9D9D9"/>
            </w:tcBorders>
            <w:vAlign w:val="center"/>
          </w:tcPr>
          <w:tbl>
            <w:tblPr>
              <w:tblW w:w="655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59"/>
            </w:tblGrid>
            <w:tr w:rsidR="005B1C37" w:rsidRPr="00165F85" w14:paraId="71A9EB4A" w14:textId="77777777" w:rsidTr="000838B7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7D6E39A5" w14:textId="77777777" w:rsidR="004373B2" w:rsidRPr="000838B7" w:rsidRDefault="004373B2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08A65F7D" w14:textId="3B3A2101" w:rsidR="004373B2" w:rsidRPr="00C72B0E" w:rsidRDefault="004373B2" w:rsidP="002B1AFB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11" w:name="fileName2"/>
                  <w:bookmarkEnd w:id="11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Corpo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superiore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pinza</w:t>
                  </w:r>
                  <w:proofErr w:type="spellEnd"/>
                </w:p>
              </w:tc>
            </w:tr>
            <w:tr w:rsidR="00787E61" w:rsidRPr="00165F85" w14:paraId="335B7AEF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EB46E85" w14:textId="77777777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B00A8E1" w14:textId="1A4FB662" w:rsidR="004373B2" w:rsidRPr="00C72B0E" w:rsidRDefault="004373B2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2" w:name="part_DateTime0"/>
                  <w:bookmarkEnd w:id="1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15:15:16</w:t>
                  </w:r>
                </w:p>
              </w:tc>
            </w:tr>
            <w:tr w:rsidR="00E3381E" w:rsidRPr="00165F85" w14:paraId="2702B890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787E955" w14:textId="77777777" w:rsidR="004373B2" w:rsidRPr="000838B7" w:rsidRDefault="004373B2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40F38CC" w14:textId="260AFD39" w:rsidR="004373B2" w:rsidRPr="00C72B0E" w:rsidRDefault="004373B2" w:rsidP="002B1AFB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3" w:name="part_material0"/>
                  <w:bookmarkEnd w:id="1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 xml:space="preserve">Acciaio al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carbonio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 xml:space="preserve"> semplice</w:t>
                  </w:r>
                </w:p>
              </w:tc>
            </w:tr>
            <w:tr w:rsidR="00787E61" w:rsidRPr="00165F85" w14:paraId="324A4887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E6F269C" w14:textId="77777777" w:rsidR="004373B2" w:rsidRPr="000838B7" w:rsidRDefault="004373B2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928EE48" w14:textId="4DE1D663" w:rsidR="004373B2" w:rsidRPr="00C72B0E" w:rsidRDefault="004373B2" w:rsidP="00FC609D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4" w:name="part_manufacturingprocess0"/>
                  <w:bookmarkEnd w:id="14"/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E3381E" w:rsidRPr="00165F85" w14:paraId="173A8380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6CD2CFF" w14:textId="77777777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8441730" w14:textId="1B834983" w:rsidR="004373B2" w:rsidRPr="00C72B0E" w:rsidRDefault="004373B2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5" w:name="part_thickness0"/>
                  <w:bookmarkEnd w:id="1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2.0000 mm</w:t>
                  </w:r>
                </w:p>
              </w:tc>
            </w:tr>
            <w:tr w:rsidR="00621266" w:rsidRPr="00165F85" w14:paraId="10FFE212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AD39107" w14:textId="16A7D9C5" w:rsidR="004373B2" w:rsidRPr="000838B7" w:rsidRDefault="004373B2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16" w:name="part_stock_type_lable0"/>
                  <w:bookmarkEnd w:id="16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finita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16F96FA" w14:textId="405A105D" w:rsidR="004373B2" w:rsidRPr="00C72B0E" w:rsidRDefault="004373B2" w:rsidP="0012473C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7" w:name="part_stock_type_info0"/>
                  <w:bookmarkEnd w:id="1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0.20 kg</w:t>
                  </w:r>
                </w:p>
              </w:tc>
            </w:tr>
            <w:tr w:rsidR="00E3381E" w:rsidRPr="00165F85" w14:paraId="1C20716C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3907992" w14:textId="77777777" w:rsidR="004373B2" w:rsidRPr="000838B7" w:rsidRDefault="004373B2" w:rsidP="00F165C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Area dim.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vuota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finale: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894B640" w14:textId="6BEA6DCD" w:rsidR="004373B2" w:rsidRPr="00C72B0E" w:rsidRDefault="004373B2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8" w:name="part_blankSize0"/>
                  <w:bookmarkEnd w:id="1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12201.5199 mm^2</w:t>
                  </w:r>
                </w:p>
              </w:tc>
            </w:tr>
            <w:tr w:rsidR="00E3381E" w:rsidRPr="00165F85" w14:paraId="3C82EEC1" w14:textId="77777777" w:rsidTr="00B5533B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3ABEA3E" w14:textId="5A32A9A8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9" w:name="part_matCostLabel0"/>
                  <w:bookmarkEnd w:id="19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546143C" w14:textId="64A3851F" w:rsidR="004373B2" w:rsidRPr="00C72B0E" w:rsidRDefault="004373B2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0" w:name="part_matCost0"/>
                  <w:bookmarkEnd w:id="2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3.35 USD/kg</w:t>
                  </w:r>
                </w:p>
              </w:tc>
            </w:tr>
            <w:tr w:rsidR="00AA0586" w:rsidRPr="00165F85" w14:paraId="261D7454" w14:textId="77777777" w:rsidTr="00B5533B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60E3B5B" w14:textId="53BF6F82" w:rsidR="004373B2" w:rsidRPr="000838B7" w:rsidRDefault="004373B2" w:rsidP="00AA058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1" w:name="part_shopRateLabel0"/>
                  <w:bookmarkEnd w:id="2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B07D258" w14:textId="72259EEC" w:rsidR="004373B2" w:rsidRPr="00C72B0E" w:rsidRDefault="004373B2" w:rsidP="00AA058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2" w:name="part_ShopRate0"/>
                  <w:bookmarkEnd w:id="2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  <w:tr w:rsidR="00746BF3" w:rsidRPr="00165F85" w14:paraId="4B7CF889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30485D1" w14:textId="77777777" w:rsidR="004373B2" w:rsidRPr="000838B7" w:rsidRDefault="004373B2" w:rsidP="00AA058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Tasso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scarto</w:t>
                  </w:r>
                  <w:proofErr w:type="spellEnd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F8E91D1" w14:textId="284EB5A1" w:rsidR="004373B2" w:rsidRDefault="004373B2" w:rsidP="00AA058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3" w:name="part_ScrapRate0"/>
                  <w:bookmarkEnd w:id="2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6.00</w:t>
                  </w:r>
                </w:p>
              </w:tc>
            </w:tr>
          </w:tbl>
          <w:p w14:paraId="1457721E" w14:textId="77777777" w:rsidR="004373B2" w:rsidRDefault="004373B2" w:rsidP="000A12A0"/>
          <w:tbl>
            <w:tblPr>
              <w:tblW w:w="654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46"/>
            </w:tblGrid>
            <w:tr w:rsidR="00787E61" w:rsidRPr="00165F85" w14:paraId="54A92772" w14:textId="77777777" w:rsidTr="000838B7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79C1B446" w14:textId="77777777" w:rsidR="004373B2" w:rsidRPr="000838B7" w:rsidRDefault="004373B2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</w:p>
              </w:tc>
              <w:tc>
                <w:tcPr>
                  <w:tcW w:w="4046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172DD74B" w14:textId="77777777" w:rsidR="004373B2" w:rsidRPr="00165F85" w:rsidRDefault="004373B2" w:rsidP="002B1AFB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787E61" w:rsidRPr="00165F85" w14:paraId="2869E950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85B1A06" w14:textId="77777777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4046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A0261AC" w14:textId="3BD0F77F" w:rsidR="004373B2" w:rsidRPr="00C72B0E" w:rsidRDefault="004373B2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4" w:name="part_numParts0"/>
                  <w:bookmarkEnd w:id="2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</w:tr>
            <w:tr w:rsidR="00787E61" w:rsidRPr="00165F85" w14:paraId="344286AB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2287623" w14:textId="77777777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Dim.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548C88C" w14:textId="5AB38E83" w:rsidR="004373B2" w:rsidRPr="00C72B0E" w:rsidRDefault="004373B2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5" w:name="part_lotSize0"/>
                  <w:bookmarkEnd w:id="2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</w:tr>
            <w:tr w:rsidR="008137E8" w:rsidRPr="00165F85" w14:paraId="6D852A92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7351680" w14:textId="77777777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massimo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pct5" w:color="auto" w:fill="auto"/>
                  <w:vAlign w:val="center"/>
                </w:tcPr>
                <w:p w14:paraId="4AAD182C" w14:textId="356F2D74" w:rsidR="004373B2" w:rsidRPr="00C72B0E" w:rsidRDefault="004373B2" w:rsidP="008137E8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6" w:name="part_MaximumPartsPerSheet0"/>
                  <w:bookmarkEnd w:id="2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</w:tr>
            <w:tr w:rsidR="008137E8" w:rsidRPr="00165F85" w14:paraId="005806C1" w14:textId="77777777" w:rsidTr="00A253A7">
              <w:trPr>
                <w:trHeight w:val="18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8BF1408" w14:textId="77777777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5704D73" w14:textId="052F8A45" w:rsidR="004373B2" w:rsidRPr="00C72B0E" w:rsidRDefault="004373B2" w:rsidP="008137E8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7" w:name="part_totalNoOfSheetsForLotSize0"/>
                  <w:bookmarkEnd w:id="2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</w:tr>
          </w:tbl>
          <w:p w14:paraId="4C07C2A6" w14:textId="77777777" w:rsidR="004373B2" w:rsidRDefault="004373B2" w:rsidP="000A12A0"/>
          <w:tbl>
            <w:tblPr>
              <w:tblW w:w="654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172"/>
              <w:gridCol w:w="2874"/>
            </w:tblGrid>
            <w:tr w:rsidR="00787E61" w:rsidRPr="00165F85" w14:paraId="1309611E" w14:textId="77777777" w:rsidTr="000838B7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60C33E69" w14:textId="77777777" w:rsidR="004373B2" w:rsidRPr="000838B7" w:rsidRDefault="004373B2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3D3E1DC8" w14:textId="7E1DAE94" w:rsidR="004373B2" w:rsidRPr="00C72B0E" w:rsidRDefault="004373B2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28" w:name="part_costpp1"/>
                  <w:bookmarkEnd w:id="28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46.23 USD</w:t>
                  </w:r>
                </w:p>
              </w:tc>
            </w:tr>
            <w:tr w:rsidR="00787E61" w:rsidRPr="00165F85" w14:paraId="59DFBC49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9DF7F1B" w14:textId="77777777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E1C2C64" w14:textId="6E9A988F" w:rsidR="004373B2" w:rsidRPr="00C72B0E" w:rsidRDefault="004373B2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9" w:name="part_TemplateName0"/>
                  <w:bookmarkEnd w:id="29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sheetmetaltemplate_default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(metric</w:t>
                  </w:r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sldcts</w:t>
                  </w:r>
                  <w:proofErr w:type="spellEnd"/>
                  <w:proofErr w:type="gramEnd"/>
                </w:p>
              </w:tc>
            </w:tr>
            <w:tr w:rsidR="007B44E4" w:rsidRPr="00165F85" w14:paraId="6E23734E" w14:textId="77777777" w:rsidTr="00783065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747330E" w14:textId="77777777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Tipo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17E8791" w14:textId="3BDB9332" w:rsidR="004373B2" w:rsidRPr="00C72B0E" w:rsidRDefault="004373B2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0" w:name="part_TemplateType0"/>
                  <w:bookmarkEnd w:id="30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787E61" w:rsidRPr="00165F85" w14:paraId="02C2FCEC" w14:textId="77777777" w:rsidTr="00A253A7">
              <w:trPr>
                <w:trHeight w:val="63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10B68ED" w14:textId="77777777" w:rsidR="004373B2" w:rsidRPr="000838B7" w:rsidRDefault="004373B2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F2F2F2"/>
                  <w:vAlign w:val="center"/>
                </w:tcPr>
                <w:p w14:paraId="0DC53F91" w14:textId="53A8407F" w:rsidR="004373B2" w:rsidRPr="00C72B0E" w:rsidRDefault="004373B2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1" w:name="file_imgArrow0"/>
                  <w:bookmarkEnd w:id="3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78BF3202">
                      <v:shape id="_x0000_i1030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3244DA1" w14:textId="7F4D40DF" w:rsidR="004373B2" w:rsidRPr="00C72B0E" w:rsidRDefault="004373B2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2" w:name="file_imgBars0"/>
                  <w:bookmarkEnd w:id="3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51BEAAC4">
                      <v:shape id="_x0000_i1032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0D6D9EA3" w14:textId="77777777" w:rsidR="004373B2" w:rsidRDefault="004373B2" w:rsidP="000A12A0"/>
          <w:tbl>
            <w:tblPr>
              <w:tblW w:w="654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69"/>
              <w:gridCol w:w="2177"/>
            </w:tblGrid>
            <w:tr w:rsidR="00787E61" w:rsidRPr="00165F85" w14:paraId="5679CD32" w14:textId="77777777" w:rsidTr="000838B7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416B8FD6" w14:textId="77777777" w:rsidR="004373B2" w:rsidRPr="00C72B0E" w:rsidRDefault="004373B2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591A09" w:rsidRPr="00165F85" w14:paraId="55BDCBBC" w14:textId="77777777" w:rsidTr="000838B7">
              <w:trPr>
                <w:trHeight w:val="349"/>
              </w:trPr>
              <w:tc>
                <w:tcPr>
                  <w:tcW w:w="2498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9C1E9CF" w14:textId="77777777" w:rsidR="004373B2" w:rsidRPr="000838B7" w:rsidRDefault="004373B2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869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F335A3B" w14:textId="7036D019" w:rsidR="004373B2" w:rsidRPr="00C72B0E" w:rsidRDefault="004373B2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3" w:name="part_costMat0"/>
                  <w:bookmarkEnd w:id="3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0.68 USD</w:t>
                  </w:r>
                </w:p>
              </w:tc>
              <w:tc>
                <w:tcPr>
                  <w:tcW w:w="2177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0194D78" w14:textId="2DE72370" w:rsidR="004373B2" w:rsidRPr="00C72B0E" w:rsidRDefault="004373B2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4" w:name="part_percentMat0"/>
                  <w:bookmarkEnd w:id="3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1%</w:t>
                  </w:r>
                </w:p>
              </w:tc>
            </w:tr>
            <w:tr w:rsidR="00787E61" w:rsidRPr="00165F85" w14:paraId="7D1D16FA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D3DCEA6" w14:textId="77777777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72DB0F6" w14:textId="17475BDB" w:rsidR="004373B2" w:rsidRPr="00C72B0E" w:rsidRDefault="004373B2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5" w:name="part_costMfg0"/>
                  <w:bookmarkEnd w:id="3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45.55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EEAB48B" w14:textId="16A4CDC8" w:rsidR="004373B2" w:rsidRPr="00C72B0E" w:rsidRDefault="004373B2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6" w:name="part_percentMfg0"/>
                  <w:bookmarkEnd w:id="3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99%</w:t>
                  </w:r>
                </w:p>
              </w:tc>
            </w:tr>
            <w:tr w:rsidR="00787E61" w:rsidRPr="00165F85" w14:paraId="182509CA" w14:textId="77777777" w:rsidTr="007130F0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00776E5" w14:textId="588A2D54" w:rsidR="004373B2" w:rsidRPr="000838B7" w:rsidRDefault="004373B2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37" w:name="part_MarkupDiscountLabel1"/>
                  <w:bookmarkEnd w:id="37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Discount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969159F" w14:textId="34F7F99A" w:rsidR="004373B2" w:rsidRPr="00C72B0E" w:rsidRDefault="004373B2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8" w:name="part_costMD1"/>
                  <w:bookmarkEnd w:id="3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F6F33D9" w14:textId="282F5B5E" w:rsidR="004373B2" w:rsidRPr="00C72B0E" w:rsidRDefault="004373B2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9" w:name="part_percentMD0"/>
                  <w:bookmarkEnd w:id="3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</w:tbl>
          <w:p w14:paraId="5FF54AE5" w14:textId="77777777" w:rsidR="004373B2" w:rsidRPr="00503AEB" w:rsidRDefault="004373B2" w:rsidP="000A12A0">
            <w:pPr>
              <w:rPr>
                <w:sz w:val="4"/>
                <w:szCs w:val="4"/>
              </w:rPr>
            </w:pPr>
          </w:p>
        </w:tc>
      </w:tr>
    </w:tbl>
    <w:p w14:paraId="230D8396" w14:textId="77777777" w:rsidR="004373B2" w:rsidRDefault="004373B2"/>
    <w:tbl>
      <w:tblPr>
        <w:tblW w:w="10894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A0" w:firstRow="1" w:lastRow="0" w:firstColumn="1" w:lastColumn="0" w:noHBand="0" w:noVBand="0"/>
      </w:tblPr>
      <w:tblGrid>
        <w:gridCol w:w="1390"/>
        <w:gridCol w:w="557"/>
        <w:gridCol w:w="1355"/>
        <w:gridCol w:w="865"/>
        <w:gridCol w:w="1335"/>
        <w:gridCol w:w="2045"/>
        <w:gridCol w:w="1206"/>
        <w:gridCol w:w="943"/>
        <w:gridCol w:w="1198"/>
      </w:tblGrid>
      <w:tr w:rsidR="00C34106" w:rsidRPr="00C22079" w14:paraId="09B4D387" w14:textId="77777777" w:rsidTr="006A713F">
        <w:trPr>
          <w:trHeight w:val="476"/>
        </w:trPr>
        <w:tc>
          <w:tcPr>
            <w:tcW w:w="10894" w:type="dxa"/>
            <w:gridSpan w:val="9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2B196E9A" w14:textId="77777777" w:rsidR="004373B2" w:rsidRPr="00A575D9" w:rsidRDefault="004373B2" w:rsidP="00C34106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lastRenderedPageBreak/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4373B2" w:rsidRPr="00C22079" w14:paraId="4666B56F" w14:textId="77777777" w:rsidTr="004373B2">
        <w:trPr>
          <w:trHeight w:val="463"/>
        </w:trPr>
        <w:tc>
          <w:tcPr>
            <w:tcW w:w="1390" w:type="dxa"/>
            <w:tcBorders>
              <w:top w:val="single" w:sz="18" w:space="0" w:color="004B7A"/>
              <w:left w:val="single" w:sz="4" w:space="0" w:color="D9D9D9"/>
            </w:tcBorders>
            <w:shd w:val="clear" w:color="auto" w:fill="FFFFFF"/>
          </w:tcPr>
          <w:p w14:paraId="7923A3C0" w14:textId="77777777" w:rsidR="004373B2" w:rsidRPr="00C22079" w:rsidRDefault="004373B2" w:rsidP="00C34106">
            <w:pPr>
              <w:jc w:val="center"/>
            </w:pPr>
            <w:r>
              <w:pict w14:anchorId="4BC8CFB5">
                <v:shape id="Picture 2" o:spid="_x0000_s1029" type="#_x0000_t75" style="position:absolute;left:0;text-align:left;margin-left:-5.15pt;margin-top:17.65pt;width:538.1pt;height:51.35pt;z-index:-251659264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1912" w:type="dxa"/>
            <w:gridSpan w:val="2"/>
            <w:tcBorders>
              <w:top w:val="single" w:sz="18" w:space="0" w:color="004B7A"/>
            </w:tcBorders>
            <w:shd w:val="clear" w:color="auto" w:fill="FFFFFF"/>
          </w:tcPr>
          <w:p w14:paraId="674E086A" w14:textId="77777777" w:rsidR="004373B2" w:rsidRPr="00C22079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200" w:type="dxa"/>
            <w:gridSpan w:val="2"/>
            <w:tcBorders>
              <w:top w:val="single" w:sz="18" w:space="0" w:color="004B7A"/>
            </w:tcBorders>
            <w:shd w:val="clear" w:color="auto" w:fill="FFFFFF"/>
          </w:tcPr>
          <w:p w14:paraId="37A5BA87" w14:textId="77777777" w:rsidR="004373B2" w:rsidRPr="00C22079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251" w:type="dxa"/>
            <w:gridSpan w:val="2"/>
            <w:tcBorders>
              <w:top w:val="single" w:sz="18" w:space="0" w:color="004B7A"/>
            </w:tcBorders>
            <w:shd w:val="clear" w:color="auto" w:fill="FFFFFF"/>
          </w:tcPr>
          <w:p w14:paraId="6BF195B9" w14:textId="77777777" w:rsidR="004373B2" w:rsidRPr="00C22079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41" w:type="dxa"/>
            <w:gridSpan w:val="2"/>
            <w:tcBorders>
              <w:top w:val="single" w:sz="18" w:space="0" w:color="004B7A"/>
              <w:right w:val="single" w:sz="4" w:space="0" w:color="D9D9D9"/>
            </w:tcBorders>
            <w:shd w:val="clear" w:color="auto" w:fill="FFFFFF"/>
          </w:tcPr>
          <w:p w14:paraId="2E09BB64" w14:textId="77777777" w:rsidR="004373B2" w:rsidRPr="000838B7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4373B2" w:rsidRPr="00C22079" w14:paraId="46EAD3CA" w14:textId="77777777" w:rsidTr="004373B2">
        <w:trPr>
          <w:trHeight w:val="251"/>
        </w:trPr>
        <w:tc>
          <w:tcPr>
            <w:tcW w:w="1947" w:type="dxa"/>
            <w:gridSpan w:val="2"/>
            <w:vMerge w:val="restart"/>
            <w:tcBorders>
              <w:left w:val="single" w:sz="4" w:space="0" w:color="D9D9D9"/>
            </w:tcBorders>
            <w:shd w:val="clear" w:color="auto" w:fill="F2F2F2"/>
          </w:tcPr>
          <w:p w14:paraId="6D4B2F73" w14:textId="77777777" w:rsidR="004373B2" w:rsidRPr="000838B7" w:rsidRDefault="004373B2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355" w:type="dxa"/>
            <w:vMerge w:val="restart"/>
            <w:tcBorders>
              <w:left w:val="single" w:sz="4" w:space="0" w:color="D9D9D9"/>
            </w:tcBorders>
            <w:shd w:val="clear" w:color="auto" w:fill="F2F2F2"/>
          </w:tcPr>
          <w:p w14:paraId="78683D98" w14:textId="19C87B97" w:rsidR="004373B2" w:rsidRPr="00E6392D" w:rsidRDefault="004373B2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0" w:name="fileName1"/>
            <w:bookmarkEnd w:id="40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Corpo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superiore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pinza</w:t>
            </w:r>
            <w:proofErr w:type="spellEnd"/>
          </w:p>
        </w:tc>
        <w:tc>
          <w:tcPr>
            <w:tcW w:w="865" w:type="dxa"/>
            <w:vMerge w:val="restart"/>
            <w:shd w:val="clear" w:color="auto" w:fill="F2F2F2"/>
          </w:tcPr>
          <w:p w14:paraId="520FE2EF" w14:textId="77777777" w:rsidR="004373B2" w:rsidRPr="000838B7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35" w:type="dxa"/>
            <w:vMerge w:val="restart"/>
            <w:shd w:val="clear" w:color="auto" w:fill="F2F2F2"/>
          </w:tcPr>
          <w:p w14:paraId="4681C842" w14:textId="57C223BC" w:rsidR="004373B2" w:rsidRPr="00E6392D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1" w:name="part_material1"/>
            <w:bookmarkEnd w:id="41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Acciaio al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carbonio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semplice</w:t>
            </w:r>
          </w:p>
        </w:tc>
        <w:tc>
          <w:tcPr>
            <w:tcW w:w="2045" w:type="dxa"/>
            <w:shd w:val="clear" w:color="auto" w:fill="F2F2F2"/>
          </w:tcPr>
          <w:p w14:paraId="7BEC7938" w14:textId="77777777" w:rsidR="004373B2" w:rsidRPr="000838B7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206" w:type="dxa"/>
            <w:shd w:val="clear" w:color="auto" w:fill="F2F2F2"/>
          </w:tcPr>
          <w:p w14:paraId="39F3531A" w14:textId="01DA471F" w:rsidR="004373B2" w:rsidRPr="00E6392D" w:rsidRDefault="004373B2" w:rsidP="00AB60F2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2" w:name="part_costMat1"/>
            <w:bookmarkEnd w:id="42"/>
            <w:r>
              <w:rPr>
                <w:rFonts w:ascii="Arial Narrow" w:hAnsi="Arial Narrow"/>
                <w:color w:val="718883"/>
                <w:sz w:val="18"/>
                <w:szCs w:val="18"/>
              </w:rPr>
              <w:t>0.68 USD</w:t>
            </w:r>
          </w:p>
        </w:tc>
        <w:tc>
          <w:tcPr>
            <w:tcW w:w="943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46C7ECBA" w14:textId="77777777" w:rsidR="004373B2" w:rsidRPr="000838B7" w:rsidRDefault="004373B2" w:rsidP="00E0401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198" w:type="dxa"/>
            <w:tcBorders>
              <w:left w:val="nil"/>
              <w:right w:val="single" w:sz="4" w:space="0" w:color="D9D9D9"/>
            </w:tcBorders>
            <w:shd w:val="clear" w:color="auto" w:fill="F2F2F2"/>
          </w:tcPr>
          <w:p w14:paraId="7ED18511" w14:textId="0BD8255A" w:rsidR="004373B2" w:rsidRPr="0006611E" w:rsidRDefault="004373B2" w:rsidP="00E0401B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3" w:name="part_costpp0"/>
            <w:bookmarkEnd w:id="43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46.23 USD</w:t>
            </w:r>
          </w:p>
        </w:tc>
      </w:tr>
      <w:tr w:rsidR="004373B2" w:rsidRPr="00C22079" w14:paraId="24198B75" w14:textId="77777777" w:rsidTr="004373B2">
        <w:trPr>
          <w:trHeight w:val="249"/>
        </w:trPr>
        <w:tc>
          <w:tcPr>
            <w:tcW w:w="1947" w:type="dxa"/>
            <w:gridSpan w:val="2"/>
            <w:vMerge/>
            <w:tcBorders>
              <w:left w:val="single" w:sz="4" w:space="0" w:color="D9D9D9"/>
            </w:tcBorders>
            <w:shd w:val="clear" w:color="auto" w:fill="F2F2F2"/>
          </w:tcPr>
          <w:p w14:paraId="39CBB48A" w14:textId="77777777" w:rsidR="004373B2" w:rsidRPr="000838B7" w:rsidRDefault="004373B2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55" w:type="dxa"/>
            <w:vMerge/>
            <w:tcBorders>
              <w:left w:val="single" w:sz="4" w:space="0" w:color="D9D9D9"/>
            </w:tcBorders>
            <w:shd w:val="clear" w:color="auto" w:fill="F2F2F2"/>
          </w:tcPr>
          <w:p w14:paraId="56D9E8E6" w14:textId="77777777" w:rsidR="004373B2" w:rsidRPr="00E6392D" w:rsidRDefault="004373B2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65" w:type="dxa"/>
            <w:vMerge/>
            <w:shd w:val="clear" w:color="auto" w:fill="F2F2F2"/>
          </w:tcPr>
          <w:p w14:paraId="00C8A66F" w14:textId="77777777" w:rsidR="004373B2" w:rsidRPr="000838B7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35" w:type="dxa"/>
            <w:vMerge/>
            <w:shd w:val="clear" w:color="auto" w:fill="F2F2F2"/>
          </w:tcPr>
          <w:p w14:paraId="2CA5B2DD" w14:textId="77777777" w:rsidR="004373B2" w:rsidRPr="00E6392D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2045" w:type="dxa"/>
            <w:shd w:val="clear" w:color="auto" w:fill="F2F2F2"/>
          </w:tcPr>
          <w:p w14:paraId="6BCB8726" w14:textId="77777777" w:rsidR="004373B2" w:rsidRPr="000838B7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206" w:type="dxa"/>
            <w:shd w:val="clear" w:color="auto" w:fill="F2F2F2"/>
          </w:tcPr>
          <w:p w14:paraId="7A0CB15A" w14:textId="279B94B6" w:rsidR="004373B2" w:rsidRPr="00E6392D" w:rsidRDefault="004373B2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4" w:name="part_costMfg1"/>
            <w:bookmarkEnd w:id="44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45.55 USD</w:t>
            </w:r>
          </w:p>
        </w:tc>
        <w:tc>
          <w:tcPr>
            <w:tcW w:w="2141" w:type="dxa"/>
            <w:gridSpan w:val="2"/>
            <w:tcBorders>
              <w:right w:val="single" w:sz="4" w:space="0" w:color="D9D9D9"/>
            </w:tcBorders>
            <w:shd w:val="clear" w:color="auto" w:fill="F2F2F2"/>
            <w:vAlign w:val="center"/>
          </w:tcPr>
          <w:p w14:paraId="53FCCB8C" w14:textId="77777777" w:rsidR="004373B2" w:rsidRPr="00E6392D" w:rsidRDefault="004373B2" w:rsidP="00007A5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</w:p>
        </w:tc>
      </w:tr>
      <w:tr w:rsidR="004373B2" w:rsidRPr="00C22079" w14:paraId="37F23885" w14:textId="77777777" w:rsidTr="004373B2">
        <w:trPr>
          <w:trHeight w:val="395"/>
        </w:trPr>
        <w:tc>
          <w:tcPr>
            <w:tcW w:w="1947" w:type="dxa"/>
            <w:gridSpan w:val="2"/>
            <w:vMerge/>
            <w:tcBorders>
              <w:left w:val="single" w:sz="4" w:space="0" w:color="D9D9D9"/>
            </w:tcBorders>
            <w:shd w:val="clear" w:color="auto" w:fill="F2F2F2"/>
          </w:tcPr>
          <w:p w14:paraId="0307D9EE" w14:textId="77777777" w:rsidR="004373B2" w:rsidRPr="000838B7" w:rsidRDefault="004373B2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55" w:type="dxa"/>
            <w:vMerge/>
            <w:tcBorders>
              <w:left w:val="single" w:sz="4" w:space="0" w:color="D9D9D9"/>
            </w:tcBorders>
            <w:shd w:val="clear" w:color="auto" w:fill="F2F2F2"/>
          </w:tcPr>
          <w:p w14:paraId="5F402B71" w14:textId="77777777" w:rsidR="004373B2" w:rsidRPr="00E6392D" w:rsidRDefault="004373B2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65" w:type="dxa"/>
            <w:vMerge/>
            <w:shd w:val="clear" w:color="auto" w:fill="F2F2F2"/>
          </w:tcPr>
          <w:p w14:paraId="3BCF7FCB" w14:textId="77777777" w:rsidR="004373B2" w:rsidRPr="000838B7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35" w:type="dxa"/>
            <w:vMerge/>
            <w:shd w:val="clear" w:color="auto" w:fill="F2F2F2"/>
          </w:tcPr>
          <w:p w14:paraId="22667540" w14:textId="77777777" w:rsidR="004373B2" w:rsidRPr="00E6392D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2045" w:type="dxa"/>
            <w:shd w:val="clear" w:color="auto" w:fill="F2F2F2"/>
          </w:tcPr>
          <w:p w14:paraId="4FACDE4F" w14:textId="3D7CE5E6" w:rsidR="004373B2" w:rsidRPr="000838B7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45" w:name="part_MarkupDiscountLabel0"/>
            <w:bookmarkEnd w:id="45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Discount</w:t>
            </w:r>
          </w:p>
        </w:tc>
        <w:tc>
          <w:tcPr>
            <w:tcW w:w="1206" w:type="dxa"/>
            <w:shd w:val="clear" w:color="auto" w:fill="F2F2F2"/>
          </w:tcPr>
          <w:p w14:paraId="35D9502C" w14:textId="4B7725F5" w:rsidR="004373B2" w:rsidRPr="00E6392D" w:rsidRDefault="004373B2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6" w:name="part_costMD0"/>
            <w:bookmarkEnd w:id="46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2141" w:type="dxa"/>
            <w:gridSpan w:val="2"/>
            <w:tcBorders>
              <w:right w:val="single" w:sz="4" w:space="0" w:color="D9D9D9"/>
            </w:tcBorders>
            <w:shd w:val="clear" w:color="auto" w:fill="F2F2F2"/>
          </w:tcPr>
          <w:p w14:paraId="6CE568CC" w14:textId="77777777" w:rsidR="004373B2" w:rsidRPr="000838B7" w:rsidRDefault="004373B2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C34106" w:rsidRPr="00C22079" w14:paraId="5B6DF8FF" w14:textId="77777777" w:rsidTr="00D04E61">
        <w:trPr>
          <w:trHeight w:val="584"/>
        </w:trPr>
        <w:tc>
          <w:tcPr>
            <w:tcW w:w="10894" w:type="dxa"/>
            <w:gridSpan w:val="9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626F1B0F" w14:textId="77777777" w:rsidR="004373B2" w:rsidRPr="00D51783" w:rsidRDefault="004373B2" w:rsidP="002548AB">
            <w:pPr>
              <w:rPr>
                <w:rFonts w:ascii="Arial Narrow" w:hAnsi="Arial Narrow"/>
                <w:b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B776E9" w:rsidRPr="00C22079" w14:paraId="0D8B8883" w14:textId="77777777" w:rsidTr="00D04E61">
        <w:trPr>
          <w:trHeight w:val="5310"/>
        </w:trPr>
        <w:tc>
          <w:tcPr>
            <w:tcW w:w="10894" w:type="dxa"/>
            <w:gridSpan w:val="9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C94005" w:rsidRPr="00F736DF" w14:paraId="61E05465" w14:textId="77777777" w:rsidTr="006A713F">
              <w:trPr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4F633B8" w14:textId="41A526F5" w:rsidR="004373B2" w:rsidRPr="000838B7" w:rsidRDefault="004373B2" w:rsidP="0017065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bookmarkStart w:id="47" w:name="part_SetupCostTable0"/>
                  <w:bookmarkEnd w:id="47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42ACE99" w14:textId="77777777" w:rsidR="004373B2" w:rsidRPr="00F736DF" w:rsidRDefault="004373B2" w:rsidP="00C9400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9447243" w14:textId="5229454C" w:rsidR="004373B2" w:rsidRPr="00F736DF" w:rsidRDefault="004373B2" w:rsidP="0017065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48" w:name="part_currency15"/>
                  <w:bookmarkEnd w:id="4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C94005" w:rsidRPr="00F736DF" w14:paraId="1ACE77E2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612A1A5" w14:textId="47F9CE73" w:rsidR="004373B2" w:rsidRPr="00911D10" w:rsidRDefault="004373B2" w:rsidP="00170659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 xml:space="preserve">Laser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Impostazione</w:t>
                  </w:r>
                  <w:proofErr w:type="spellEnd"/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</w:tcPr>
                <w:p w14:paraId="43D039EB" w14:textId="5571F0EF" w:rsidR="004373B2" w:rsidRPr="00F736DF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64AB355" w14:textId="0F34F4E4" w:rsidR="004373B2" w:rsidRPr="00F736DF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20.00</w:t>
                  </w:r>
                </w:p>
              </w:tc>
            </w:tr>
            <w:tr w:rsidR="004373B2" w:rsidRPr="00F736DF" w14:paraId="1DD2B5C1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9E8C81" w14:textId="37937352" w:rsidR="004373B2" w:rsidRDefault="004373B2" w:rsidP="00170659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Impostazione</w:t>
                  </w:r>
                  <w:proofErr w:type="spellEnd"/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</w:tcPr>
                <w:p w14:paraId="75811F88" w14:textId="2EBBF232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A3892F" w14:textId="7B474718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20.00</w:t>
                  </w:r>
                </w:p>
              </w:tc>
            </w:tr>
            <w:tr w:rsidR="00C94005" w:rsidRPr="00F736DF" w14:paraId="642F4092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DD9CED2" w14:textId="77777777" w:rsidR="004373B2" w:rsidRPr="000838B7" w:rsidRDefault="004373B2" w:rsidP="00170659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</w:tcPr>
                <w:p w14:paraId="27E0578F" w14:textId="567E715D" w:rsidR="004373B2" w:rsidRPr="0069253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49" w:name="part_timeTotalSetupOp0"/>
                  <w:bookmarkEnd w:id="4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48BD9CC" w14:textId="5E21EC98" w:rsidR="004373B2" w:rsidRPr="0069253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0" w:name="part_costTotalSetupOp0"/>
                  <w:bookmarkEnd w:id="5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40.00</w:t>
                  </w:r>
                </w:p>
              </w:tc>
            </w:tr>
          </w:tbl>
          <w:p w14:paraId="03CD1C9A" w14:textId="77777777" w:rsidR="004373B2" w:rsidRDefault="004373B2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ook w:val="04A0" w:firstRow="1" w:lastRow="0" w:firstColumn="1" w:lastColumn="0" w:noHBand="0" w:noVBand="1"/>
            </w:tblPr>
            <w:tblGrid>
              <w:gridCol w:w="2407"/>
              <w:gridCol w:w="1800"/>
              <w:gridCol w:w="1530"/>
              <w:gridCol w:w="1350"/>
              <w:gridCol w:w="1710"/>
              <w:gridCol w:w="1710"/>
            </w:tblGrid>
            <w:tr w:rsidR="004A55DE" w:rsidRPr="00D02B41" w14:paraId="02EE2E0D" w14:textId="77777777" w:rsidTr="006A713F">
              <w:trPr>
                <w:trHeight w:val="458"/>
              </w:trPr>
              <w:tc>
                <w:tcPr>
                  <w:tcW w:w="240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857F3AA" w14:textId="07552BBD" w:rsidR="004373B2" w:rsidRPr="000838B7" w:rsidRDefault="004373B2" w:rsidP="000B3D87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Percorsi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taglio</w:t>
                  </w:r>
                  <w:bookmarkStart w:id="51" w:name="part_CutTbl0"/>
                  <w:bookmarkEnd w:id="51"/>
                  <w:proofErr w:type="spellEnd"/>
                </w:p>
              </w:tc>
              <w:tc>
                <w:tcPr>
                  <w:tcW w:w="180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12BBAAB" w14:textId="77777777" w:rsidR="004373B2" w:rsidRDefault="004373B2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</w:p>
                <w:p w14:paraId="55A4F9E7" w14:textId="77777777" w:rsidR="004373B2" w:rsidRDefault="004373B2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di </w:t>
                  </w:r>
                </w:p>
                <w:p w14:paraId="3513ED35" w14:textId="77777777" w:rsidR="004373B2" w:rsidRPr="00D02B41" w:rsidRDefault="004373B2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</w:p>
              </w:tc>
              <w:tc>
                <w:tcPr>
                  <w:tcW w:w="153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87FDF5F" w14:textId="77777777" w:rsidR="004373B2" w:rsidRPr="00D02B41" w:rsidRDefault="004373B2" w:rsidP="00AD403C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135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CA9268A" w14:textId="043DC1D4" w:rsidR="004373B2" w:rsidRPr="00D02B41" w:rsidRDefault="004373B2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Lunghezza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(</w:t>
                  </w:r>
                  <w:bookmarkStart w:id="52" w:name="part_cutLength0"/>
                  <w:bookmarkEnd w:id="5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71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0384C9B" w14:textId="77777777" w:rsidR="004373B2" w:rsidRPr="00D02B41" w:rsidRDefault="004373B2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71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ADFB34B" w14:textId="03F5FE5B" w:rsidR="004373B2" w:rsidRPr="00D02B41" w:rsidRDefault="004373B2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3" w:name="part_currency11"/>
                  <w:bookmarkEnd w:id="53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4A55DE" w:rsidRPr="00D02B41" w14:paraId="31673A2A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669481F" w14:textId="4BCFD713" w:rsidR="004373B2" w:rsidRPr="00D02B41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00084DD" w14:textId="7F7AC904" w:rsidR="004373B2" w:rsidRPr="00D02B41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EF5D436" w14:textId="247EABD8" w:rsidR="004373B2" w:rsidRPr="00D02B41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DB0694" w14:textId="2A934E05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406.40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982DA9" w14:textId="7024D368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11C9AB1" w14:textId="4FCF2275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0.28</w:t>
                  </w:r>
                </w:p>
              </w:tc>
            </w:tr>
            <w:tr w:rsidR="004373B2" w:rsidRPr="00D02B41" w14:paraId="4332CD39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75E3A8" w14:textId="0EF7D515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AB7EC5" w14:textId="54B64425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2B2421" w14:textId="6F611E26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15FAA8" w14:textId="7BCE886B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15.71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3DAB77" w14:textId="3D547160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1E7C30E" w14:textId="6B8E3721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21A31D62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978B34E" w14:textId="09AAF6DF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836AF6" w14:textId="7ECD7A50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AAB3EFA" w14:textId="2BDA3CD6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9BCDF7" w14:textId="6E5C954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15.71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2397212" w14:textId="70D71C08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0D9E13F" w14:textId="075B3FF1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06CC5DA3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2645ED9" w14:textId="6930DD23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F97760F" w14:textId="12A082A3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0990561" w14:textId="32C06D33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9700B3F" w14:textId="1B2A0A08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15.71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A6C1B6C" w14:textId="36CF99D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064D1AC" w14:textId="554DAB24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2FC7860B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64720B1" w14:textId="146E2539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5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1BE0B15" w14:textId="6096AB49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2BBE3F2" w14:textId="0F35F679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24810C" w14:textId="243D497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29.07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C7783CD" w14:textId="5E3814F9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0080C2A" w14:textId="28897DE2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4373B2" w:rsidRPr="00D02B41" w14:paraId="42902325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B0B75BF" w14:textId="2EA11DC8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6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B0FD13" w14:textId="7600453D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DE98FD4" w14:textId="036D2F39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43F8E43" w14:textId="0EB94D24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29.07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5415670" w14:textId="75D110BA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9DE613" w14:textId="707BA7AE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4373B2" w:rsidRPr="00D02B41" w14:paraId="3307BCB8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CA626B" w14:textId="4ADFBD41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A2E8999" w14:textId="046C3B5C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618D9E" w14:textId="472DFC9B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82DAD5" w14:textId="4A40AB6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21227EB" w14:textId="2DFBD014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D925D07" w14:textId="306A644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206A550A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4FBE0F" w14:textId="2A4D262B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8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A3B35FE" w14:textId="6CBE08AC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C93245F" w14:textId="515FB282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E714D8" w14:textId="5F500129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317957D" w14:textId="1B497D3B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ACE88FE" w14:textId="6D55F328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563F9228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D6E9F0D" w14:textId="5FD6F1A7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9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D88213" w14:textId="54018DCD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802F044" w14:textId="5AA9CE28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C8209D" w14:textId="3F56C8D2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9824EA" w14:textId="7F62F68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ACD04D7" w14:textId="12989BD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252BEC02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78D5530" w14:textId="2109DE72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10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40A11D1" w14:textId="12A78D77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15A50AD" w14:textId="40EABDBC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0D5B6D9" w14:textId="087DB549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1D44693" w14:textId="59A058C8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7A44D07" w14:textId="777AD16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67714EFD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0745F8" w14:textId="00F02E95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9140ABE" w14:textId="1937C879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0ECF815" w14:textId="0C12823C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DF62E66" w14:textId="3D1AE039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85EC0B1" w14:textId="4B18B12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1324A3" w14:textId="0D51F201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76302AB5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671FF9" w14:textId="30E36A93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2428772" w14:textId="1F7C56F5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D530126" w14:textId="0020A869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45FD563" w14:textId="7FE9687B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8A14D9" w14:textId="385A3A8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4EB986" w14:textId="78855C2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10C766B6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5580455" w14:textId="4CBC195A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CAAE64D" w14:textId="6725653D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52055D" w14:textId="20A9C34F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CA4C87B" w14:textId="2BB661A0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15.71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ABEEB9" w14:textId="0ECC0C3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6F21976" w14:textId="44FE8D8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066FD189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15521DF" w14:textId="0AC615F7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14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A01363C" w14:textId="6C456A1D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B8A8DEA" w14:textId="3E04BC04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D731610" w14:textId="56ADCB6E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15.71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22254D" w14:textId="64621CF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FDCB5F" w14:textId="22FE200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07565F03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19A950" w14:textId="1787A3B9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15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814498" w14:textId="49A0BB6F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8314F97" w14:textId="36437940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C71B90" w14:textId="558F639E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75.20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F7936A2" w14:textId="78ED764B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831BE17" w14:textId="48E0098A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0.05</w:t>
                  </w:r>
                </w:p>
              </w:tc>
            </w:tr>
            <w:tr w:rsidR="004373B2" w:rsidRPr="00D02B41" w14:paraId="2949AC26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DA87A39" w14:textId="0A5DF7FD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16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658612" w14:textId="51FF51A4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8D51E35" w14:textId="4AEBEB47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2F49D89" w14:textId="57ADCF72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29.07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4C7925" w14:textId="41FC1B49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9D05B41" w14:textId="7FAF954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4373B2" w:rsidRPr="00D02B41" w14:paraId="17ECFDBB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85CAC1C" w14:textId="79CEBE48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6435E34" w14:textId="0B66B7B6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181B4ED" w14:textId="7EA275CA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06BF3C" w14:textId="398DBAD2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29.07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5E36A84" w14:textId="0D44EE9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07A1E65" w14:textId="2883058E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4373B2" w:rsidRPr="00D02B41" w14:paraId="1DBB058C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AD94A7" w14:textId="2AD09E60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lastRenderedPageBreak/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18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22CC3C0" w14:textId="20589A53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A5E8AF8" w14:textId="022526A4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8062D6D" w14:textId="664815C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0098691" w14:textId="76794A7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87C2599" w14:textId="262AA4C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46ECCEEB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E9DF82C" w14:textId="05CAF500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19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D466FF9" w14:textId="5625BC7E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4281F2" w14:textId="00BD1029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7FD643" w14:textId="702194F6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4BAEC4" w14:textId="535C97AE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57C91A8" w14:textId="2233CC66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534D63E8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F8C703" w14:textId="5AFE9C76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20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5F79CE0" w14:textId="74C54B42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74A0E99" w14:textId="4FE50E7F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1ED985" w14:textId="216A112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8BD0A1" w14:textId="7D20D809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7CFA081" w14:textId="700CCD6C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49AC46AC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4E3C8C" w14:textId="7120022F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758D84" w14:textId="7400ACC6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C2E5CE" w14:textId="58F110C1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F6FC68" w14:textId="331C9A7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3E0330" w14:textId="6B5DFB8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E0D2760" w14:textId="0F883EE5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7FFB4F84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8CCCA9" w14:textId="6726899D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94306E" w14:textId="4C7A463E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D12DF47" w14:textId="09E59C2F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80C6F2D" w14:textId="48A55A84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011D6A9" w14:textId="0A8E509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764C58B" w14:textId="10B5C9FB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01A490FA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73EE59A" w14:textId="215A77AD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23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FB2215" w14:textId="26ADEBD0" w:rsidR="004373B2" w:rsidRDefault="004373B2" w:rsidP="00B70DA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7575101" w14:textId="793C3FDF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BCB50E1" w14:textId="176B4424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1EAA674" w14:textId="0921C72A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2005409" w14:textId="6FE23E91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A55DE" w:rsidRPr="00D02B41" w14:paraId="0048417E" w14:textId="77777777" w:rsidTr="006A713F">
              <w:trPr>
                <w:trHeight w:val="427"/>
              </w:trPr>
              <w:tc>
                <w:tcPr>
                  <w:tcW w:w="240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02F2A22" w14:textId="77777777" w:rsidR="004373B2" w:rsidRPr="000838B7" w:rsidRDefault="004373B2" w:rsidP="00F30CB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0C704221" w14:textId="77777777" w:rsidR="004373B2" w:rsidRDefault="004373B2" w:rsidP="00B70DA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  <w:p w14:paraId="49A5B56B" w14:textId="77777777" w:rsidR="004373B2" w:rsidRPr="00B70DA8" w:rsidRDefault="004373B2" w:rsidP="00B70DA8">
                  <w:pPr>
                    <w:jc w:val="right"/>
                    <w:rPr>
                      <w:rFonts w:ascii="Arial Narrow" w:hAnsi="Arial Narrow" w:cs="AkzidenzGroteskBE-Regular"/>
                    </w:rPr>
                  </w:pPr>
                </w:p>
              </w:tc>
              <w:tc>
                <w:tcPr>
                  <w:tcW w:w="153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52DA402" w14:textId="7ADCFBE3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4" w:name="part_numTtlCutOp0"/>
                  <w:bookmarkEnd w:id="5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23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72F9CE45" w14:textId="50082016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5" w:name="part_cutLengthTtlCutOp0"/>
                  <w:bookmarkEnd w:id="55"/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746B1C7B" w14:textId="0AB82CC7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6" w:name="part_timeTtlCutOp0"/>
                  <w:bookmarkEnd w:id="56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N/A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C309EC8" w14:textId="569A84C4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7" w:name="part_costTtlCutOp0"/>
                  <w:bookmarkEnd w:id="5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0.55</w:t>
                  </w:r>
                </w:p>
              </w:tc>
            </w:tr>
          </w:tbl>
          <w:p w14:paraId="6F052249" w14:textId="77777777" w:rsidR="004373B2" w:rsidRDefault="004373B2" w:rsidP="00C34106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ook w:val="04A0" w:firstRow="1" w:lastRow="0" w:firstColumn="1" w:lastColumn="0" w:noHBand="0" w:noVBand="1"/>
            </w:tblPr>
            <w:tblGrid>
              <w:gridCol w:w="3567"/>
              <w:gridCol w:w="3585"/>
              <w:gridCol w:w="3334"/>
            </w:tblGrid>
            <w:tr w:rsidR="0022470B" w:rsidRPr="00F736DF" w14:paraId="6FF35F6A" w14:textId="77777777" w:rsidTr="006A713F">
              <w:trPr>
                <w:trHeight w:val="425"/>
              </w:trPr>
              <w:tc>
                <w:tcPr>
                  <w:tcW w:w="356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E3E69EB" w14:textId="7A26DCA4" w:rsidR="004373B2" w:rsidRPr="000838B7" w:rsidRDefault="004373B2" w:rsidP="000E084B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Piegature</w:t>
                  </w:r>
                  <w:bookmarkStart w:id="58" w:name="part_BendsTable0"/>
                  <w:bookmarkEnd w:id="58"/>
                  <w:proofErr w:type="spellEnd"/>
                </w:p>
              </w:tc>
              <w:tc>
                <w:tcPr>
                  <w:tcW w:w="358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B72202E" w14:textId="77777777" w:rsidR="004373B2" w:rsidRPr="00F736DF" w:rsidRDefault="004373B2" w:rsidP="00A63AB2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333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4496D4F" w14:textId="3938BEA7" w:rsidR="004373B2" w:rsidRPr="00F736DF" w:rsidRDefault="004373B2" w:rsidP="00E77FB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9" w:name="part_currency7"/>
                  <w:bookmarkEnd w:id="59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470B" w:rsidRPr="00F736DF" w14:paraId="3ACC59E4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6A05F0A" w14:textId="00E42F12" w:rsidR="004373B2" w:rsidRPr="00911D10" w:rsidRDefault="004373B2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PiegaturaBordo1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16AF473" w14:textId="4CEE6D2D" w:rsidR="004373B2" w:rsidRPr="00F736DF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F30B63E" w14:textId="71DF348F" w:rsidR="004373B2" w:rsidRPr="00F736DF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4373B2" w:rsidRPr="00F736DF" w14:paraId="1A954398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5379183" w14:textId="6B4ED19E" w:rsidR="004373B2" w:rsidRDefault="004373B2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PiegaturaBordo2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FD638AF" w14:textId="49CC8B77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8499991" w14:textId="470F31D1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4373B2" w:rsidRPr="00F736DF" w14:paraId="71764909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5EC39D9" w14:textId="61DCCFA2" w:rsidR="004373B2" w:rsidRDefault="004373B2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PiegaturaBordo3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273E4FD" w14:textId="6F16734F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324AFBA" w14:textId="4B528866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4373B2" w:rsidRPr="00F736DF" w14:paraId="525E8D6C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65DB663" w14:textId="10645ABA" w:rsidR="004373B2" w:rsidRDefault="004373B2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PiegaturaBordo4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42AC5B7" w14:textId="74F95A06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7EFB77A" w14:textId="1CFF8AD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4373B2" w:rsidRPr="00F736DF" w14:paraId="654E78DF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76F7F65" w14:textId="0E8001DE" w:rsidR="004373B2" w:rsidRDefault="004373B2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PiegaturaBordo6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B774046" w14:textId="5FD468FB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8E99D8F" w14:textId="72CC3C06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22470B" w:rsidRPr="00F736DF" w14:paraId="267E61B1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CA152EC" w14:textId="77777777" w:rsidR="004373B2" w:rsidRPr="000838B7" w:rsidRDefault="004373B2" w:rsidP="000E084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3F7126E" w14:textId="40670F98" w:rsidR="004373B2" w:rsidRPr="0069253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60" w:name="part_numTotalBendOp0"/>
                  <w:bookmarkEnd w:id="6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5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8AF8FB" w14:textId="4CCE116F" w:rsidR="004373B2" w:rsidRPr="0069253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61" w:name="part_costTotalBendOp0"/>
                  <w:bookmarkEnd w:id="61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5.00</w:t>
                  </w:r>
                </w:p>
              </w:tc>
            </w:tr>
          </w:tbl>
          <w:p w14:paraId="59769918" w14:textId="77777777" w:rsidR="004373B2" w:rsidRDefault="004373B2" w:rsidP="00C34106"/>
          <w:p w14:paraId="62AD64BD" w14:textId="187FB9A6" w:rsidR="004373B2" w:rsidRDefault="004373B2" w:rsidP="007B50B3">
            <w:pPr>
              <w:tabs>
                <w:tab w:val="left" w:pos="1380"/>
              </w:tabs>
            </w:pPr>
          </w:p>
          <w:p w14:paraId="6C18C6B2" w14:textId="77777777" w:rsidR="004373B2" w:rsidRPr="00C22079" w:rsidRDefault="004373B2" w:rsidP="00C34106"/>
        </w:tc>
      </w:tr>
    </w:tbl>
    <w:p w14:paraId="3D00C828" w14:textId="7098B78D" w:rsidR="004373B2" w:rsidRDefault="004373B2" w:rsidP="00F26F2E">
      <w:r>
        <w:lastRenderedPageBreak/>
        <w:br w:type="page"/>
      </w:r>
      <w:bookmarkStart w:id="62" w:name="baseline_section_start0"/>
      <w:bookmarkEnd w:id="62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810"/>
        <w:gridCol w:w="1800"/>
        <w:gridCol w:w="810"/>
        <w:gridCol w:w="90"/>
        <w:gridCol w:w="1890"/>
        <w:gridCol w:w="1800"/>
        <w:gridCol w:w="1350"/>
        <w:gridCol w:w="270"/>
        <w:gridCol w:w="1620"/>
      </w:tblGrid>
      <w:tr w:rsidR="00F26F2E" w:rsidRPr="00C22079" w14:paraId="6C62C40A" w14:textId="77777777" w:rsidTr="006A713F">
        <w:trPr>
          <w:trHeight w:val="478"/>
        </w:trPr>
        <w:tc>
          <w:tcPr>
            <w:tcW w:w="10800" w:type="dxa"/>
            <w:gridSpan w:val="10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620B73B5" w14:textId="77777777" w:rsidR="004373B2" w:rsidRPr="00A575D9" w:rsidRDefault="004373B2" w:rsidP="000E084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br w:type="page"/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F26F2E" w:rsidRPr="00C22079" w14:paraId="4AA5DE32" w14:textId="77777777" w:rsidTr="006A713F">
        <w:trPr>
          <w:trHeight w:val="466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240792F2" w14:textId="77777777" w:rsidR="004373B2" w:rsidRPr="00C22079" w:rsidRDefault="004373B2" w:rsidP="000E084B">
            <w:pPr>
              <w:jc w:val="center"/>
            </w:pPr>
          </w:p>
        </w:tc>
        <w:tc>
          <w:tcPr>
            <w:tcW w:w="2610" w:type="dxa"/>
            <w:gridSpan w:val="2"/>
            <w:tcBorders>
              <w:top w:val="single" w:sz="18" w:space="0" w:color="004B7A"/>
            </w:tcBorders>
          </w:tcPr>
          <w:p w14:paraId="519D0330" w14:textId="77777777" w:rsidR="004373B2" w:rsidRPr="00C22079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3"/>
            <w:tcBorders>
              <w:top w:val="single" w:sz="18" w:space="0" w:color="004B7A"/>
            </w:tcBorders>
          </w:tcPr>
          <w:p w14:paraId="0F9027E6" w14:textId="77777777" w:rsidR="004373B2" w:rsidRPr="00C22079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gridSpan w:val="2"/>
            <w:tcBorders>
              <w:top w:val="single" w:sz="18" w:space="0" w:color="004B7A"/>
            </w:tcBorders>
          </w:tcPr>
          <w:p w14:paraId="285765C4" w14:textId="77777777" w:rsidR="004373B2" w:rsidRPr="00C22079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8" w:space="0" w:color="004B7A"/>
              <w:right w:val="single" w:sz="4" w:space="0" w:color="D9D9D9"/>
            </w:tcBorders>
          </w:tcPr>
          <w:p w14:paraId="3BE7E76C" w14:textId="77777777" w:rsidR="004373B2" w:rsidRPr="000838B7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F26F2E" w:rsidRPr="00C22079" w14:paraId="282F6EB8" w14:textId="77777777" w:rsidTr="00043C57">
        <w:trPr>
          <w:trHeight w:val="587"/>
        </w:trPr>
        <w:tc>
          <w:tcPr>
            <w:tcW w:w="10800" w:type="dxa"/>
            <w:gridSpan w:val="10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5849F456" w14:textId="77777777" w:rsidR="004373B2" w:rsidRPr="00D51783" w:rsidRDefault="004373B2" w:rsidP="000E084B">
            <w:pPr>
              <w:rPr>
                <w:rFonts w:ascii="Arial Narrow" w:hAnsi="Arial Narrow"/>
                <w:b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linea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base</w:t>
            </w:r>
          </w:p>
        </w:tc>
      </w:tr>
      <w:tr w:rsidR="00E825FD" w:rsidRPr="00C22079" w14:paraId="0B927AE2" w14:textId="77777777" w:rsidTr="006A713F">
        <w:trPr>
          <w:trHeight w:val="11412"/>
        </w:trPr>
        <w:tc>
          <w:tcPr>
            <w:tcW w:w="3870" w:type="dxa"/>
            <w:gridSpan w:val="5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1B6E8F77" w14:textId="3BD973EC" w:rsidR="004373B2" w:rsidRDefault="004373B2" w:rsidP="00E825FD">
            <w:pPr>
              <w:jc w:val="center"/>
            </w:pPr>
            <w:bookmarkStart w:id="63" w:name="base_imgFolded0"/>
            <w:bookmarkEnd w:id="63"/>
            <w:r>
              <w:pict w14:anchorId="6916DA52">
                <v:shape id="_x0000_i1028" type="#_x0000_t75" style="width:182.15pt;height:89.2pt">
                  <v:imagedata r:id="rId12" o:title="foldedPic"/>
                </v:shape>
              </w:pict>
            </w:r>
          </w:p>
          <w:p w14:paraId="5A8B2100" w14:textId="63EB444E" w:rsidR="004373B2" w:rsidRDefault="004373B2" w:rsidP="00E825FD">
            <w:pPr>
              <w:jc w:val="center"/>
            </w:pPr>
            <w:bookmarkStart w:id="64" w:name="base_imgFlattened0"/>
            <w:bookmarkEnd w:id="64"/>
            <w:r>
              <w:pict w14:anchorId="7556E2E5">
                <v:shape id="_x0000_i1029" type="#_x0000_t75" style="width:182.15pt;height:89.2pt">
                  <v:imagedata r:id="rId13" o:title="flattenedPic"/>
                </v:shape>
              </w:pict>
            </w:r>
          </w:p>
          <w:p w14:paraId="267DD27F" w14:textId="2473E37C" w:rsidR="004373B2" w:rsidRPr="00C22079" w:rsidRDefault="004373B2" w:rsidP="00E825FD">
            <w:pPr>
              <w:jc w:val="center"/>
            </w:pPr>
            <w:bookmarkStart w:id="65" w:name="base_imgNestingPreview0"/>
            <w:bookmarkEnd w:id="65"/>
          </w:p>
          <w:p w14:paraId="44010F47" w14:textId="77777777" w:rsidR="004373B2" w:rsidRDefault="004373B2" w:rsidP="00E825FD">
            <w:pPr>
              <w:jc w:val="center"/>
            </w:pPr>
          </w:p>
          <w:p w14:paraId="77B3F905" w14:textId="77777777" w:rsidR="004373B2" w:rsidRDefault="004373B2" w:rsidP="00F877A5"/>
          <w:p w14:paraId="4E653A0A" w14:textId="77777777" w:rsidR="004373B2" w:rsidRPr="00F877A5" w:rsidRDefault="004373B2" w:rsidP="00A25A75">
            <w:pPr>
              <w:ind w:right="600"/>
              <w:jc w:val="right"/>
            </w:pPr>
          </w:p>
        </w:tc>
        <w:tc>
          <w:tcPr>
            <w:tcW w:w="6930" w:type="dxa"/>
            <w:gridSpan w:val="5"/>
            <w:tcBorders>
              <w:left w:val="nil"/>
              <w:bottom w:val="single" w:sz="4" w:space="0" w:color="D9D9D9"/>
              <w:right w:val="single" w:sz="4" w:space="0" w:color="D9D9D9"/>
            </w:tcBorders>
          </w:tcPr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59"/>
            </w:tblGrid>
            <w:tr w:rsidR="009C0F53" w:rsidRPr="00165F85" w14:paraId="1837FE11" w14:textId="77777777" w:rsidTr="006A713F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1C7069FA" w14:textId="77777777" w:rsidR="004373B2" w:rsidRPr="000838B7" w:rsidRDefault="004373B2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1F9E5538" w14:textId="717B1459" w:rsidR="004373B2" w:rsidRPr="00C72B0E" w:rsidRDefault="004373B2" w:rsidP="007D64E6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66" w:name="fileName0"/>
                  <w:bookmarkEnd w:id="66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Corpo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superiore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pinza</w:t>
                  </w:r>
                  <w:proofErr w:type="spellEnd"/>
                </w:p>
              </w:tc>
            </w:tr>
            <w:tr w:rsidR="009C0F53" w:rsidRPr="000A12A0" w14:paraId="1268E81B" w14:textId="77777777" w:rsidTr="006A713F">
              <w:trPr>
                <w:trHeight w:val="183"/>
              </w:trPr>
              <w:tc>
                <w:tcPr>
                  <w:tcW w:w="6557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71A98E9" w14:textId="77777777" w:rsidR="004373B2" w:rsidRPr="00165F85" w:rsidRDefault="004373B2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2099D2DF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5D9D15E5" w14:textId="77777777" w:rsidR="004373B2" w:rsidRPr="000838B7" w:rsidRDefault="004373B2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6E5DD3F8" w14:textId="7701E57A" w:rsidR="004373B2" w:rsidRPr="00C72B0E" w:rsidRDefault="004373B2" w:rsidP="000C2315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7" w:name="base_DateTime0"/>
                  <w:bookmarkEnd w:id="6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15:15:28</w:t>
                  </w:r>
                </w:p>
              </w:tc>
            </w:tr>
            <w:tr w:rsidR="009C0F53" w:rsidRPr="00165F85" w14:paraId="7B984657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483B7F91" w14:textId="77777777" w:rsidR="004373B2" w:rsidRPr="000838B7" w:rsidRDefault="004373B2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2D99AD40" w14:textId="2226ABAF" w:rsidR="004373B2" w:rsidRPr="00C72B0E" w:rsidRDefault="004373B2" w:rsidP="007D64E6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68" w:name="base_material0"/>
                  <w:bookmarkEnd w:id="6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 xml:space="preserve">Acciaio al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carbonio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 xml:space="preserve"> semplice</w:t>
                  </w:r>
                </w:p>
              </w:tc>
            </w:tr>
            <w:tr w:rsidR="009C0F53" w:rsidRPr="00165F85" w14:paraId="3A15FBE9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1BCF6C7F" w14:textId="77777777" w:rsidR="004373B2" w:rsidRPr="000838B7" w:rsidRDefault="004373B2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7F820565" w14:textId="7E633B72" w:rsidR="004373B2" w:rsidRPr="00C72B0E" w:rsidRDefault="004373B2" w:rsidP="007D64E6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69" w:name="base_manufacturingprocess0"/>
                  <w:bookmarkEnd w:id="69"/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9C0F53" w:rsidRPr="00165F85" w14:paraId="1E5740B4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786DFC2C" w14:textId="77777777" w:rsidR="004373B2" w:rsidRPr="000838B7" w:rsidRDefault="004373B2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2E701EB8" w14:textId="6E0A85C4" w:rsidR="004373B2" w:rsidRPr="00C72B0E" w:rsidRDefault="004373B2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0" w:name="base_thickness0"/>
                  <w:bookmarkEnd w:id="7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2.0000 mm</w:t>
                  </w:r>
                </w:p>
              </w:tc>
            </w:tr>
            <w:tr w:rsidR="00621266" w:rsidRPr="00165F85" w14:paraId="692C605A" w14:textId="77777777" w:rsidTr="00783065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1459F44A" w14:textId="24BAA28C" w:rsidR="004373B2" w:rsidRPr="000838B7" w:rsidRDefault="004373B2" w:rsidP="0012473C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71" w:name="base_stock_type_lable0"/>
                  <w:bookmarkEnd w:id="71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finita</w:t>
                  </w:r>
                  <w:proofErr w:type="spellEnd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59FD6584" w14:textId="26FA8F88" w:rsidR="004373B2" w:rsidRPr="00C72B0E" w:rsidRDefault="004373B2" w:rsidP="0012473C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72" w:name="base_stock_type_info0"/>
                  <w:bookmarkEnd w:id="7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0.20 kg</w:t>
                  </w:r>
                </w:p>
              </w:tc>
            </w:tr>
            <w:tr w:rsidR="00287E9E" w:rsidRPr="00165F85" w14:paraId="1AFF2645" w14:textId="77777777" w:rsidTr="00783065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66795002" w14:textId="77777777" w:rsidR="004373B2" w:rsidRPr="000838B7" w:rsidRDefault="004373B2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Area dim.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vuota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finale: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56FF4B78" w14:textId="3FEC79D4" w:rsidR="004373B2" w:rsidRPr="00C72B0E" w:rsidRDefault="004373B2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3" w:name="base_blankSize0"/>
                  <w:bookmarkEnd w:id="7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12201.5199 mm^2</w:t>
                  </w:r>
                </w:p>
              </w:tc>
            </w:tr>
            <w:tr w:rsidR="00072BEC" w:rsidRPr="00165F85" w14:paraId="418EEA07" w14:textId="77777777" w:rsidTr="00EA6EB3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96BD937" w14:textId="7561107F" w:rsidR="004373B2" w:rsidRPr="000838B7" w:rsidRDefault="004373B2" w:rsidP="00EA6EB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4" w:name="base_matCostLabel0"/>
                  <w:bookmarkEnd w:id="74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4978FD01" w14:textId="27C2CBE7" w:rsidR="004373B2" w:rsidRPr="00C72B0E" w:rsidRDefault="004373B2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5" w:name="base_matCost0"/>
                  <w:bookmarkEnd w:id="7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3.35 USD/kg</w:t>
                  </w:r>
                </w:p>
              </w:tc>
            </w:tr>
            <w:tr w:rsidR="00287E9E" w:rsidRPr="00165F85" w14:paraId="0E4BDBD9" w14:textId="77777777" w:rsidTr="00363B7F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</w:tcPr>
                <w:p w14:paraId="22B4E024" w14:textId="3466FFCD" w:rsidR="004373B2" w:rsidRPr="000838B7" w:rsidRDefault="004373B2" w:rsidP="002D57E0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6" w:name="base_shopRateLabel0"/>
                  <w:bookmarkEnd w:id="76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10079781" w14:textId="6E701B3C" w:rsidR="004373B2" w:rsidRPr="00C72B0E" w:rsidRDefault="004373B2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7" w:name="base_ShopRate0"/>
                  <w:bookmarkEnd w:id="7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  <w:tr w:rsidR="00746BF3" w:rsidRPr="00165F85" w14:paraId="122A5007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0F3DDF37" w14:textId="77777777" w:rsidR="004373B2" w:rsidRPr="000838B7" w:rsidRDefault="004373B2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Tasso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scarto</w:t>
                  </w:r>
                  <w:proofErr w:type="spellEnd"/>
                </w:p>
              </w:tc>
              <w:tc>
                <w:tcPr>
                  <w:tcW w:w="405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53A8EA1D" w14:textId="5DD1BCBD" w:rsidR="004373B2" w:rsidRPr="00C72B0E" w:rsidRDefault="004373B2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8" w:name="base_ScrapRate0"/>
                  <w:bookmarkEnd w:id="7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6.00</w:t>
                  </w:r>
                </w:p>
              </w:tc>
            </w:tr>
          </w:tbl>
          <w:p w14:paraId="7C4CC8D2" w14:textId="77777777" w:rsidR="004373B2" w:rsidRDefault="004373B2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4046"/>
            </w:tblGrid>
            <w:tr w:rsidR="009C0F53" w:rsidRPr="00165F85" w14:paraId="39B7DFF9" w14:textId="77777777" w:rsidTr="006A713F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28C12DE8" w14:textId="77777777" w:rsidR="004373B2" w:rsidRPr="000838B7" w:rsidRDefault="004373B2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</w:p>
              </w:tc>
              <w:tc>
                <w:tcPr>
                  <w:tcW w:w="4046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160ADC73" w14:textId="77777777" w:rsidR="004373B2" w:rsidRPr="00165F85" w:rsidRDefault="004373B2" w:rsidP="007D64E6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C0F53" w:rsidRPr="000A12A0" w14:paraId="61E1BF05" w14:textId="77777777" w:rsidTr="006A713F">
              <w:trPr>
                <w:trHeight w:val="266"/>
              </w:trPr>
              <w:tc>
                <w:tcPr>
                  <w:tcW w:w="6544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E183623" w14:textId="77777777" w:rsidR="004373B2" w:rsidRPr="00165F85" w:rsidRDefault="004373B2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29EE234A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2C6A08A5" w14:textId="77777777" w:rsidR="004373B2" w:rsidRPr="000838B7" w:rsidRDefault="004373B2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4046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7ADA7602" w14:textId="483067EA" w:rsidR="004373B2" w:rsidRPr="00C72B0E" w:rsidRDefault="004373B2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9" w:name="base_numParts0"/>
                  <w:bookmarkEnd w:id="7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</w:tr>
            <w:tr w:rsidR="009C0F53" w:rsidRPr="00165F85" w14:paraId="61667775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2FCC8B66" w14:textId="77777777" w:rsidR="004373B2" w:rsidRPr="000838B7" w:rsidRDefault="004373B2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Dim.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550CA6C3" w14:textId="040F46B7" w:rsidR="004373B2" w:rsidRPr="00C72B0E" w:rsidRDefault="004373B2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0" w:name="base_lotSize0"/>
                  <w:bookmarkEnd w:id="8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</w:tr>
            <w:tr w:rsidR="00A253A7" w:rsidRPr="00165F85" w14:paraId="7ABE4CA3" w14:textId="77777777" w:rsidTr="00A253A7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3019D92" w14:textId="77777777" w:rsidR="004373B2" w:rsidRPr="000838B7" w:rsidRDefault="004373B2" w:rsidP="00EA6EB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massimo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pct5" w:color="auto" w:fill="auto"/>
                  <w:vAlign w:val="center"/>
                </w:tcPr>
                <w:p w14:paraId="6006AA40" w14:textId="591891A0" w:rsidR="004373B2" w:rsidRPr="00C72B0E" w:rsidRDefault="004373B2" w:rsidP="00EA6EB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1" w:name="base_MaximumPartsPerSheet0"/>
                  <w:bookmarkEnd w:id="8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</w:tr>
            <w:tr w:rsidR="00A253A7" w:rsidRPr="00165F85" w14:paraId="686CE823" w14:textId="77777777" w:rsidTr="00A253A7">
              <w:trPr>
                <w:trHeight w:val="18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18EFEED" w14:textId="77777777" w:rsidR="004373B2" w:rsidRPr="000838B7" w:rsidRDefault="004373B2" w:rsidP="00EA6EB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fogli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lotto:</w:t>
                  </w:r>
                </w:p>
              </w:tc>
              <w:tc>
                <w:tcPr>
                  <w:tcW w:w="404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5D6B1BA" w14:textId="1E979B57" w:rsidR="004373B2" w:rsidRPr="00C72B0E" w:rsidRDefault="004373B2" w:rsidP="00EA6EB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2" w:name="base_totalNoOfSheetsForLotSize0"/>
                  <w:bookmarkEnd w:id="8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</w:tr>
          </w:tbl>
          <w:p w14:paraId="35127011" w14:textId="77777777" w:rsidR="004373B2" w:rsidRDefault="004373B2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172"/>
              <w:gridCol w:w="2874"/>
            </w:tblGrid>
            <w:tr w:rsidR="009C0F53" w:rsidRPr="00165F85" w14:paraId="22B6E859" w14:textId="77777777" w:rsidTr="006A713F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1F61FE7D" w14:textId="77777777" w:rsidR="004373B2" w:rsidRPr="000838B7" w:rsidRDefault="004373B2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0D6CD1BD" w14:textId="6119C352" w:rsidR="004373B2" w:rsidRPr="00C72B0E" w:rsidRDefault="004373B2" w:rsidP="00263C7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83" w:name="base_costpp1"/>
                  <w:bookmarkEnd w:id="83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46.23 USD</w:t>
                  </w:r>
                </w:p>
              </w:tc>
            </w:tr>
            <w:tr w:rsidR="009C0F53" w:rsidRPr="000A12A0" w14:paraId="377BBA1A" w14:textId="77777777" w:rsidTr="006A713F">
              <w:trPr>
                <w:trHeight w:val="266"/>
              </w:trPr>
              <w:tc>
                <w:tcPr>
                  <w:tcW w:w="6544" w:type="dxa"/>
                  <w:gridSpan w:val="3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DFC6A02" w14:textId="77777777" w:rsidR="004373B2" w:rsidRPr="00165F85" w:rsidRDefault="004373B2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468D1DE1" w14:textId="77777777" w:rsidTr="002D31CE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209F3616" w14:textId="77777777" w:rsidR="004373B2" w:rsidRPr="000838B7" w:rsidRDefault="004373B2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16EABE24" w14:textId="524286E2" w:rsidR="004373B2" w:rsidRPr="00C72B0E" w:rsidRDefault="004373B2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4" w:name="base_TemplateName0"/>
                  <w:bookmarkEnd w:id="84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sheetmetaltemplate_default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(metric</w:t>
                  </w:r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sldcts</w:t>
                  </w:r>
                  <w:proofErr w:type="spellEnd"/>
                  <w:proofErr w:type="gramEnd"/>
                </w:p>
              </w:tc>
            </w:tr>
            <w:tr w:rsidR="002D31CE" w:rsidRPr="00165F85" w14:paraId="3028F28D" w14:textId="77777777" w:rsidTr="002D31CE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2EC0206C" w14:textId="77777777" w:rsidR="004373B2" w:rsidRPr="000838B7" w:rsidRDefault="004373B2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Tipo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Costing: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1BA8A75A" w14:textId="5D3D7F57" w:rsidR="004373B2" w:rsidRPr="00C72B0E" w:rsidRDefault="004373B2" w:rsidP="007D64E6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5" w:name="base_TemplateType0"/>
                  <w:bookmarkEnd w:id="85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lamiera</w:t>
                  </w:r>
                  <w:proofErr w:type="spellEnd"/>
                </w:p>
              </w:tc>
            </w:tr>
            <w:tr w:rsidR="009C0F53" w:rsidRPr="00165F85" w14:paraId="54ACB79F" w14:textId="77777777" w:rsidTr="002D31CE">
              <w:trPr>
                <w:trHeight w:val="1030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2DEDD04F" w14:textId="77777777" w:rsidR="004373B2" w:rsidRPr="000838B7" w:rsidRDefault="004373B2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  <w:p w14:paraId="175D2C4F" w14:textId="77777777" w:rsidR="004373B2" w:rsidRPr="000838B7" w:rsidRDefault="004373B2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F2F2F2"/>
                  <w:vAlign w:val="center"/>
                </w:tcPr>
                <w:p w14:paraId="6C79A2B8" w14:textId="59EE69D1" w:rsidR="004373B2" w:rsidRPr="00C72B0E" w:rsidRDefault="004373B2" w:rsidP="00263C7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6" w:name="file_imgArrow1"/>
                  <w:bookmarkEnd w:id="8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2A5E50C4">
                      <v:shape id="_x0000_i1031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1646CC0" w14:textId="1AA9EF81" w:rsidR="004373B2" w:rsidRPr="00C72B0E" w:rsidRDefault="004373B2" w:rsidP="00263C7B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7" w:name="file_imgBars1"/>
                  <w:bookmarkEnd w:id="8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0455FA97">
                      <v:shape id="_x0000_i1033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010D3F9C" w14:textId="77777777" w:rsidR="004373B2" w:rsidRDefault="004373B2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69"/>
              <w:gridCol w:w="2177"/>
            </w:tblGrid>
            <w:tr w:rsidR="009C0F53" w:rsidRPr="00165F85" w14:paraId="6B7A1C38" w14:textId="77777777" w:rsidTr="006A713F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744DE5E9" w14:textId="77777777" w:rsidR="004373B2" w:rsidRPr="00C72B0E" w:rsidRDefault="004373B2" w:rsidP="007D64E6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9C0F53" w:rsidRPr="000A12A0" w14:paraId="0C455CDE" w14:textId="77777777" w:rsidTr="006A713F">
              <w:trPr>
                <w:trHeight w:val="266"/>
              </w:trPr>
              <w:tc>
                <w:tcPr>
                  <w:tcW w:w="6544" w:type="dxa"/>
                  <w:gridSpan w:val="3"/>
                  <w:tcBorders>
                    <w:top w:val="single" w:sz="24" w:space="0" w:color="004B7A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6999065" w14:textId="77777777" w:rsidR="004373B2" w:rsidRPr="00165F85" w:rsidRDefault="004373B2" w:rsidP="007D64E6">
                  <w:pPr>
                    <w:rPr>
                      <w:rFonts w:ascii="Arial Narrow" w:hAnsi="Arial Narrow"/>
                      <w:color w:val="000000"/>
                    </w:rPr>
                  </w:pPr>
                </w:p>
              </w:tc>
            </w:tr>
            <w:tr w:rsidR="009C0F53" w:rsidRPr="00165F85" w14:paraId="40A9E82C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5C0872E2" w14:textId="77777777" w:rsidR="004373B2" w:rsidRPr="000838B7" w:rsidRDefault="004373B2" w:rsidP="007D64E6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869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4B2C37D2" w14:textId="771528D1" w:rsidR="004373B2" w:rsidRPr="00C72B0E" w:rsidRDefault="004373B2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8" w:name="base_costMat0"/>
                  <w:bookmarkEnd w:id="8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0.68 USD</w:t>
                  </w:r>
                </w:p>
              </w:tc>
              <w:tc>
                <w:tcPr>
                  <w:tcW w:w="2177" w:type="dxa"/>
                  <w:tcBorders>
                    <w:top w:val="single" w:sz="4" w:space="0" w:color="808080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</w:tcPr>
                <w:p w14:paraId="7A664675" w14:textId="047ED589" w:rsidR="004373B2" w:rsidRPr="00C72B0E" w:rsidRDefault="004373B2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9" w:name="base_percentMat0"/>
                  <w:bookmarkEnd w:id="8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1%</w:t>
                  </w:r>
                </w:p>
              </w:tc>
            </w:tr>
            <w:tr w:rsidR="009C0F53" w:rsidRPr="00165F85" w14:paraId="73E2A615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513CA897" w14:textId="77777777" w:rsidR="004373B2" w:rsidRPr="000838B7" w:rsidRDefault="004373B2" w:rsidP="007D64E6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1F1C8312" w14:textId="10D297AE" w:rsidR="004373B2" w:rsidRPr="00C72B0E" w:rsidRDefault="004373B2" w:rsidP="007D64E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0" w:name="base_costMfg0"/>
                  <w:bookmarkEnd w:id="9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45.55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</w:tcPr>
                <w:p w14:paraId="23DD17B1" w14:textId="13379E55" w:rsidR="004373B2" w:rsidRPr="00C72B0E" w:rsidRDefault="004373B2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1" w:name="base_percentMfg0"/>
                  <w:bookmarkEnd w:id="9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99%</w:t>
                  </w:r>
                </w:p>
              </w:tc>
            </w:tr>
            <w:tr w:rsidR="009C0F53" w:rsidRPr="00165F85" w14:paraId="73F4964A" w14:textId="77777777" w:rsidTr="007D64E6">
              <w:trPr>
                <w:trHeight w:val="349"/>
              </w:trPr>
              <w:tc>
                <w:tcPr>
                  <w:tcW w:w="2498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</w:tcPr>
                <w:p w14:paraId="590A6A17" w14:textId="0915B18C" w:rsidR="004373B2" w:rsidRPr="000838B7" w:rsidRDefault="004373B2" w:rsidP="00F10B7D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92" w:name="base_MarkupDiscountLabel1"/>
                  <w:bookmarkEnd w:id="92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Discount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7F94D4EF" w14:textId="4614C705" w:rsidR="004373B2" w:rsidRPr="00C72B0E" w:rsidRDefault="004373B2" w:rsidP="00263C7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3" w:name="base_costMD1"/>
                  <w:bookmarkEnd w:id="9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</w:tcPr>
                <w:p w14:paraId="0BB9DA33" w14:textId="2623D85E" w:rsidR="004373B2" w:rsidRPr="00C72B0E" w:rsidRDefault="004373B2" w:rsidP="007D64E6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4" w:name="base_percentMD0"/>
                  <w:bookmarkEnd w:id="9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</w:tbl>
          <w:p w14:paraId="093684D4" w14:textId="77777777" w:rsidR="004373B2" w:rsidRPr="00C22079" w:rsidRDefault="004373B2" w:rsidP="000E084B"/>
        </w:tc>
      </w:tr>
      <w:tr w:rsidR="008F7767" w:rsidRPr="00C22079" w14:paraId="22B62CD0" w14:textId="77777777" w:rsidTr="006A713F">
        <w:trPr>
          <w:trHeight w:val="490"/>
        </w:trPr>
        <w:tc>
          <w:tcPr>
            <w:tcW w:w="10800" w:type="dxa"/>
            <w:gridSpan w:val="10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0D80D69E" w14:textId="77777777" w:rsidR="004373B2" w:rsidRPr="00A575D9" w:rsidRDefault="004373B2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8F7767" w:rsidRPr="00C22079" w14:paraId="0025A8DB" w14:textId="77777777" w:rsidTr="006A713F">
        <w:trPr>
          <w:trHeight w:val="477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41E1F0FE" w14:textId="77777777" w:rsidR="004373B2" w:rsidRPr="00C22079" w:rsidRDefault="004373B2" w:rsidP="000E084B">
            <w:pPr>
              <w:jc w:val="center"/>
            </w:pPr>
            <w:r>
              <w:lastRenderedPageBreak/>
              <w:pict w14:anchorId="71D525FF">
                <v:shape id="Picture 25" o:spid="_x0000_s1027" type="#_x0000_t75" style="position:absolute;left:0;text-align:left;margin-left:-5.15pt;margin-top:17.65pt;width:540pt;height:51.35pt;z-index:-251658240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610" w:type="dxa"/>
            <w:gridSpan w:val="2"/>
            <w:tcBorders>
              <w:top w:val="single" w:sz="18" w:space="0" w:color="004B7A"/>
            </w:tcBorders>
          </w:tcPr>
          <w:p w14:paraId="13E71A6A" w14:textId="77777777" w:rsidR="004373B2" w:rsidRPr="00C22079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3"/>
            <w:tcBorders>
              <w:top w:val="single" w:sz="18" w:space="0" w:color="004B7A"/>
            </w:tcBorders>
          </w:tcPr>
          <w:p w14:paraId="23ED1BB1" w14:textId="77777777" w:rsidR="004373B2" w:rsidRPr="00C22079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tcBorders>
              <w:top w:val="single" w:sz="18" w:space="0" w:color="004B7A"/>
            </w:tcBorders>
          </w:tcPr>
          <w:p w14:paraId="5A4C1E34" w14:textId="77777777" w:rsidR="004373B2" w:rsidRPr="00C22079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620" w:type="dxa"/>
            <w:tcBorders>
              <w:top w:val="single" w:sz="18" w:space="0" w:color="004B7A"/>
              <w:right w:val="single" w:sz="4" w:space="0" w:color="D9D9D9"/>
            </w:tcBorders>
          </w:tcPr>
          <w:p w14:paraId="352FA6FB" w14:textId="77777777" w:rsidR="004373B2" w:rsidRPr="000838B7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8F7767" w:rsidRPr="00C22079" w14:paraId="7DEC3B07" w14:textId="77777777" w:rsidTr="00514C36">
        <w:trPr>
          <w:trHeight w:val="258"/>
        </w:trPr>
        <w:tc>
          <w:tcPr>
            <w:tcW w:w="1170" w:type="dxa"/>
            <w:gridSpan w:val="2"/>
            <w:vMerge w:val="restart"/>
            <w:tcBorders>
              <w:left w:val="single" w:sz="4" w:space="0" w:color="D9D9D9"/>
            </w:tcBorders>
          </w:tcPr>
          <w:p w14:paraId="3FCB797A" w14:textId="77777777" w:rsidR="004373B2" w:rsidRPr="000838B7" w:rsidRDefault="004373B2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800" w:type="dxa"/>
            <w:vMerge w:val="restart"/>
            <w:tcBorders>
              <w:left w:val="single" w:sz="4" w:space="0" w:color="D9D9D9"/>
            </w:tcBorders>
          </w:tcPr>
          <w:p w14:paraId="7C0025B2" w14:textId="4010F257" w:rsidR="004373B2" w:rsidRPr="00E6392D" w:rsidRDefault="004373B2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5" w:name="fileName3"/>
            <w:bookmarkEnd w:id="95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Corpo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superiore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pinza</w:t>
            </w:r>
            <w:proofErr w:type="spellEnd"/>
          </w:p>
        </w:tc>
        <w:tc>
          <w:tcPr>
            <w:tcW w:w="810" w:type="dxa"/>
            <w:vMerge w:val="restart"/>
          </w:tcPr>
          <w:p w14:paraId="2CB306DD" w14:textId="77777777" w:rsidR="004373B2" w:rsidRPr="000838B7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980" w:type="dxa"/>
            <w:gridSpan w:val="2"/>
            <w:vMerge w:val="restart"/>
          </w:tcPr>
          <w:p w14:paraId="6B1B2705" w14:textId="334F25A0" w:rsidR="004373B2" w:rsidRPr="00E6392D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6" w:name="base_material1"/>
            <w:bookmarkEnd w:id="96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Acciaio al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carbonio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semplice</w:t>
            </w:r>
          </w:p>
        </w:tc>
        <w:tc>
          <w:tcPr>
            <w:tcW w:w="1800" w:type="dxa"/>
          </w:tcPr>
          <w:p w14:paraId="0BB4E9C0" w14:textId="77777777" w:rsidR="004373B2" w:rsidRPr="000838B7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620" w:type="dxa"/>
            <w:gridSpan w:val="2"/>
          </w:tcPr>
          <w:p w14:paraId="367812D6" w14:textId="01CBDA35" w:rsidR="004373B2" w:rsidRPr="00E6392D" w:rsidRDefault="004373B2" w:rsidP="000E084B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7" w:name="base_costMat1"/>
            <w:bookmarkEnd w:id="97"/>
            <w:r>
              <w:rPr>
                <w:rFonts w:ascii="Arial Narrow" w:hAnsi="Arial Narrow"/>
                <w:color w:val="718883"/>
                <w:sz w:val="18"/>
                <w:szCs w:val="18"/>
              </w:rPr>
              <w:t>0.68 USD</w:t>
            </w:r>
          </w:p>
        </w:tc>
        <w:tc>
          <w:tcPr>
            <w:tcW w:w="1620" w:type="dxa"/>
            <w:tcBorders>
              <w:right w:val="single" w:sz="4" w:space="0" w:color="D9D9D9"/>
            </w:tcBorders>
            <w:shd w:val="clear" w:color="auto" w:fill="auto"/>
          </w:tcPr>
          <w:p w14:paraId="37777C67" w14:textId="77777777" w:rsidR="004373B2" w:rsidRPr="000838B7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</w:tr>
      <w:tr w:rsidR="008F7767" w:rsidRPr="00C22079" w14:paraId="5A8BE5B1" w14:textId="77777777" w:rsidTr="00514C36">
        <w:trPr>
          <w:trHeight w:val="256"/>
        </w:trPr>
        <w:tc>
          <w:tcPr>
            <w:tcW w:w="1170" w:type="dxa"/>
            <w:gridSpan w:val="2"/>
            <w:vMerge/>
            <w:tcBorders>
              <w:left w:val="single" w:sz="4" w:space="0" w:color="D9D9D9"/>
            </w:tcBorders>
          </w:tcPr>
          <w:p w14:paraId="6AA183E9" w14:textId="77777777" w:rsidR="004373B2" w:rsidRPr="000838B7" w:rsidRDefault="004373B2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left w:val="single" w:sz="4" w:space="0" w:color="D9D9D9"/>
            </w:tcBorders>
          </w:tcPr>
          <w:p w14:paraId="514E71F6" w14:textId="77777777" w:rsidR="004373B2" w:rsidRPr="00E6392D" w:rsidRDefault="004373B2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4976CEEC" w14:textId="77777777" w:rsidR="004373B2" w:rsidRPr="000838B7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980" w:type="dxa"/>
            <w:gridSpan w:val="2"/>
            <w:vMerge/>
          </w:tcPr>
          <w:p w14:paraId="6DED046E" w14:textId="77777777" w:rsidR="004373B2" w:rsidRPr="00E6392D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8CFE1DA" w14:textId="77777777" w:rsidR="004373B2" w:rsidRPr="000838B7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620" w:type="dxa"/>
            <w:gridSpan w:val="2"/>
          </w:tcPr>
          <w:p w14:paraId="1A1845A2" w14:textId="7A11AD70" w:rsidR="004373B2" w:rsidRPr="00E6392D" w:rsidRDefault="004373B2" w:rsidP="000E084B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98" w:name="base_costMfg1"/>
            <w:bookmarkEnd w:id="98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45.55 USD</w:t>
            </w:r>
          </w:p>
        </w:tc>
        <w:tc>
          <w:tcPr>
            <w:tcW w:w="1620" w:type="dxa"/>
            <w:tcBorders>
              <w:right w:val="single" w:sz="4" w:space="0" w:color="D9D9D9"/>
            </w:tcBorders>
            <w:shd w:val="clear" w:color="auto" w:fill="auto"/>
            <w:vAlign w:val="center"/>
          </w:tcPr>
          <w:p w14:paraId="30341EBC" w14:textId="392F27E1" w:rsidR="004373B2" w:rsidRPr="00E6392D" w:rsidRDefault="004373B2" w:rsidP="00263C7B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99" w:name="base_costpp0"/>
            <w:bookmarkEnd w:id="99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46.23 USD</w:t>
            </w:r>
          </w:p>
        </w:tc>
      </w:tr>
      <w:tr w:rsidR="008F7767" w:rsidRPr="00C22079" w14:paraId="153DB2E7" w14:textId="77777777" w:rsidTr="00514C36">
        <w:trPr>
          <w:trHeight w:val="408"/>
        </w:trPr>
        <w:tc>
          <w:tcPr>
            <w:tcW w:w="1170" w:type="dxa"/>
            <w:gridSpan w:val="2"/>
            <w:vMerge/>
            <w:tcBorders>
              <w:left w:val="single" w:sz="4" w:space="0" w:color="D9D9D9"/>
            </w:tcBorders>
          </w:tcPr>
          <w:p w14:paraId="43F79782" w14:textId="77777777" w:rsidR="004373B2" w:rsidRPr="000838B7" w:rsidRDefault="004373B2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left w:val="single" w:sz="4" w:space="0" w:color="D9D9D9"/>
            </w:tcBorders>
          </w:tcPr>
          <w:p w14:paraId="0C7C38C3" w14:textId="77777777" w:rsidR="004373B2" w:rsidRPr="00E6392D" w:rsidRDefault="004373B2" w:rsidP="000E084B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149A3ED9" w14:textId="77777777" w:rsidR="004373B2" w:rsidRPr="000838B7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980" w:type="dxa"/>
            <w:gridSpan w:val="2"/>
            <w:vMerge/>
          </w:tcPr>
          <w:p w14:paraId="7C69D289" w14:textId="77777777" w:rsidR="004373B2" w:rsidRPr="00E6392D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2BECB75" w14:textId="2A59BD08" w:rsidR="004373B2" w:rsidRPr="000838B7" w:rsidRDefault="004373B2" w:rsidP="00F10B7D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100" w:name="base_MarkupDiscountLabel0"/>
            <w:bookmarkEnd w:id="100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Discount</w:t>
            </w:r>
          </w:p>
        </w:tc>
        <w:tc>
          <w:tcPr>
            <w:tcW w:w="1620" w:type="dxa"/>
            <w:gridSpan w:val="2"/>
          </w:tcPr>
          <w:p w14:paraId="6C8FFA61" w14:textId="57C1EFAE" w:rsidR="004373B2" w:rsidRPr="00E6392D" w:rsidRDefault="004373B2" w:rsidP="000E084B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1" w:name="base_costMD0"/>
            <w:bookmarkEnd w:id="101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620" w:type="dxa"/>
            <w:tcBorders>
              <w:right w:val="single" w:sz="4" w:space="0" w:color="D9D9D9"/>
            </w:tcBorders>
            <w:shd w:val="clear" w:color="auto" w:fill="auto"/>
          </w:tcPr>
          <w:p w14:paraId="6A8541E4" w14:textId="77777777" w:rsidR="004373B2" w:rsidRPr="000838B7" w:rsidRDefault="004373B2" w:rsidP="000E084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8E7553" w:rsidRPr="00C22079" w14:paraId="0C6BDDFE" w14:textId="77777777" w:rsidTr="000E084B">
        <w:trPr>
          <w:trHeight w:val="601"/>
        </w:trPr>
        <w:tc>
          <w:tcPr>
            <w:tcW w:w="10800" w:type="dxa"/>
            <w:gridSpan w:val="10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7B05110B" w14:textId="77777777" w:rsidR="004373B2" w:rsidRPr="00D51783" w:rsidRDefault="004373B2" w:rsidP="00E6444D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Linea base: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8E7553" w:rsidRPr="00C22079" w14:paraId="4D4B4563" w14:textId="77777777" w:rsidTr="006D1D1A">
        <w:tc>
          <w:tcPr>
            <w:tcW w:w="10800" w:type="dxa"/>
            <w:gridSpan w:val="10"/>
            <w:tcBorders>
              <w:left w:val="single" w:sz="4" w:space="0" w:color="D9D9D9"/>
              <w:right w:val="single" w:sz="4" w:space="0" w:color="D9D9D9"/>
            </w:tcBorders>
          </w:tcPr>
          <w:p w14:paraId="21300AA7" w14:textId="77777777" w:rsidR="004373B2" w:rsidRDefault="004373B2" w:rsidP="00E6444D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854E55" w:rsidRPr="00F736DF" w14:paraId="4C18691E" w14:textId="77777777" w:rsidTr="006A713F">
              <w:trPr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B15770B" w14:textId="4DEB635A" w:rsidR="004373B2" w:rsidRPr="000838B7" w:rsidRDefault="004373B2" w:rsidP="00B81D96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bookmarkStart w:id="102" w:name="base_SetupCostTable0"/>
                  <w:bookmarkEnd w:id="102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184BAB0" w14:textId="77777777" w:rsidR="004373B2" w:rsidRPr="00F736DF" w:rsidRDefault="004373B2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BFAB5AD" w14:textId="09C32B74" w:rsidR="004373B2" w:rsidRPr="00F736DF" w:rsidRDefault="004373B2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03" w:name="base_currency14"/>
                  <w:bookmarkEnd w:id="103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854E55" w:rsidRPr="00F736DF" w14:paraId="5C9BA6D5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85715F" w14:textId="2048EA67" w:rsidR="004373B2" w:rsidRPr="00911D10" w:rsidRDefault="004373B2" w:rsidP="00B81D96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 xml:space="preserve">Laser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Impostazione</w:t>
                  </w:r>
                  <w:proofErr w:type="spellEnd"/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</w:tcPr>
                <w:p w14:paraId="1D5B42AC" w14:textId="28554125" w:rsidR="004373B2" w:rsidRPr="00F736DF" w:rsidRDefault="004373B2" w:rsidP="00B81D9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1198F4F" w14:textId="69B0E61B" w:rsidR="004373B2" w:rsidRPr="00F736DF" w:rsidRDefault="004373B2" w:rsidP="00B81D9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20.00</w:t>
                  </w:r>
                </w:p>
              </w:tc>
            </w:tr>
            <w:tr w:rsidR="004373B2" w:rsidRPr="00F736DF" w14:paraId="12239A3A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285D0BD" w14:textId="7AE06FB8" w:rsidR="004373B2" w:rsidRDefault="004373B2" w:rsidP="00B81D96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Impostazione</w:t>
                  </w:r>
                  <w:proofErr w:type="spellEnd"/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</w:tcPr>
                <w:p w14:paraId="32A5ACD7" w14:textId="0F2ADF15" w:rsidR="004373B2" w:rsidRDefault="004373B2" w:rsidP="00B81D9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8E48734" w14:textId="7ABCD835" w:rsidR="004373B2" w:rsidRDefault="004373B2" w:rsidP="00B81D96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20.00</w:t>
                  </w:r>
                </w:p>
              </w:tc>
            </w:tr>
            <w:tr w:rsidR="00854E55" w:rsidRPr="00F736DF" w14:paraId="24165C9A" w14:textId="77777777" w:rsidTr="006A713F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A5C311D" w14:textId="77777777" w:rsidR="004373B2" w:rsidRPr="000838B7" w:rsidRDefault="004373B2" w:rsidP="00B81D96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</w:tcPr>
                <w:p w14:paraId="1DD5096B" w14:textId="1E94373F" w:rsidR="004373B2" w:rsidRDefault="004373B2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4" w:name="base_timeTotalSetupOp0"/>
                  <w:bookmarkEnd w:id="10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N/D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0D70638" w14:textId="30072E9E" w:rsidR="004373B2" w:rsidRPr="00692531" w:rsidRDefault="004373B2" w:rsidP="00B81D96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5" w:name="base_costTotalSetupOp0"/>
                  <w:bookmarkEnd w:id="105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40.00</w:t>
                  </w:r>
                </w:p>
              </w:tc>
            </w:tr>
          </w:tbl>
          <w:p w14:paraId="08EB33A6" w14:textId="77777777" w:rsidR="004373B2" w:rsidRDefault="004373B2" w:rsidP="00E6444D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7"/>
              <w:gridCol w:w="1620"/>
              <w:gridCol w:w="1440"/>
              <w:gridCol w:w="1620"/>
              <w:gridCol w:w="1800"/>
              <w:gridCol w:w="1440"/>
            </w:tblGrid>
            <w:tr w:rsidR="004A55DE" w:rsidRPr="00D02B41" w14:paraId="402B5F02" w14:textId="77777777" w:rsidTr="006A713F">
              <w:trPr>
                <w:trHeight w:val="458"/>
              </w:trPr>
              <w:tc>
                <w:tcPr>
                  <w:tcW w:w="25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98EF7B1" w14:textId="6FCD8368" w:rsidR="004373B2" w:rsidRPr="000838B7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Percorsi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taglio</w:t>
                  </w:r>
                  <w:bookmarkStart w:id="106" w:name="base_CutTbl0"/>
                  <w:bookmarkEnd w:id="106"/>
                  <w:proofErr w:type="spellEnd"/>
                </w:p>
              </w:tc>
              <w:tc>
                <w:tcPr>
                  <w:tcW w:w="162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CC1137F" w14:textId="77777777" w:rsidR="004373B2" w:rsidRDefault="004373B2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</w:p>
                <w:p w14:paraId="5615D2F1" w14:textId="77777777" w:rsidR="004373B2" w:rsidRPr="00D02B41" w:rsidRDefault="004373B2" w:rsidP="00A50199">
                  <w:pPr>
                    <w:ind w:right="480"/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E4A3F4B" w14:textId="77777777" w:rsidR="004373B2" w:rsidRPr="00D02B41" w:rsidRDefault="004373B2" w:rsidP="00AD403C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162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16AEEA0" w14:textId="1F66C135" w:rsidR="004373B2" w:rsidRPr="00D02B41" w:rsidRDefault="004373B2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Lunghezza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taglio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(</w:t>
                  </w:r>
                  <w:bookmarkStart w:id="107" w:name="base_cutLength0"/>
                  <w:bookmarkEnd w:id="107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80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E512374" w14:textId="77777777" w:rsidR="004373B2" w:rsidRPr="00D02B41" w:rsidRDefault="004373B2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44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9C9DCE1" w14:textId="78C7FEAC" w:rsidR="004373B2" w:rsidRPr="00D02B41" w:rsidRDefault="004373B2" w:rsidP="00AD403C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08" w:name="base_currency11"/>
                  <w:bookmarkEnd w:id="10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4A55DE" w:rsidRPr="00D02B41" w14:paraId="66468DEB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AE89D33" w14:textId="3718292E" w:rsidR="004373B2" w:rsidRPr="00D02B41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8E3A6B0" w14:textId="34F09384" w:rsidR="004373B2" w:rsidRPr="00D02B41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07E7CC3" w14:textId="0C580593" w:rsidR="004373B2" w:rsidRPr="00D02B41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F8521FA" w14:textId="27DA8AFB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406.40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1754531" w14:textId="061289F7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AEC4CAE" w14:textId="104386D9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0.28</w:t>
                  </w:r>
                </w:p>
              </w:tc>
            </w:tr>
            <w:tr w:rsidR="004373B2" w:rsidRPr="00D02B41" w14:paraId="222CFC95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CFFA3D6" w14:textId="32E2A870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63D110D" w14:textId="3C648F07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C3DE10" w14:textId="78CFDE2D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2AEA72" w14:textId="598B4DF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15.71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1710111" w14:textId="503C0DF9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742A127" w14:textId="2AF0D73C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4157F40E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2FB8605" w14:textId="663A9C3E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5151C6" w14:textId="7188EA96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BAD83E" w14:textId="2C9C6432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306AF05" w14:textId="06BC94A1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15.71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2752D41" w14:textId="0B9E9C6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455F9AC" w14:textId="5EE248C5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7ED814E6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48B4D5" w14:textId="42A6AF8B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4E5055" w14:textId="0FA9483B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F6C9781" w14:textId="6C44C603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3FD2CC6" w14:textId="256D655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15.71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2AB539D" w14:textId="70D58502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1B383E8" w14:textId="4A5C85BA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499E7898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BCAB5F8" w14:textId="5F8548B7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5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AB3CDC6" w14:textId="17438B18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EEA0750" w14:textId="153BDFCD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274E7F" w14:textId="35058B46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29.07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5FB2E17" w14:textId="30BCC111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023D491" w14:textId="54476B56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4373B2" w:rsidRPr="00D02B41" w14:paraId="533551B0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253B178" w14:textId="3F8BAF3E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6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FCC1014" w14:textId="6CCEC359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2918DAE" w14:textId="532927C4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F531D0" w14:textId="6CE75C8C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29.07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D84DE17" w14:textId="02D6589B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48F6EA" w14:textId="7411DB9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4373B2" w:rsidRPr="00D02B41" w14:paraId="311B7CF1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72D71C" w14:textId="0694F2FC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7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3B3152E" w14:textId="1B3A6153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8404E8A" w14:textId="29B47456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11F340" w14:textId="0ADFD02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9ADC67B" w14:textId="4741118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AA40332" w14:textId="264A4C1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7F292472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BB0308F" w14:textId="68681CBA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8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43D801" w14:textId="7D22FA63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C29A86" w14:textId="41EC9A9B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EAEB954" w14:textId="2CF402DA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008C3A2" w14:textId="281E372B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B45C87D" w14:textId="2A373B86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5F8C8C19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146C050" w14:textId="2DE78B67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9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4C9628" w14:textId="26DBAC9C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F292EE2" w14:textId="5479AD5E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9F87056" w14:textId="5AFCE10A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AFA9B16" w14:textId="32521A12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B1C80F9" w14:textId="12BEEB6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5CAD3B8F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F1D14D1" w14:textId="7CD2C8EB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10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9B47C93" w14:textId="3D72D5C2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C1C1B66" w14:textId="797F4D03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D53E59A" w14:textId="23BA6E9E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9C4513" w14:textId="4232670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412B4C2" w14:textId="22A8851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5B769A4C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B424BA1" w14:textId="700A4028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95C46D0" w14:textId="544C239C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41585FD" w14:textId="07FEF2DD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8C1E805" w14:textId="5AB7BDE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EEC8A1" w14:textId="55FE55C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093A6E6" w14:textId="192CEED0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5AE7DD0B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2444E1" w14:textId="0C17DCEB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12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173535D" w14:textId="0A82E8C2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051F8B7" w14:textId="5B281598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BF6DD4" w14:textId="2BD14E1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1E546B2" w14:textId="17AED64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3D5C4B3" w14:textId="2960160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5E026D05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BF166BF" w14:textId="1E1D2FD0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6FF7159" w14:textId="60BFED9E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0AC3381" w14:textId="3E0BA2EF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940C357" w14:textId="5F76912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15.71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492B486" w14:textId="62AC49D5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B24634E" w14:textId="06994C18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0A9BBF2D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E3EBF48" w14:textId="1401CC96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14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3CFA1B" w14:textId="2412428D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653CC8E" w14:textId="6B8FED91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7DB28E5" w14:textId="0B99C56C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15.71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DBCB3B5" w14:textId="25376986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B46EA6B" w14:textId="59D7F060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4A1FD546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27AE540" w14:textId="4245BEDD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15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FB9ADC6" w14:textId="08B7F55C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14C89ED" w14:textId="144C926E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05432D3" w14:textId="589A4ECA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75.20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92E8772" w14:textId="32CD8A81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90EDC21" w14:textId="124738A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0.05</w:t>
                  </w:r>
                </w:p>
              </w:tc>
            </w:tr>
            <w:tr w:rsidR="004373B2" w:rsidRPr="00D02B41" w14:paraId="7041C6EB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B0983DA" w14:textId="26790D4C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16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7144099" w14:textId="0CFFF40E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EFF17E9" w14:textId="52426F96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B44EF74" w14:textId="59BFB7AA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29.07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A31C9E" w14:textId="2AF5DD5C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28DAD64" w14:textId="3539DBC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4373B2" w:rsidRPr="00D02B41" w14:paraId="47C67B25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2A0A0D1" w14:textId="246F05D2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17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746670B" w14:textId="523F18CA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2EBC0E1" w14:textId="59A6CC81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9532DD7" w14:textId="6F0069D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29.07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7124A20" w14:textId="7DEA7742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3B2A73D" w14:textId="26EE2AD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</w:tr>
            <w:tr w:rsidR="004373B2" w:rsidRPr="00D02B41" w14:paraId="13E0B2EF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4BA0E57" w14:textId="2E3D3C2A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18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0C4E5BD" w14:textId="7E39D9B7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CAE5E18" w14:textId="0C62461B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5CC823" w14:textId="312840C4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A76C5A7" w14:textId="70497990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9895077" w14:textId="4DC98BC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6C77BB8D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9D33516" w14:textId="4863094E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lastRenderedPageBreak/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19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6A83B4C" w14:textId="1A68E38F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EF7B631" w14:textId="44EE9FD8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01538A3" w14:textId="1176F278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92A9FF4" w14:textId="1B40A6A2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472C34" w14:textId="1A4561CE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0DA4D139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8638985" w14:textId="06FB2651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20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9F976B" w14:textId="6BF9A426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E80D77C" w14:textId="631B44E2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FD7944D" w14:textId="282E6E5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612929" w14:textId="184BCA16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674E5E8" w14:textId="2E947699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55122A10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00D510C" w14:textId="34E495CF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9EB0291" w14:textId="4053F28D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7CE39EA" w14:textId="6F8CE895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D907331" w14:textId="0BC38269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99FE694" w14:textId="666EA75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65DBC6C" w14:textId="3E17CE50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5E7A7586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725ABA3" w14:textId="1AFB8447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22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1B3658CB" w14:textId="3E0E4F2A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EF92FA7" w14:textId="45FFE103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08A5CD39" w14:textId="0468195E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BEB5FC" w14:textId="28A1E67E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E5859D1" w14:textId="66144437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373B2" w:rsidRPr="00D02B41" w14:paraId="2C5A762B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36EC790" w14:textId="257423C4" w:rsidR="004373B2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Percorso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taglio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EABA80" w14:textId="738CEF5D" w:rsidR="004373B2" w:rsidRDefault="004373B2" w:rsidP="00A8520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Laser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7019C83" w14:textId="00C7C8D6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DE2986" w14:textId="0B706B93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9.42</w:t>
                  </w:r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CEBF503" w14:textId="72DB91DC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3234D54" w14:textId="6C7797BF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</w:tr>
            <w:tr w:rsidR="004A55DE" w:rsidRPr="00D02B41" w14:paraId="2C7F567A" w14:textId="77777777" w:rsidTr="006A713F">
              <w:trPr>
                <w:trHeight w:val="427"/>
              </w:trPr>
              <w:tc>
                <w:tcPr>
                  <w:tcW w:w="25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BBF60FD" w14:textId="77777777" w:rsidR="004373B2" w:rsidRPr="000838B7" w:rsidRDefault="004373B2" w:rsidP="00F30CB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37F8A3FA" w14:textId="77777777" w:rsidR="004373B2" w:rsidRDefault="004373B2" w:rsidP="00A50199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8B76E08" w14:textId="73EE3F4E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9" w:name="base_numTtlCutOp0"/>
                  <w:bookmarkEnd w:id="10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23</w:t>
                  </w:r>
                </w:p>
              </w:tc>
              <w:tc>
                <w:tcPr>
                  <w:tcW w:w="162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10051C4D" w14:textId="51CD237A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0" w:name="base_cutLengthTtlCutOp0"/>
                  <w:bookmarkEnd w:id="110"/>
                </w:p>
              </w:tc>
              <w:tc>
                <w:tcPr>
                  <w:tcW w:w="180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2F1B5EF6" w14:textId="15FF9677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1" w:name="base_timeTtlCutOp0"/>
                  <w:bookmarkEnd w:id="111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N/A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816C48E" w14:textId="093C01EA" w:rsidR="004373B2" w:rsidRPr="00D02B4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2" w:name="base_costTtlCutOp0"/>
                  <w:bookmarkEnd w:id="112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0.55</w:t>
                  </w:r>
                </w:p>
              </w:tc>
            </w:tr>
          </w:tbl>
          <w:p w14:paraId="2C254676" w14:textId="77777777" w:rsidR="004373B2" w:rsidRDefault="004373B2" w:rsidP="00E6444D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67"/>
              <w:gridCol w:w="3585"/>
              <w:gridCol w:w="3334"/>
            </w:tblGrid>
            <w:tr w:rsidR="00ED42C8" w:rsidRPr="00F736DF" w14:paraId="3DB15127" w14:textId="77777777" w:rsidTr="006A713F">
              <w:trPr>
                <w:trHeight w:val="425"/>
              </w:trPr>
              <w:tc>
                <w:tcPr>
                  <w:tcW w:w="356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8A8F7D3" w14:textId="475ACBEB" w:rsidR="004373B2" w:rsidRPr="000838B7" w:rsidRDefault="004373B2" w:rsidP="00815C5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Piegature</w:t>
                  </w:r>
                  <w:bookmarkStart w:id="113" w:name="base_BendsTable0"/>
                  <w:bookmarkEnd w:id="113"/>
                  <w:proofErr w:type="spellEnd"/>
                </w:p>
              </w:tc>
              <w:tc>
                <w:tcPr>
                  <w:tcW w:w="358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538216F" w14:textId="77777777" w:rsidR="004373B2" w:rsidRPr="00F736DF" w:rsidRDefault="004373B2" w:rsidP="00E6444D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333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1567799E" w14:textId="3B2E36CD" w:rsidR="004373B2" w:rsidRPr="00F736DF" w:rsidRDefault="004373B2" w:rsidP="002F3D0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14" w:name="base_currency7"/>
                  <w:bookmarkEnd w:id="114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8E7553" w:rsidRPr="00F736DF" w14:paraId="62138A53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6832C31" w14:textId="5E2227B3" w:rsidR="004373B2" w:rsidRPr="00911D10" w:rsidRDefault="004373B2" w:rsidP="00E77FB5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PiegaturaBordo1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1434AA4" w14:textId="5F59F8FC" w:rsidR="004373B2" w:rsidRPr="00F736DF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D932C34" w14:textId="19B1B829" w:rsidR="004373B2" w:rsidRPr="00F736DF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4373B2" w:rsidRPr="00F736DF" w14:paraId="324199AF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5835A2D" w14:textId="19B19649" w:rsidR="004373B2" w:rsidRDefault="004373B2" w:rsidP="00E77FB5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PiegaturaBordo2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B274133" w14:textId="4CDF1B7A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BFCF4A0" w14:textId="262DF090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4373B2" w:rsidRPr="00F736DF" w14:paraId="76233562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476F538" w14:textId="3FC3EFD5" w:rsidR="004373B2" w:rsidRDefault="004373B2" w:rsidP="00E77FB5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PiegaturaBordo3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2AA3CB7" w14:textId="5AD48256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7E7E403" w14:textId="259913C8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4373B2" w:rsidRPr="00F736DF" w14:paraId="57AFA2AD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D61B02B" w14:textId="0800AD34" w:rsidR="004373B2" w:rsidRDefault="004373B2" w:rsidP="00E77FB5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PiegaturaBordo4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7B0389E" w14:textId="1D015C04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E78B474" w14:textId="5833BACD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4373B2" w:rsidRPr="00F736DF" w14:paraId="75CA8DE0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C6B1339" w14:textId="76B1BCF0" w:rsidR="004373B2" w:rsidRDefault="004373B2" w:rsidP="00E77FB5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PiegaturaBordo6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2CD7A01" w14:textId="1BAA390D" w:rsidR="004373B2" w:rsidRDefault="004373B2" w:rsidP="009C4448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FCE3B6D" w14:textId="6C5B76EB" w:rsidR="004373B2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1.00</w:t>
                  </w:r>
                </w:p>
              </w:tc>
            </w:tr>
            <w:tr w:rsidR="008E7553" w:rsidRPr="00F736DF" w14:paraId="486F851B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AE89C7" w14:textId="77777777" w:rsidR="004373B2" w:rsidRPr="000838B7" w:rsidRDefault="004373B2" w:rsidP="00E6444D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E85D94" w14:textId="407148B2" w:rsidR="004373B2" w:rsidRPr="0069253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5" w:name="base_numTotalBendOp0"/>
                  <w:bookmarkEnd w:id="115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5</w:t>
                  </w: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95AB8C8" w14:textId="54FEAC7B" w:rsidR="004373B2" w:rsidRPr="00692531" w:rsidRDefault="004373B2" w:rsidP="009C4448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6" w:name="base_costTotalBendOp0"/>
                  <w:bookmarkEnd w:id="116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5.00</w:t>
                  </w:r>
                </w:p>
              </w:tc>
            </w:tr>
          </w:tbl>
          <w:p w14:paraId="79523C57" w14:textId="77777777" w:rsidR="004373B2" w:rsidRDefault="004373B2" w:rsidP="00E6444D"/>
          <w:p w14:paraId="5D64BE86" w14:textId="492BC007" w:rsidR="004373B2" w:rsidRDefault="004373B2" w:rsidP="00E6444D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67"/>
              <w:gridCol w:w="3585"/>
              <w:gridCol w:w="3334"/>
            </w:tblGrid>
            <w:tr w:rsidR="007B50B3" w:rsidRPr="00F736DF" w14:paraId="3B403DF5" w14:textId="77777777" w:rsidTr="006A713F">
              <w:trPr>
                <w:trHeight w:val="425"/>
              </w:trPr>
              <w:tc>
                <w:tcPr>
                  <w:tcW w:w="356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CEE01C7" w14:textId="21AD1040" w:rsidR="004373B2" w:rsidRPr="000838B7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personalizzate</w:t>
                  </w:r>
                  <w:bookmarkStart w:id="117" w:name="part_CustomOperations1"/>
                  <w:bookmarkEnd w:id="117"/>
                  <w:proofErr w:type="spellEnd"/>
                </w:p>
              </w:tc>
              <w:tc>
                <w:tcPr>
                  <w:tcW w:w="358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1C72D19" w14:textId="77777777" w:rsidR="004373B2" w:rsidRPr="00F736DF" w:rsidRDefault="004373B2" w:rsidP="00F30CBB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Quantità</w:t>
                  </w:r>
                  <w:proofErr w:type="spellEnd"/>
                </w:p>
              </w:tc>
              <w:tc>
                <w:tcPr>
                  <w:tcW w:w="333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119F105" w14:textId="7F1493E1" w:rsidR="004373B2" w:rsidRPr="00F736DF" w:rsidRDefault="004373B2" w:rsidP="00F30CBB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18" w:name="part_currency0"/>
                  <w:bookmarkEnd w:id="11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7B50B3" w:rsidRPr="00F736DF" w14:paraId="45A7199D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A95C47C" w14:textId="77777777" w:rsidR="004373B2" w:rsidRPr="00911D10" w:rsidRDefault="004373B2" w:rsidP="00F30CBB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E9F92C7" w14:textId="77777777" w:rsidR="004373B2" w:rsidRPr="00F736DF" w:rsidRDefault="004373B2" w:rsidP="007E0385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ACEABF1" w14:textId="77777777" w:rsidR="004373B2" w:rsidRPr="00F736DF" w:rsidRDefault="004373B2" w:rsidP="007E038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7B50B3" w:rsidRPr="00F736DF" w14:paraId="3343FF35" w14:textId="77777777" w:rsidTr="006A713F">
              <w:trPr>
                <w:trHeight w:val="396"/>
              </w:trPr>
              <w:tc>
                <w:tcPr>
                  <w:tcW w:w="3567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8E6671" w14:textId="77777777" w:rsidR="004373B2" w:rsidRPr="000838B7" w:rsidRDefault="004373B2" w:rsidP="00F30CB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58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FCBEB1" w14:textId="1C6297C8" w:rsidR="004373B2" w:rsidRPr="00692531" w:rsidRDefault="004373B2" w:rsidP="007E0385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9" w:name="base_qtyTotalCustOp0"/>
                  <w:bookmarkEnd w:id="119"/>
                </w:p>
              </w:tc>
              <w:tc>
                <w:tcPr>
                  <w:tcW w:w="333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E2C4445" w14:textId="77BC8673" w:rsidR="004373B2" w:rsidRPr="00692531" w:rsidRDefault="004373B2" w:rsidP="007E0385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20" w:name="base_costTotalCustomOp0"/>
                  <w:bookmarkEnd w:id="120"/>
                </w:p>
              </w:tc>
            </w:tr>
          </w:tbl>
          <w:p w14:paraId="52A25CB5" w14:textId="77777777" w:rsidR="004373B2" w:rsidRDefault="004373B2" w:rsidP="00E6444D"/>
          <w:p w14:paraId="00300563" w14:textId="77777777" w:rsidR="004373B2" w:rsidRPr="006D1D1A" w:rsidRDefault="004373B2" w:rsidP="006D1D1A">
            <w:pPr>
              <w:tabs>
                <w:tab w:val="left" w:pos="3449"/>
              </w:tabs>
            </w:pPr>
            <w:r>
              <w:tab/>
            </w:r>
          </w:p>
        </w:tc>
      </w:tr>
    </w:tbl>
    <w:p w14:paraId="5BB1B710" w14:textId="77777777" w:rsidR="004373B2" w:rsidRDefault="004373B2" w:rsidP="004564A0">
      <w:pPr>
        <w:tabs>
          <w:tab w:val="left" w:pos="360"/>
        </w:tabs>
        <w:ind w:right="-1260"/>
      </w:pPr>
    </w:p>
    <w:sectPr w:rsidR="00C34106" w:rsidSect="004373B2">
      <w:footerReference w:type="default" r:id="rId14"/>
      <w:pgSz w:w="12240" w:h="15840" w:code="1"/>
      <w:pgMar w:top="547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45804" w14:textId="77777777" w:rsidR="004373B2" w:rsidRDefault="004373B2">
      <w:r>
        <w:separator/>
      </w:r>
    </w:p>
  </w:endnote>
  <w:endnote w:type="continuationSeparator" w:id="0">
    <w:p w14:paraId="6F1040DA" w14:textId="77777777" w:rsidR="004373B2" w:rsidRDefault="00437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zidenzGroteskBE-M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390B2" w14:textId="77777777" w:rsidR="004373B2" w:rsidRDefault="004373B2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7632CBEF" w14:textId="77777777" w:rsidR="004373B2" w:rsidRDefault="004373B2" w:rsidP="0022470B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 w14:anchorId="31F9F2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461FD" w14:textId="77777777" w:rsidR="004373B2" w:rsidRDefault="004373B2">
      <w:r>
        <w:separator/>
      </w:r>
    </w:p>
  </w:footnote>
  <w:footnote w:type="continuationSeparator" w:id="0">
    <w:p w14:paraId="0891AA41" w14:textId="77777777" w:rsidR="004373B2" w:rsidRDefault="004373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73B2"/>
    <w:rsid w:val="0043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oNotEmbedSmartTags/>
  <w:decimalSymbol w:val=","/>
  <w:listSeparator w:val=";"/>
  <w14:docId w14:val="04731FE1"/>
  <w15:chartTrackingRefBased/>
  <w15:docId w15:val="{ABA2A4E7-7B6C-43C7-9917-90E3DFA5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211ECB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styleId="Elencomedio2-Colore6">
    <w:name w:val="Medium List 2 Accent 6"/>
    <w:basedOn w:val="Tabellanormale"/>
    <w:uiPriority w:val="66"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fondochiaro-Colore6">
    <w:name w:val="Light Shading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igliachiara-Colore6">
    <w:name w:val="Light Grid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customStyle="1" w:styleId="Titolo1Carattere">
    <w:name w:val="Titolo 1 Carattere"/>
    <w:link w:val="Titolo1"/>
    <w:rsid w:val="00211ECB"/>
    <w:rPr>
      <w:rFonts w:ascii="Arial" w:eastAsia="Times New Roman" w:hAnsi="Arial"/>
      <w:b/>
      <w:bCs/>
      <w:color w:val="464647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sheetmetal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7864D-0E83-4E70-A530-37A520F32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costingreport_sheetmetal</Template>
  <TotalTime>1</TotalTime>
  <Pages>6</Pages>
  <Words>796</Words>
  <Characters>4541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Small Army</Company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1900-12-31T23:00:00Z</cp:lastPrinted>
  <dcterms:created xsi:type="dcterms:W3CDTF">2024-01-21T14:14:00Z</dcterms:created>
  <dcterms:modified xsi:type="dcterms:W3CDTF">2024-01-21T14:15:00Z</dcterms:modified>
</cp:coreProperties>
</file>