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7214"/>
      </w:tblGrid>
      <w:tr w:rsidR="00CE409C" w:rsidRPr="00194FB0" w14:paraId="48DF52F9" w14:textId="77777777" w:rsidTr="00967E77">
        <w:trPr>
          <w:trHeight w:val="1388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</w:tcBorders>
            <w:shd w:val="clear" w:color="auto" w:fill="auto"/>
            <w:vAlign w:val="center"/>
          </w:tcPr>
          <w:p w14:paraId="153CA36B" w14:textId="133140C1" w:rsidR="00980DB2" w:rsidRPr="00C22079" w:rsidRDefault="00980DB2" w:rsidP="005F0073">
            <w:bookmarkStart w:id="0" w:name="company_logo0"/>
            <w:bookmarkEnd w:id="0"/>
          </w:p>
        </w:tc>
        <w:tc>
          <w:tcPr>
            <w:tcW w:w="7214" w:type="dxa"/>
            <w:vMerge w:val="restart"/>
            <w:tcBorders>
              <w:top w:val="single" w:sz="4" w:space="0" w:color="D9D9D9"/>
              <w:right w:val="single" w:sz="4" w:space="0" w:color="D9D9D9"/>
            </w:tcBorders>
          </w:tcPr>
          <w:p w14:paraId="5255F19F" w14:textId="77777777" w:rsidR="00980DB2" w:rsidRPr="00574535" w:rsidRDefault="00980DB2" w:rsidP="00824D60">
            <w:pPr>
              <w:pStyle w:val="Titolo1"/>
              <w:jc w:val="right"/>
            </w:pPr>
            <w:r>
              <w:t>Rapporto SOLIDWORKS Costing</w:t>
            </w:r>
          </w:p>
          <w:p w14:paraId="4E7DBD98" w14:textId="77777777" w:rsidR="00980DB2" w:rsidRPr="00194FB0" w:rsidRDefault="00980DB2" w:rsidP="00CE409C">
            <w:pPr>
              <w:jc w:val="center"/>
              <w:rPr>
                <w:rFonts w:ascii="Arial" w:hAnsi="Arial" w:cs="Arial"/>
                <w:b/>
                <w:color w:val="808080"/>
                <w:sz w:val="28"/>
                <w:szCs w:val="28"/>
              </w:rPr>
            </w:pPr>
          </w:p>
        </w:tc>
      </w:tr>
      <w:tr w:rsidR="00CE409C" w:rsidRPr="00C22079" w14:paraId="7B3BAE05" w14:textId="77777777" w:rsidTr="00EA5353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3A7F03BB" w14:textId="1CA245A8" w:rsidR="00980DB2" w:rsidRPr="00492C7D" w:rsidRDefault="00980DB2" w:rsidP="00CE409C">
            <w:bookmarkStart w:id="1" w:name="company_name0"/>
            <w:bookmarkEnd w:id="1"/>
            <w: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35BEFEA4" w14:textId="77777777" w:rsidR="00980DB2" w:rsidRPr="00C22079" w:rsidRDefault="00980DB2" w:rsidP="00C34106">
            <w:pPr>
              <w:jc w:val="right"/>
            </w:pPr>
          </w:p>
        </w:tc>
      </w:tr>
      <w:tr w:rsidR="00CE409C" w:rsidRPr="00C22079" w14:paraId="5A4385D5" w14:textId="77777777" w:rsidTr="00EA5353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3B8FEADB" w14:textId="5BEEA937" w:rsidR="00980DB2" w:rsidRPr="00492C7D" w:rsidRDefault="00980DB2" w:rsidP="00CE409C">
            <w:pPr>
              <w:rPr>
                <w:rFonts w:cs="AkzidenzGroteskBE-Regular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cs="AkzidenzGroteskBE-Regular"/>
                <w:sz w:val="18"/>
                <w:szCs w:val="18"/>
              </w:rP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1B31A2E9" w14:textId="77777777" w:rsidR="00980DB2" w:rsidRPr="00C22079" w:rsidRDefault="00980DB2" w:rsidP="00C34106">
            <w:pPr>
              <w:jc w:val="right"/>
            </w:pPr>
          </w:p>
        </w:tc>
      </w:tr>
      <w:tr w:rsidR="00CE409C" w:rsidRPr="00C22079" w14:paraId="20712150" w14:textId="77777777" w:rsidTr="00EA5353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6B721744" w14:textId="6DDE81D6" w:rsidR="00980DB2" w:rsidRPr="00492C7D" w:rsidRDefault="00980DB2" w:rsidP="00682165">
            <w:pPr>
              <w:rPr>
                <w:rFonts w:cs="AkzidenzGroteskBE-Regular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cs="AkzidenzGroteskBE-Regular"/>
                <w:sz w:val="18"/>
                <w:szCs w:val="18"/>
              </w:rP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12F37235" w14:textId="77777777" w:rsidR="00980DB2" w:rsidRPr="00C22079" w:rsidRDefault="00980DB2" w:rsidP="00C34106">
            <w:pPr>
              <w:jc w:val="right"/>
            </w:pPr>
          </w:p>
        </w:tc>
      </w:tr>
      <w:tr w:rsidR="00C34106" w:rsidRPr="00574535" w14:paraId="3448A3F6" w14:textId="77777777" w:rsidTr="00EA5353">
        <w:trPr>
          <w:trHeight w:val="963"/>
        </w:trPr>
        <w:tc>
          <w:tcPr>
            <w:tcW w:w="7214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 w14:paraId="2F17CD89" w14:textId="77777777" w:rsidR="00980DB2" w:rsidRDefault="00980DB2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4"/>
              <w:gridCol w:w="2603"/>
              <w:gridCol w:w="2603"/>
              <w:gridCol w:w="3124"/>
              <w:gridCol w:w="4165"/>
            </w:tblGrid>
            <w:tr w:rsidR="005A7D56" w:rsidRPr="000B7CD9" w14:paraId="6E719CAC" w14:textId="77777777" w:rsidTr="00492C7D">
              <w:trPr>
                <w:trHeight w:val="296"/>
              </w:trPr>
              <w:tc>
                <w:tcPr>
                  <w:tcW w:w="14" w:type="dxa"/>
                  <w:shd w:val="clear" w:color="auto" w:fill="97999B"/>
                  <w:vAlign w:val="center"/>
                </w:tcPr>
                <w:p w14:paraId="3F34C195" w14:textId="77777777" w:rsidR="00980DB2" w:rsidRPr="000B7CD9" w:rsidRDefault="00980DB2" w:rsidP="00492C7D">
                  <w:pPr>
                    <w:rPr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160" w:type="dxa"/>
                  <w:shd w:val="clear" w:color="auto" w:fill="97999B"/>
                  <w:vAlign w:val="center"/>
                </w:tcPr>
                <w:p w14:paraId="65F34F89" w14:textId="0C27ED4D" w:rsidR="00980DB2" w:rsidRDefault="00980DB2" w:rsidP="00492C7D">
                  <w:pPr>
                    <w:rPr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160" w:type="dxa"/>
                  <w:shd w:val="clear" w:color="auto" w:fill="97999B"/>
                  <w:vAlign w:val="center"/>
                </w:tcPr>
                <w:p w14:paraId="423F35E0" w14:textId="631B9928" w:rsidR="00980DB2" w:rsidRPr="000B7CD9" w:rsidRDefault="00980DB2" w:rsidP="00492C7D">
                  <w:pPr>
                    <w:rPr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  <w:vAlign w:val="center"/>
                </w:tcPr>
                <w:p w14:paraId="0E02BCED" w14:textId="16CB8E5B" w:rsidR="00980DB2" w:rsidRPr="000B7CD9" w:rsidRDefault="00980DB2" w:rsidP="00492C7D">
                  <w:pPr>
                    <w:rPr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56" w:type="dxa"/>
                  <w:shd w:val="clear" w:color="auto" w:fill="97999B"/>
                  <w:vAlign w:val="center"/>
                </w:tcPr>
                <w:p w14:paraId="1A168ED1" w14:textId="1A20FA79" w:rsidR="00980DB2" w:rsidRPr="000B7CD9" w:rsidRDefault="00980DB2" w:rsidP="00492C7D">
                  <w:pPr>
                    <w:rPr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7946DE5" w14:textId="77777777" w:rsidR="00980DB2" w:rsidRPr="00C22079" w:rsidRDefault="00980DB2" w:rsidP="00C34106">
            <w:r>
              <w:t xml:space="preserve">                                                                                       </w:t>
            </w:r>
          </w:p>
        </w:tc>
      </w:tr>
      <w:tr w:rsidR="006B6F23" w:rsidRPr="006B6F23" w14:paraId="3CDC98F9" w14:textId="77777777" w:rsidTr="00EA5353">
        <w:trPr>
          <w:trHeight w:val="7335"/>
        </w:trPr>
        <w:tc>
          <w:tcPr>
            <w:tcW w:w="3600" w:type="dxa"/>
            <w:tcBorders>
              <w:left w:val="single" w:sz="4" w:space="0" w:color="D9D9D9"/>
            </w:tcBorders>
          </w:tcPr>
          <w:p w14:paraId="27EF55F4" w14:textId="078ACDB5" w:rsidR="00980DB2" w:rsidRDefault="00980DB2" w:rsidP="00872087">
            <w:bookmarkStart w:id="8" w:name="assembly_imgIsometric0"/>
            <w:bookmarkEnd w:id="8"/>
            <w:r>
              <w:pict w14:anchorId="6AFE20FD">
                <v:shape id="_x0000_i1025" type="#_x0000_t75" style="width:168.2pt;height:82.2pt">
                  <v:imagedata r:id="rId8" o:title="screenShotWithoutPreview"/>
                </v:shape>
              </w:pict>
            </w:r>
          </w:p>
          <w:p w14:paraId="23C138F9" w14:textId="77777777" w:rsidR="00980DB2" w:rsidRPr="00C22079" w:rsidRDefault="00980DB2" w:rsidP="00354158">
            <w:pPr>
              <w:jc w:val="right"/>
            </w:pPr>
          </w:p>
        </w:tc>
        <w:tc>
          <w:tcPr>
            <w:tcW w:w="7214" w:type="dxa"/>
            <w:tcBorders>
              <w:right w:val="single" w:sz="4" w:space="0" w:color="D9D9D9"/>
            </w:tcBorders>
          </w:tcPr>
          <w:tbl>
            <w:tblPr>
              <w:tblW w:w="6995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4325"/>
            </w:tblGrid>
            <w:tr w:rsidR="005B1C37" w:rsidRPr="00165F85" w14:paraId="57AB6AEB" w14:textId="77777777" w:rsidTr="00835B1B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46B37F4D" w14:textId="77777777" w:rsidR="00980DB2" w:rsidRPr="00824D60" w:rsidRDefault="00980DB2" w:rsidP="00824D60">
                  <w:pPr>
                    <w:pStyle w:val="TitlePageHeaders"/>
                  </w:pPr>
                  <w:r>
                    <w:t xml:space="preserve">Nome assieme: </w:t>
                  </w:r>
                </w:p>
              </w:tc>
              <w:tc>
                <w:tcPr>
                  <w:tcW w:w="4325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6F277474" w14:textId="7E10C84A" w:rsidR="00980DB2" w:rsidRPr="006B6F23" w:rsidRDefault="00980DB2" w:rsidP="008C6357">
                  <w:pPr>
                    <w:rPr>
                      <w:sz w:val="28"/>
                      <w:szCs w:val="28"/>
                    </w:rPr>
                  </w:pPr>
                  <w:bookmarkStart w:id="9" w:name="file_name1"/>
                  <w:bookmarkEnd w:id="9"/>
                  <w:r>
                    <w:rPr>
                      <w:sz w:val="28"/>
                      <w:szCs w:val="28"/>
                    </w:rPr>
                    <w:t>Pinza aggiuntiva</w:t>
                  </w:r>
                </w:p>
              </w:tc>
            </w:tr>
            <w:tr w:rsidR="00787E61" w:rsidRPr="00165F85" w14:paraId="1F2F5B00" w14:textId="77777777" w:rsidTr="00835B1B">
              <w:trPr>
                <w:trHeight w:val="349"/>
              </w:trPr>
              <w:tc>
                <w:tcPr>
                  <w:tcW w:w="267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66319F0C" w14:textId="77777777" w:rsidR="00980DB2" w:rsidRPr="006B6F23" w:rsidRDefault="00980DB2" w:rsidP="008C63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Data e ora del rapporto:</w:t>
                  </w:r>
                </w:p>
              </w:tc>
              <w:tc>
                <w:tcPr>
                  <w:tcW w:w="4325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18AF7BDC" w14:textId="7E35BD62" w:rsidR="00980DB2" w:rsidRPr="006B6F23" w:rsidRDefault="00980DB2" w:rsidP="00E36493">
                  <w:pPr>
                    <w:rPr>
                      <w:rFonts w:cs="AkzidenzGroteskBE-Regular"/>
                      <w:szCs w:val="20"/>
                    </w:rPr>
                  </w:pPr>
                  <w:bookmarkStart w:id="10" w:name="assembly_DateTime0"/>
                  <w:bookmarkEnd w:id="10"/>
                  <w:r>
                    <w:rPr>
                      <w:rFonts w:cs="AkzidenzGroteskBE-Regular"/>
                      <w:szCs w:val="20"/>
                    </w:rPr>
                    <w:t>21/01/2024 14:59:53</w:t>
                  </w:r>
                </w:p>
              </w:tc>
            </w:tr>
            <w:tr w:rsidR="00310028" w:rsidRPr="00165F85" w14:paraId="552E314A" w14:textId="77777777" w:rsidTr="00835B1B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6C2CBB0" w14:textId="77777777" w:rsidR="00980DB2" w:rsidRPr="006B6F23" w:rsidRDefault="00980DB2" w:rsidP="00F5282C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Peso totale:</w:t>
                  </w:r>
                </w:p>
              </w:tc>
              <w:tc>
                <w:tcPr>
                  <w:tcW w:w="4325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A0D2416" w14:textId="6EAF591A" w:rsidR="00980DB2" w:rsidRPr="006B6F23" w:rsidRDefault="00980DB2" w:rsidP="00F5282C">
                  <w:pPr>
                    <w:rPr>
                      <w:rFonts w:cs="AkzidenzGroteskBE-Regular"/>
                      <w:szCs w:val="20"/>
                    </w:rPr>
                  </w:pPr>
                  <w:bookmarkStart w:id="11" w:name="assembly_Weight0"/>
                  <w:bookmarkEnd w:id="11"/>
                  <w:r>
                    <w:rPr>
                      <w:rFonts w:cs="AkzidenzGroteskBE-Regular"/>
                      <w:szCs w:val="20"/>
                    </w:rPr>
                    <w:t>0.11 kg</w:t>
                  </w:r>
                </w:p>
              </w:tc>
            </w:tr>
            <w:tr w:rsidR="00EC71E5" w:rsidRPr="00165F85" w14:paraId="4BD60DA5" w14:textId="77777777" w:rsidTr="00835B1B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6825C0CB" w14:textId="77777777" w:rsidR="00980DB2" w:rsidRPr="006B6F23" w:rsidRDefault="00980DB2" w:rsidP="00F5282C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Peso totale del materiale:</w:t>
                  </w:r>
                </w:p>
              </w:tc>
              <w:tc>
                <w:tcPr>
                  <w:tcW w:w="4325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0B620E94" w14:textId="57FA2810" w:rsidR="00980DB2" w:rsidRPr="006B6F23" w:rsidRDefault="00980DB2" w:rsidP="00F5282C">
                  <w:pPr>
                    <w:rPr>
                      <w:rFonts w:cs="AkzidenzGroteskBE-Regular"/>
                      <w:szCs w:val="20"/>
                    </w:rPr>
                  </w:pPr>
                  <w:bookmarkStart w:id="12" w:name="assembly_StockWeight0"/>
                  <w:bookmarkEnd w:id="12"/>
                  <w:r>
                    <w:rPr>
                      <w:rFonts w:cs="AkzidenzGroteskBE-Regular"/>
                      <w:szCs w:val="20"/>
                    </w:rPr>
                    <w:t>0.17 kg</w:t>
                  </w:r>
                </w:p>
              </w:tc>
            </w:tr>
          </w:tbl>
          <w:p w14:paraId="6DD65086" w14:textId="77777777" w:rsidR="00980DB2" w:rsidRDefault="00980DB2" w:rsidP="008C6357"/>
          <w:tbl>
            <w:tblPr>
              <w:tblW w:w="6995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4325"/>
            </w:tblGrid>
            <w:tr w:rsidR="00221377" w:rsidRPr="00165F85" w14:paraId="3518A5A5" w14:textId="77777777" w:rsidTr="00835B1B">
              <w:trPr>
                <w:trHeight w:val="30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51DC1FDC" w14:textId="77777777" w:rsidR="00980DB2" w:rsidRPr="006B6F23" w:rsidRDefault="00980DB2" w:rsidP="00824D60">
                  <w:pPr>
                    <w:pStyle w:val="TitlePageHeaders"/>
                  </w:pPr>
                  <w:r>
                    <w:t>Quantità da produrre</w:t>
                  </w:r>
                </w:p>
              </w:tc>
              <w:tc>
                <w:tcPr>
                  <w:tcW w:w="4325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04BF2C71" w14:textId="77777777" w:rsidR="00980DB2" w:rsidRPr="00165F85" w:rsidRDefault="00980DB2" w:rsidP="00F5282C">
                  <w:pPr>
                    <w:rPr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221377" w:rsidRPr="00165F85" w14:paraId="52188F80" w14:textId="77777777" w:rsidTr="00835B1B">
              <w:trPr>
                <w:trHeight w:val="349"/>
              </w:trPr>
              <w:tc>
                <w:tcPr>
                  <w:tcW w:w="267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0D97866F" w14:textId="77777777" w:rsidR="00980DB2" w:rsidRPr="006B6F23" w:rsidRDefault="00980DB2" w:rsidP="00464B91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Numero totale degli assiemi:</w:t>
                  </w:r>
                </w:p>
              </w:tc>
              <w:tc>
                <w:tcPr>
                  <w:tcW w:w="4325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090CFB7D" w14:textId="32DFE420" w:rsidR="00980DB2" w:rsidRPr="006B6F23" w:rsidRDefault="00980DB2" w:rsidP="004C698B">
                  <w:pPr>
                    <w:rPr>
                      <w:rFonts w:cs="AkzidenzGroteskBE-Regular"/>
                      <w:szCs w:val="20"/>
                    </w:rPr>
                  </w:pPr>
                  <w:bookmarkStart w:id="13" w:name="assembly_numParts0"/>
                  <w:bookmarkEnd w:id="13"/>
                  <w:r>
                    <w:rPr>
                      <w:rFonts w:cs="AkzidenzGroteskBE-Regular"/>
                      <w:szCs w:val="20"/>
                    </w:rPr>
                    <w:t>1</w:t>
                  </w:r>
                </w:p>
              </w:tc>
            </w:tr>
            <w:tr w:rsidR="00221377" w:rsidRPr="00165F85" w14:paraId="78DE8219" w14:textId="77777777" w:rsidTr="00835B1B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1345F7F8" w14:textId="77777777" w:rsidR="00980DB2" w:rsidRPr="006B6F23" w:rsidRDefault="00980DB2" w:rsidP="00F5282C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Dim. lotto:</w:t>
                  </w:r>
                </w:p>
              </w:tc>
              <w:tc>
                <w:tcPr>
                  <w:tcW w:w="4325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E46B018" w14:textId="523F7232" w:rsidR="00980DB2" w:rsidRPr="006B6F23" w:rsidRDefault="00980DB2" w:rsidP="004C698B">
                  <w:pPr>
                    <w:rPr>
                      <w:rFonts w:cs="AkzidenzGroteskBE-Regular"/>
                      <w:szCs w:val="20"/>
                    </w:rPr>
                  </w:pPr>
                  <w:bookmarkStart w:id="14" w:name="assembly_lotSize0"/>
                  <w:bookmarkEnd w:id="14"/>
                  <w:r>
                    <w:rPr>
                      <w:rFonts w:cs="AkzidenzGroteskBE-Regular"/>
                      <w:szCs w:val="20"/>
                    </w:rPr>
                    <w:t>1</w:t>
                  </w:r>
                </w:p>
              </w:tc>
            </w:tr>
          </w:tbl>
          <w:p w14:paraId="0B32032E" w14:textId="77777777" w:rsidR="00980DB2" w:rsidRDefault="00980DB2" w:rsidP="008C6357"/>
          <w:tbl>
            <w:tblPr>
              <w:tblW w:w="6995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3153"/>
            </w:tblGrid>
            <w:tr w:rsidR="00787E61" w:rsidRPr="00165F85" w14:paraId="1DB2E6AF" w14:textId="77777777" w:rsidTr="00E27D40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18B0A633" w14:textId="77777777" w:rsidR="00980DB2" w:rsidRPr="00492C7D" w:rsidRDefault="00980DB2" w:rsidP="002A7BCC">
                  <w:pPr>
                    <w:rPr>
                      <w:color w:val="004B7A"/>
                      <w:sz w:val="28"/>
                      <w:szCs w:val="28"/>
                    </w:rPr>
                  </w:pPr>
                  <w:r>
                    <w:rPr>
                      <w:rFonts w:cs="AkzidenzGroteskBE-Regular"/>
                      <w:color w:val="004B7A"/>
                      <w:sz w:val="28"/>
                      <w:szCs w:val="28"/>
                    </w:rPr>
                    <w:t xml:space="preserve">Costo stimato per assieme: </w:t>
                  </w:r>
                </w:p>
              </w:tc>
              <w:tc>
                <w:tcPr>
                  <w:tcW w:w="4325" w:type="dxa"/>
                  <w:gridSpan w:val="2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4BE4A5A1" w14:textId="670CC872" w:rsidR="00980DB2" w:rsidRPr="00492C7D" w:rsidRDefault="00980DB2" w:rsidP="002A7BCC">
                  <w:pPr>
                    <w:rPr>
                      <w:b/>
                      <w:sz w:val="28"/>
                      <w:szCs w:val="28"/>
                    </w:rPr>
                  </w:pPr>
                  <w:bookmarkStart w:id="15" w:name="assembly_costpp0"/>
                  <w:bookmarkEnd w:id="15"/>
                  <w:r>
                    <w:rPr>
                      <w:b/>
                      <w:sz w:val="28"/>
                      <w:szCs w:val="28"/>
                    </w:rPr>
                    <w:t>159.62 USD</w:t>
                  </w:r>
                </w:p>
              </w:tc>
            </w:tr>
            <w:tr w:rsidR="00787E61" w:rsidRPr="00165F85" w14:paraId="4C4607BE" w14:textId="77777777" w:rsidTr="00E27D40">
              <w:trPr>
                <w:trHeight w:val="349"/>
              </w:trPr>
              <w:tc>
                <w:tcPr>
                  <w:tcW w:w="267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3488F34" w14:textId="77777777" w:rsidR="00980DB2" w:rsidRPr="00492C7D" w:rsidRDefault="00980DB2" w:rsidP="008C63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>Modello principale Costing:</w:t>
                  </w:r>
                </w:p>
              </w:tc>
              <w:tc>
                <w:tcPr>
                  <w:tcW w:w="4325" w:type="dxa"/>
                  <w:gridSpan w:val="2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41AAB09B" w14:textId="7072A6E9" w:rsidR="00980DB2" w:rsidRPr="00492C7D" w:rsidRDefault="00980DB2" w:rsidP="004C698B">
                  <w:pPr>
                    <w:rPr>
                      <w:rFonts w:cs="AkzidenzGroteskBE-Regular"/>
                      <w:szCs w:val="20"/>
                    </w:rPr>
                  </w:pPr>
                  <w:bookmarkStart w:id="16" w:name="assembly_MainTemplateName0"/>
                  <w:bookmarkEnd w:id="16"/>
                  <w:r>
                    <w:rPr>
                      <w:rFonts w:cs="AkzidenzGroteskBE-Regular"/>
                      <w:szCs w:val="20"/>
                    </w:rPr>
                    <w:t>multibodytemplate_default(metric).sldctc</w:t>
                  </w:r>
                </w:p>
              </w:tc>
            </w:tr>
            <w:tr w:rsidR="00787E61" w:rsidRPr="00165F85" w14:paraId="77115D6E" w14:textId="77777777" w:rsidTr="00E27D40">
              <w:trPr>
                <w:trHeight w:val="1030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35A3F145" w14:textId="77777777" w:rsidR="00980DB2" w:rsidRPr="00492C7D" w:rsidRDefault="00980DB2" w:rsidP="008C63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r>
                    <w:rPr>
                      <w:rFonts w:cs="AkzidenzGroteskBE-Regular"/>
                      <w:color w:val="004B7A"/>
                      <w:szCs w:val="20"/>
                    </w:rPr>
                    <w:t xml:space="preserve">Confronto: </w:t>
                  </w:r>
                </w:p>
              </w:tc>
              <w:tc>
                <w:tcPr>
                  <w:tcW w:w="1172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nil"/>
                  </w:tcBorders>
                  <w:shd w:val="clear" w:color="auto" w:fill="auto"/>
                  <w:vAlign w:val="center"/>
                </w:tcPr>
                <w:p w14:paraId="6D6BB776" w14:textId="730244F5" w:rsidR="00980DB2" w:rsidRPr="00492C7D" w:rsidRDefault="00980DB2" w:rsidP="008C6357">
                  <w:pPr>
                    <w:rPr>
                      <w:szCs w:val="20"/>
                    </w:rPr>
                  </w:pPr>
                  <w:bookmarkStart w:id="17" w:name="file_imgArrow0"/>
                  <w:bookmarkEnd w:id="17"/>
                  <w:r>
                    <w:rPr>
                      <w:szCs w:val="20"/>
                    </w:rPr>
                    <w:pict w14:anchorId="391C71A7">
                      <v:shape id="_x0000_i1026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3153" w:type="dxa"/>
                  <w:tcBorders>
                    <w:top w:val="single" w:sz="4" w:space="0" w:color="97999B"/>
                    <w:left w:val="nil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586A0A13" w14:textId="0A1516F8" w:rsidR="00980DB2" w:rsidRPr="00492C7D" w:rsidRDefault="00980DB2" w:rsidP="008C6357">
                  <w:pPr>
                    <w:rPr>
                      <w:szCs w:val="20"/>
                    </w:rPr>
                  </w:pPr>
                  <w:bookmarkStart w:id="18" w:name="file_imgBars0"/>
                  <w:bookmarkEnd w:id="18"/>
                  <w:r>
                    <w:rPr>
                      <w:szCs w:val="20"/>
                    </w:rPr>
                    <w:pict w14:anchorId="661ED1E7">
                      <v:shape id="_x0000_i1028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703A3FB1" w14:textId="77777777" w:rsidR="00980DB2" w:rsidRDefault="00980DB2" w:rsidP="008C6357"/>
          <w:tbl>
            <w:tblPr>
              <w:tblW w:w="6995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64"/>
              <w:gridCol w:w="1843"/>
              <w:gridCol w:w="2488"/>
            </w:tblGrid>
            <w:tr w:rsidR="00787E61" w:rsidRPr="00165F85" w14:paraId="72EC6AA5" w14:textId="77777777" w:rsidTr="00E27D40">
              <w:trPr>
                <w:trHeight w:val="289"/>
              </w:trPr>
              <w:tc>
                <w:tcPr>
                  <w:tcW w:w="6995" w:type="dxa"/>
                  <w:gridSpan w:val="3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5AA5786" w14:textId="77777777" w:rsidR="00980DB2" w:rsidRPr="00492C7D" w:rsidRDefault="00980DB2" w:rsidP="008C6357">
                  <w:pPr>
                    <w:rPr>
                      <w:rFonts w:cs="AkzidenzGroteskBE-Regular"/>
                      <w:color w:val="004B7A"/>
                      <w:sz w:val="28"/>
                      <w:szCs w:val="28"/>
                    </w:rPr>
                  </w:pPr>
                  <w:r>
                    <w:rPr>
                      <w:rFonts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591A09" w:rsidRPr="00165F85" w14:paraId="3B9A2EFB" w14:textId="77777777" w:rsidTr="00E27D40">
              <w:trPr>
                <w:trHeight w:val="410"/>
              </w:trPr>
              <w:tc>
                <w:tcPr>
                  <w:tcW w:w="266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72C43A45" w14:textId="3362EDD0" w:rsidR="00980DB2" w:rsidRPr="00492C7D" w:rsidRDefault="00980DB2" w:rsidP="008C63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19" w:name="calculated_Label0"/>
                  <w:bookmarkEnd w:id="19"/>
                  <w:r>
                    <w:rPr>
                      <w:rFonts w:cs="AkzidenzGroteskBE-Regular"/>
                      <w:color w:val="004B7A"/>
                      <w:szCs w:val="20"/>
                    </w:rPr>
                    <w:t>Parti calcolate:</w:t>
                  </w:r>
                </w:p>
              </w:tc>
              <w:tc>
                <w:tcPr>
                  <w:tcW w:w="184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6CFC4C7E" w14:textId="11FD30F9" w:rsidR="00980DB2" w:rsidRPr="00492C7D" w:rsidRDefault="00980DB2" w:rsidP="00737EE7">
                  <w:pPr>
                    <w:rPr>
                      <w:szCs w:val="20"/>
                    </w:rPr>
                  </w:pPr>
                  <w:bookmarkStart w:id="20" w:name="assembly_costCalculated0"/>
                  <w:bookmarkEnd w:id="20"/>
                  <w:r>
                    <w:rPr>
                      <w:szCs w:val="20"/>
                    </w:rPr>
                    <w:t>125.58 USD</w:t>
                  </w:r>
                </w:p>
              </w:tc>
              <w:tc>
                <w:tcPr>
                  <w:tcW w:w="2488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60F7F7A" w14:textId="394C6C11" w:rsidR="00980DB2" w:rsidRPr="00492C7D" w:rsidRDefault="00980DB2" w:rsidP="00737EE7">
                  <w:pPr>
                    <w:rPr>
                      <w:szCs w:val="20"/>
                    </w:rPr>
                  </w:pPr>
                  <w:bookmarkStart w:id="21" w:name="assembly_percentCalculated0"/>
                  <w:bookmarkEnd w:id="21"/>
                  <w:r>
                    <w:rPr>
                      <w:szCs w:val="20"/>
                    </w:rPr>
                    <w:t>79%</w:t>
                  </w:r>
                </w:p>
              </w:tc>
            </w:tr>
            <w:tr w:rsidR="00737EE7" w:rsidRPr="00165F85" w14:paraId="42C13EF3" w14:textId="77777777" w:rsidTr="00E27D40">
              <w:trPr>
                <w:trHeight w:val="410"/>
              </w:trPr>
              <w:tc>
                <w:tcPr>
                  <w:tcW w:w="2664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25092DD9" w14:textId="35D69A1A" w:rsidR="00980DB2" w:rsidRPr="00492C7D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22" w:name="purchased_Label0"/>
                  <w:bookmarkEnd w:id="22"/>
                  <w:r>
                    <w:rPr>
                      <w:rFonts w:cs="AkzidenzGroteskBE-Regular"/>
                      <w:color w:val="004B7A"/>
                      <w:szCs w:val="20"/>
                    </w:rPr>
                    <w:t>Parti acquistate:</w:t>
                  </w:r>
                </w:p>
              </w:tc>
              <w:tc>
                <w:tcPr>
                  <w:tcW w:w="1843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6C30AF6D" w14:textId="43DA9713" w:rsidR="00980DB2" w:rsidRPr="00492C7D" w:rsidRDefault="00980DB2" w:rsidP="00271BEA">
                  <w:pPr>
                    <w:rPr>
                      <w:rFonts w:cs="AkzidenzGroteskBE-Regular"/>
                      <w:szCs w:val="20"/>
                    </w:rPr>
                  </w:pPr>
                  <w:bookmarkStart w:id="23" w:name="assembly_costCustom0"/>
                  <w:bookmarkEnd w:id="23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488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2C6E162" w14:textId="33E29802" w:rsidR="00980DB2" w:rsidRPr="00492C7D" w:rsidRDefault="00980DB2" w:rsidP="00271BEA">
                  <w:pPr>
                    <w:rPr>
                      <w:rFonts w:cs="AkzidenzGroteskBE-Regular"/>
                      <w:szCs w:val="20"/>
                    </w:rPr>
                  </w:pPr>
                  <w:bookmarkStart w:id="24" w:name="assembly_percentCustom0"/>
                  <w:bookmarkEnd w:id="24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  <w:tr w:rsidR="00787E61" w:rsidRPr="00165F85" w14:paraId="6B42270D" w14:textId="77777777" w:rsidTr="00E27D40">
              <w:trPr>
                <w:trHeight w:val="410"/>
              </w:trPr>
              <w:tc>
                <w:tcPr>
                  <w:tcW w:w="2664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0A98BBA9" w14:textId="06761DAE" w:rsidR="00980DB2" w:rsidRPr="00492C7D" w:rsidRDefault="00980DB2" w:rsidP="006972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25" w:name="toolbox_Label0"/>
                  <w:bookmarkEnd w:id="25"/>
                  <w:r>
                    <w:rPr>
                      <w:rFonts w:cs="AkzidenzGroteskBE-Regular"/>
                      <w:color w:val="004B7A"/>
                      <w:szCs w:val="20"/>
                    </w:rPr>
                    <w:t>Parti Toolbox:</w:t>
                  </w:r>
                </w:p>
              </w:tc>
              <w:tc>
                <w:tcPr>
                  <w:tcW w:w="1843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063EB88" w14:textId="16EE51FB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26" w:name="assembly_costToolbox0"/>
                  <w:bookmarkEnd w:id="26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488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344F8F88" w14:textId="4FCBC813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27" w:name="assembly_percentToolbox0"/>
                  <w:bookmarkEnd w:id="27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  <w:tr w:rsidR="007323F4" w:rsidRPr="00165F85" w14:paraId="0193797E" w14:textId="77777777" w:rsidTr="00E27D40">
              <w:trPr>
                <w:trHeight w:val="410"/>
              </w:trPr>
              <w:tc>
                <w:tcPr>
                  <w:tcW w:w="2664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63E104F9" w14:textId="22E3A351" w:rsidR="00980DB2" w:rsidRDefault="00980DB2" w:rsidP="00697257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28" w:name="operations_Label0"/>
                  <w:bookmarkEnd w:id="28"/>
                  <w:r>
                    <w:rPr>
                      <w:rFonts w:cs="AkzidenzGroteskBE-Regular"/>
                      <w:color w:val="004B7A"/>
                      <w:szCs w:val="20"/>
                    </w:rPr>
                    <w:t>Operazioni:</w:t>
                  </w:r>
                </w:p>
              </w:tc>
              <w:tc>
                <w:tcPr>
                  <w:tcW w:w="1843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4A88A9FC" w14:textId="57C75C17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29" w:name="assembly_costOperations0"/>
                  <w:bookmarkEnd w:id="29"/>
                  <w:r>
                    <w:rPr>
                      <w:rFonts w:cs="AkzidenzGroteskBE-Regular"/>
                      <w:szCs w:val="20"/>
                    </w:rPr>
                    <w:t>34.04 USD</w:t>
                  </w:r>
                </w:p>
              </w:tc>
              <w:tc>
                <w:tcPr>
                  <w:tcW w:w="2488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7EE071A" w14:textId="1624BA5F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30" w:name="assembly_percentOperations0"/>
                  <w:bookmarkEnd w:id="30"/>
                  <w:r>
                    <w:rPr>
                      <w:rFonts w:cs="AkzidenzGroteskBE-Regular"/>
                      <w:szCs w:val="20"/>
                    </w:rPr>
                    <w:t>21%</w:t>
                  </w:r>
                </w:p>
              </w:tc>
            </w:tr>
            <w:tr w:rsidR="007A11DF" w:rsidRPr="00165F85" w14:paraId="46EEE21D" w14:textId="77777777" w:rsidTr="00E27D40">
              <w:trPr>
                <w:trHeight w:val="410"/>
              </w:trPr>
              <w:tc>
                <w:tcPr>
                  <w:tcW w:w="2664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11A892CB" w14:textId="09E33339" w:rsidR="00980DB2" w:rsidRPr="00492C7D" w:rsidRDefault="00980DB2" w:rsidP="00E62893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31" w:name="assembly_MarkupDiscountLabel1"/>
                  <w:bookmarkEnd w:id="31"/>
                  <w:r>
                    <w:rPr>
                      <w:rFonts w:cs="AkzidenzGroteskBE-Regular"/>
                      <w:color w:val="004B7A"/>
                      <w:szCs w:val="20"/>
                    </w:rPr>
                    <w:t>Annotazione:</w:t>
                  </w:r>
                </w:p>
              </w:tc>
              <w:tc>
                <w:tcPr>
                  <w:tcW w:w="1843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0B143C2F" w14:textId="6C30C794" w:rsidR="00980DB2" w:rsidRPr="00492C7D" w:rsidRDefault="00980DB2" w:rsidP="00E62893">
                  <w:pPr>
                    <w:rPr>
                      <w:rFonts w:cs="AkzidenzGroteskBE-Regular"/>
                      <w:szCs w:val="20"/>
                    </w:rPr>
                  </w:pPr>
                  <w:bookmarkStart w:id="32" w:name="assembly_costMD0"/>
                  <w:bookmarkEnd w:id="32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488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2558C2A" w14:textId="2665699C" w:rsidR="00980DB2" w:rsidRPr="00492C7D" w:rsidRDefault="00980DB2" w:rsidP="00E62893">
                  <w:pPr>
                    <w:rPr>
                      <w:rFonts w:cs="AkzidenzGroteskBE-Regular"/>
                      <w:szCs w:val="20"/>
                    </w:rPr>
                  </w:pPr>
                  <w:bookmarkStart w:id="33" w:name="assembly_percentMD0"/>
                  <w:bookmarkEnd w:id="33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</w:tbl>
          <w:p w14:paraId="5565533B" w14:textId="77777777" w:rsidR="00980DB2" w:rsidRDefault="00980DB2" w:rsidP="008C6357"/>
          <w:p w14:paraId="2B36D4C1" w14:textId="77777777" w:rsidR="00980DB2" w:rsidRPr="00C22079" w:rsidRDefault="00980DB2" w:rsidP="008C6357">
            <w:r>
              <w:t xml:space="preserve"> </w:t>
            </w:r>
          </w:p>
          <w:p w14:paraId="718CAD2D" w14:textId="77777777" w:rsidR="00980DB2" w:rsidRPr="00C22079" w:rsidRDefault="00980DB2" w:rsidP="008C6357"/>
        </w:tc>
      </w:tr>
    </w:tbl>
    <w:p w14:paraId="75E56B96" w14:textId="77777777" w:rsidR="00980DB2" w:rsidRDefault="00980DB2"/>
    <w:p w14:paraId="7D5D3F3E" w14:textId="77777777" w:rsidR="00980DB2" w:rsidRDefault="00980DB2">
      <w:r>
        <w:br w:type="page"/>
      </w:r>
    </w:p>
    <w:tbl>
      <w:tblPr>
        <w:tblW w:w="11122" w:type="dxa"/>
        <w:tblInd w:w="-3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122"/>
      </w:tblGrid>
      <w:tr w:rsidR="00E93112" w14:paraId="27213434" w14:textId="77777777" w:rsidTr="000A787E">
        <w:trPr>
          <w:trHeight w:val="12374"/>
        </w:trPr>
        <w:tc>
          <w:tcPr>
            <w:tcW w:w="11122" w:type="dxa"/>
            <w:shd w:val="clear" w:color="auto" w:fill="auto"/>
          </w:tcPr>
          <w:p w14:paraId="2A330572" w14:textId="6B642374" w:rsidR="00980DB2" w:rsidRPr="00574535" w:rsidRDefault="00980DB2" w:rsidP="00E93112">
            <w:pPr>
              <w:pStyle w:val="Titolo1"/>
            </w:pPr>
            <w:r>
              <w:t xml:space="preserve"> Impatto costo componente</w:t>
            </w:r>
            <w:bookmarkStart w:id="34" w:name="componentCost_impactTbl0"/>
            <w:bookmarkEnd w:id="34"/>
          </w:p>
          <w:p w14:paraId="0264C2BB" w14:textId="77777777" w:rsidR="00980DB2" w:rsidRPr="00E32310" w:rsidRDefault="00980DB2" w:rsidP="00E93112">
            <w:pPr>
              <w:rPr>
                <w:rFonts w:cs="AkzidenzGroteskBE-Regular"/>
                <w:b/>
                <w:color w:val="718883"/>
                <w:sz w:val="26"/>
                <w:szCs w:val="26"/>
              </w:rPr>
            </w:pPr>
          </w:p>
          <w:p w14:paraId="6E8F2B04" w14:textId="77777777" w:rsidR="00980DB2" w:rsidRPr="00E32310" w:rsidRDefault="00980DB2" w:rsidP="00E93112">
            <w:pPr>
              <w:rPr>
                <w:rFonts w:cs="AkzidenzGroteskBE-Regular"/>
                <w:color w:val="718883"/>
                <w:sz w:val="24"/>
              </w:rPr>
            </w:pPr>
            <w:r>
              <w:rPr>
                <w:rFonts w:cs="AkzidenzGroteskBE-Regular"/>
                <w:color w:val="718883"/>
                <w:sz w:val="24"/>
              </w:rPr>
              <w:t>Primi dieci componenti che più contribuiscono al costo dell'assieme</w:t>
            </w:r>
          </w:p>
          <w:p w14:paraId="0572234F" w14:textId="77777777" w:rsidR="00980DB2" w:rsidRDefault="00980DB2"/>
          <w:tbl>
            <w:tblPr>
              <w:tblW w:w="5000" w:type="pct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998"/>
              <w:gridCol w:w="1998"/>
              <w:gridCol w:w="2333"/>
              <w:gridCol w:w="1907"/>
            </w:tblGrid>
            <w:tr w:rsidR="00980DB2" w14:paraId="4C4E57AD" w14:textId="77777777" w:rsidTr="00980DB2">
              <w:trPr>
                <w:trHeight w:val="1008"/>
              </w:trPr>
              <w:tc>
                <w:tcPr>
                  <w:tcW w:w="2240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06C132A5" w14:textId="6068530D" w:rsidR="00980DB2" w:rsidRPr="00824D60" w:rsidRDefault="00980DB2" w:rsidP="00E32310">
                  <w:pPr>
                    <w:pStyle w:val="TableHeader"/>
                  </w:pPr>
                  <w:r>
                    <w:t>Componente</w:t>
                  </w:r>
                  <w:bookmarkStart w:id="35" w:name="assembly_TopTenTbl0"/>
                  <w:bookmarkEnd w:id="35"/>
                </w:p>
              </w:tc>
              <w:tc>
                <w:tcPr>
                  <w:tcW w:w="1683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3CC0861C" w14:textId="77777777" w:rsidR="00980DB2" w:rsidRPr="00824D60" w:rsidRDefault="00980DB2" w:rsidP="00E32310">
                  <w:pPr>
                    <w:pStyle w:val="TableHeader"/>
                    <w:jc w:val="right"/>
                  </w:pPr>
                  <w:r>
                    <w:t>Configurazione</w:t>
                  </w:r>
                </w:p>
              </w:tc>
              <w:tc>
                <w:tcPr>
                  <w:tcW w:w="1683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40E5B36B" w14:textId="4BDCB3E8" w:rsidR="00980DB2" w:rsidRPr="00824D60" w:rsidRDefault="00980DB2" w:rsidP="00E32310">
                  <w:pPr>
                    <w:pStyle w:val="TableHeader"/>
                    <w:jc w:val="right"/>
                  </w:pPr>
                  <w:r>
                    <w:t>Costo del materiale (</w:t>
                  </w:r>
                  <w:bookmarkStart w:id="36" w:name="assemblyPerPart_currency6"/>
                  <w:bookmarkEnd w:id="36"/>
                  <w:r>
                    <w:t>USD/Assieme)</w:t>
                  </w:r>
                </w:p>
              </w:tc>
              <w:tc>
                <w:tcPr>
                  <w:tcW w:w="1965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4720E224" w14:textId="5BE06DAF" w:rsidR="00980DB2" w:rsidRPr="00824D60" w:rsidRDefault="00980DB2" w:rsidP="00E32310">
                  <w:pPr>
                    <w:pStyle w:val="TableHeader"/>
                    <w:jc w:val="right"/>
                  </w:pPr>
                  <w:r>
                    <w:t>Costo di fabbricazione (</w:t>
                  </w:r>
                  <w:bookmarkStart w:id="37" w:name="assemblyPerPart_currency5"/>
                  <w:bookmarkEnd w:id="37"/>
                  <w:r>
                    <w:t>USD/Assieme)</w:t>
                  </w:r>
                </w:p>
              </w:tc>
              <w:tc>
                <w:tcPr>
                  <w:tcW w:w="1606" w:type="dxa"/>
                  <w:tcBorders>
                    <w:bottom w:val="single" w:sz="18" w:space="0" w:color="004B7A"/>
                  </w:tcBorders>
                  <w:vAlign w:val="center"/>
                </w:tcPr>
                <w:p w14:paraId="6639A3D0" w14:textId="580BFE9D" w:rsidR="00980DB2" w:rsidRDefault="00980DB2" w:rsidP="00E32310">
                  <w:pPr>
                    <w:pStyle w:val="TableHeader"/>
                    <w:jc w:val="right"/>
                  </w:pPr>
                  <w:r>
                    <w:t>Costo totale (</w:t>
                  </w:r>
                  <w:bookmarkStart w:id="38" w:name="assemblyPerPart_currency3"/>
                  <w:bookmarkEnd w:id="38"/>
                  <w:r>
                    <w:t>USD/Assieme)</w:t>
                  </w:r>
                </w:p>
              </w:tc>
            </w:tr>
            <w:tr w:rsidR="00980DB2" w14:paraId="3469A23C" w14:textId="77777777" w:rsidTr="00980DB2">
              <w:trPr>
                <w:trHeight w:val="333"/>
              </w:trPr>
              <w:tc>
                <w:tcPr>
                  <w:tcW w:w="2240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4865E03" w14:textId="12580F45" w:rsidR="00980DB2" w:rsidRDefault="00980DB2" w:rsidP="002C2F57">
                  <w:r>
                    <w:t>Parte a L</w:t>
                  </w:r>
                </w:p>
              </w:tc>
              <w:tc>
                <w:tcPr>
                  <w:tcW w:w="1683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61D194F2" w14:textId="574E840F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04BEB7E" w14:textId="7A2D23EA" w:rsidR="00980DB2" w:rsidRDefault="00980DB2" w:rsidP="00E32310">
                  <w:pPr>
                    <w:jc w:val="right"/>
                  </w:pPr>
                  <w:r>
                    <w:t>0.08</w:t>
                  </w:r>
                </w:p>
              </w:tc>
              <w:tc>
                <w:tcPr>
                  <w:tcW w:w="196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B9629F9" w14:textId="30C7BA80" w:rsidR="00980DB2" w:rsidRDefault="00980DB2" w:rsidP="00E32310">
                  <w:pPr>
                    <w:jc w:val="right"/>
                  </w:pPr>
                  <w:r>
                    <w:t>8.61</w:t>
                  </w:r>
                </w:p>
              </w:tc>
              <w:tc>
                <w:tcPr>
                  <w:tcW w:w="1606" w:type="dxa"/>
                  <w:tcBorders>
                    <w:top w:val="single" w:sz="18" w:space="0" w:color="004B7A"/>
                  </w:tcBorders>
                  <w:vAlign w:val="center"/>
                </w:tcPr>
                <w:p w14:paraId="2ADB26BB" w14:textId="3B74EB48" w:rsidR="00980DB2" w:rsidRDefault="00980DB2" w:rsidP="00BE5DFF">
                  <w:pPr>
                    <w:jc w:val="right"/>
                  </w:pPr>
                  <w:r>
                    <w:t>8.70</w:t>
                  </w:r>
                </w:p>
              </w:tc>
            </w:tr>
            <w:tr w:rsidR="00980DB2" w14:paraId="2313EC62" w14:textId="77777777" w:rsidTr="00980DB2">
              <w:trPr>
                <w:trHeight w:val="310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5381AA84" w14:textId="0F72FFB4" w:rsidR="00980DB2" w:rsidRDefault="00980DB2" w:rsidP="002C2F57">
                  <w:r>
                    <w:t>Corpo superiore pinza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3077782D" w14:textId="49C84800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724A113D" w14:textId="237EF6E7" w:rsidR="00980DB2" w:rsidRDefault="00980DB2" w:rsidP="00E32310">
                  <w:pPr>
                    <w:jc w:val="right"/>
                  </w:pPr>
                  <w:r>
                    <w:t>0.64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1E844886" w14:textId="58D2B9A8" w:rsidR="00980DB2" w:rsidRDefault="00980DB2" w:rsidP="00E32310">
                  <w:pPr>
                    <w:jc w:val="right"/>
                  </w:pPr>
                  <w:r>
                    <w:t>5.95</w:t>
                  </w:r>
                </w:p>
              </w:tc>
              <w:tc>
                <w:tcPr>
                  <w:tcW w:w="1606" w:type="dxa"/>
                  <w:vAlign w:val="center"/>
                </w:tcPr>
                <w:p w14:paraId="2CBB28AB" w14:textId="77C77F31" w:rsidR="00980DB2" w:rsidRDefault="00980DB2" w:rsidP="00BE5DFF">
                  <w:pPr>
                    <w:jc w:val="right"/>
                  </w:pPr>
                  <w:r>
                    <w:t>6.59</w:t>
                  </w:r>
                </w:p>
              </w:tc>
            </w:tr>
            <w:tr w:rsidR="00980DB2" w14:paraId="568CB6BB" w14:textId="77777777" w:rsidTr="00980DB2">
              <w:trPr>
                <w:trHeight w:val="310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4E603149" w14:textId="3B677C5A" w:rsidR="00980DB2" w:rsidRDefault="00980DB2" w:rsidP="002C2F57">
                  <w:r>
                    <w:t>Rivetto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5B4F9483" w14:textId="0C1A64C9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17013B03" w14:textId="6B992F8F" w:rsidR="00980DB2" w:rsidRDefault="00980DB2" w:rsidP="00E32310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25419844" w14:textId="6EC27828" w:rsidR="00980DB2" w:rsidRDefault="00980DB2" w:rsidP="00E32310">
                  <w:pPr>
                    <w:jc w:val="right"/>
                  </w:pPr>
                  <w:r>
                    <w:t>5.60</w:t>
                  </w:r>
                </w:p>
              </w:tc>
              <w:tc>
                <w:tcPr>
                  <w:tcW w:w="1606" w:type="dxa"/>
                  <w:vAlign w:val="center"/>
                </w:tcPr>
                <w:p w14:paraId="6FD4ECC8" w14:textId="53FFFC8F" w:rsidR="00980DB2" w:rsidRDefault="00980DB2" w:rsidP="00BE5DFF">
                  <w:pPr>
                    <w:jc w:val="right"/>
                  </w:pPr>
                  <w:r>
                    <w:t>5.60</w:t>
                  </w:r>
                </w:p>
              </w:tc>
            </w:tr>
            <w:tr w:rsidR="00980DB2" w14:paraId="6B147944" w14:textId="77777777" w:rsidTr="00980DB2">
              <w:trPr>
                <w:trHeight w:val="310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6F4B0A5C" w14:textId="1E88EACB" w:rsidR="00980DB2" w:rsidRDefault="00980DB2" w:rsidP="002C2F57">
                  <w:r>
                    <w:t>Parte piatta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2CD950E0" w14:textId="05A4365B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2800791E" w14:textId="07C5F4EA" w:rsidR="00980DB2" w:rsidRDefault="00980DB2" w:rsidP="00E32310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35334246" w14:textId="50515CCB" w:rsidR="00980DB2" w:rsidRDefault="00980DB2" w:rsidP="00E32310">
                  <w:pPr>
                    <w:jc w:val="right"/>
                  </w:pPr>
                  <w:r>
                    <w:t>2.88</w:t>
                  </w:r>
                </w:p>
              </w:tc>
              <w:tc>
                <w:tcPr>
                  <w:tcW w:w="1606" w:type="dxa"/>
                  <w:vAlign w:val="center"/>
                </w:tcPr>
                <w:p w14:paraId="446ED5FF" w14:textId="2D7E9B4B" w:rsidR="00980DB2" w:rsidRDefault="00980DB2" w:rsidP="00BE5DFF">
                  <w:pPr>
                    <w:jc w:val="right"/>
                  </w:pPr>
                  <w:r>
                    <w:t>2.91</w:t>
                  </w:r>
                </w:p>
              </w:tc>
            </w:tr>
            <w:tr w:rsidR="00980DB2" w14:paraId="3613521F" w14:textId="77777777" w:rsidTr="00980DB2">
              <w:trPr>
                <w:trHeight w:val="333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0B7D198C" w14:textId="6D184663" w:rsidR="00980DB2" w:rsidRDefault="00980DB2" w:rsidP="002C2F57">
                  <w:r>
                    <w:t>Parte curva pinza in lamiera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5949BC71" w14:textId="5751425E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7CCF17CF" w14:textId="636BFA78" w:rsidR="00980DB2" w:rsidRDefault="00980DB2" w:rsidP="00E32310">
                  <w:pPr>
                    <w:jc w:val="right"/>
                  </w:pPr>
                  <w:r>
                    <w:t>0.08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2FD15B75" w14:textId="4074C421" w:rsidR="00980DB2" w:rsidRDefault="00980DB2" w:rsidP="00E32310">
                  <w:pPr>
                    <w:jc w:val="right"/>
                  </w:pPr>
                  <w:r>
                    <w:t>2.55</w:t>
                  </w:r>
                </w:p>
              </w:tc>
              <w:tc>
                <w:tcPr>
                  <w:tcW w:w="1606" w:type="dxa"/>
                  <w:vAlign w:val="center"/>
                </w:tcPr>
                <w:p w14:paraId="7719DBD4" w14:textId="23326227" w:rsidR="00980DB2" w:rsidRDefault="00980DB2" w:rsidP="00BE5DFF">
                  <w:pPr>
                    <w:jc w:val="right"/>
                  </w:pPr>
                  <w:r>
                    <w:t>2.63</w:t>
                  </w:r>
                </w:p>
              </w:tc>
            </w:tr>
            <w:tr w:rsidR="00980DB2" w14:paraId="1D2D8483" w14:textId="77777777" w:rsidTr="00980DB2">
              <w:trPr>
                <w:trHeight w:val="310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1E423DB7" w14:textId="5EEC366D" w:rsidR="00980DB2" w:rsidRDefault="00980DB2" w:rsidP="002C2F57">
                  <w:r>
                    <w:t>Elemento in gomma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E464FC6" w14:textId="26F0DFA5" w:rsidR="00980DB2" w:rsidRDefault="00980DB2" w:rsidP="00E32310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1A6F44E9" w14:textId="01C093F0" w:rsidR="00980DB2" w:rsidRDefault="00980DB2" w:rsidP="00E32310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39B35A5D" w14:textId="53F80D3E" w:rsidR="00980DB2" w:rsidRDefault="00980DB2" w:rsidP="00E32310">
                  <w:pPr>
                    <w:jc w:val="right"/>
                  </w:pPr>
                  <w:r>
                    <w:t>0.01</w:t>
                  </w:r>
                </w:p>
              </w:tc>
              <w:tc>
                <w:tcPr>
                  <w:tcW w:w="1606" w:type="dxa"/>
                  <w:vAlign w:val="center"/>
                </w:tcPr>
                <w:p w14:paraId="49A36A30" w14:textId="7E409CCD" w:rsidR="00980DB2" w:rsidRDefault="00980DB2" w:rsidP="00BE5DFF">
                  <w:pPr>
                    <w:jc w:val="right"/>
                  </w:pPr>
                  <w:r>
                    <w:t>0.03</w:t>
                  </w:r>
                </w:p>
              </w:tc>
            </w:tr>
            <w:tr w:rsidR="00980DB2" w14:paraId="019BA53B" w14:textId="77777777" w:rsidTr="00980DB2">
              <w:trPr>
                <w:trHeight w:val="310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76415D98" w14:textId="0FCC6055" w:rsidR="00980DB2" w:rsidRDefault="00980DB2" w:rsidP="002C2F57">
                  <w:r>
                    <w:t>pan cross head_am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44B07F6A" w14:textId="2E985A19" w:rsidR="00980DB2" w:rsidRDefault="00980DB2" w:rsidP="00E32310">
                  <w:pPr>
                    <w:jc w:val="right"/>
                  </w:pPr>
                  <w:r>
                    <w:t>B18.6.7M - M3 x 0.5 x 25 Type I Cross Recessed PHMS --25N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4214CE43" w14:textId="25C533EC" w:rsidR="00980DB2" w:rsidRDefault="00980DB2" w:rsidP="00E32310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3339C87E" w14:textId="1965991D" w:rsidR="00980DB2" w:rsidRDefault="00980DB2" w:rsidP="00E32310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606" w:type="dxa"/>
                  <w:vAlign w:val="center"/>
                </w:tcPr>
                <w:p w14:paraId="4176B21C" w14:textId="118FE3F7" w:rsidR="00980DB2" w:rsidRDefault="00980DB2" w:rsidP="00BE5DFF">
                  <w:pPr>
                    <w:jc w:val="right"/>
                  </w:pPr>
                  <w:r>
                    <w:t>0.00</w:t>
                  </w:r>
                </w:p>
              </w:tc>
            </w:tr>
            <w:tr w:rsidR="00980DB2" w14:paraId="5116C189" w14:textId="77777777" w:rsidTr="00980DB2">
              <w:trPr>
                <w:trHeight w:val="333"/>
              </w:trPr>
              <w:tc>
                <w:tcPr>
                  <w:tcW w:w="2240" w:type="dxa"/>
                  <w:shd w:val="clear" w:color="auto" w:fill="auto"/>
                  <w:vAlign w:val="center"/>
                </w:tcPr>
                <w:p w14:paraId="4B1E7FBB" w14:textId="58292716" w:rsidR="00980DB2" w:rsidRDefault="00980DB2" w:rsidP="002C2F57">
                  <w:r>
                    <w:t>hex screw_am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C1704B8" w14:textId="3DCD6536" w:rsidR="00980DB2" w:rsidRDefault="00980DB2" w:rsidP="00E32310">
                  <w:pPr>
                    <w:jc w:val="right"/>
                  </w:pPr>
                  <w:r>
                    <w:t>B18.6.7M - M3 x 0.5 x 30 Indented HHMS --30N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4A1CFFB4" w14:textId="0BB0A9E1" w:rsidR="00980DB2" w:rsidRDefault="00980DB2" w:rsidP="00E32310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65" w:type="dxa"/>
                  <w:shd w:val="clear" w:color="auto" w:fill="auto"/>
                  <w:vAlign w:val="center"/>
                </w:tcPr>
                <w:p w14:paraId="558A75C7" w14:textId="1371C760" w:rsidR="00980DB2" w:rsidRDefault="00980DB2" w:rsidP="00E32310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606" w:type="dxa"/>
                  <w:vAlign w:val="center"/>
                </w:tcPr>
                <w:p w14:paraId="003374DC" w14:textId="387DD3F6" w:rsidR="00980DB2" w:rsidRDefault="00980DB2" w:rsidP="00BE5DFF">
                  <w:pPr>
                    <w:jc w:val="right"/>
                  </w:pPr>
                  <w:r>
                    <w:t>0.00</w:t>
                  </w:r>
                </w:p>
              </w:tc>
            </w:tr>
            <w:tr w:rsidR="00980DB2" w:rsidRPr="00574535" w14:paraId="63CFFEDF" w14:textId="77777777" w:rsidTr="00980DB2">
              <w:trPr>
                <w:trHeight w:val="621"/>
              </w:trPr>
              <w:tc>
                <w:tcPr>
                  <w:tcW w:w="2240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5B5EB2A5" w14:textId="77777777" w:rsidR="00980DB2" w:rsidRPr="00574535" w:rsidRDefault="00980DB2" w:rsidP="00E93112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683" w:type="dxa"/>
                  <w:tcBorders>
                    <w:top w:val="single" w:sz="18" w:space="0" w:color="004B7A"/>
                  </w:tcBorders>
                  <w:shd w:val="clear" w:color="auto" w:fill="auto"/>
                </w:tcPr>
                <w:p w14:paraId="5AF84E43" w14:textId="77777777" w:rsidR="00980DB2" w:rsidRPr="00574535" w:rsidRDefault="00980DB2" w:rsidP="00E32310">
                  <w:pPr>
                    <w:pStyle w:val="TableHeader"/>
                  </w:pPr>
                </w:p>
              </w:tc>
              <w:tc>
                <w:tcPr>
                  <w:tcW w:w="1683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02DF56E1" w14:textId="07422710" w:rsidR="00980DB2" w:rsidRPr="00574535" w:rsidRDefault="00980DB2" w:rsidP="00E32310">
                  <w:pPr>
                    <w:pStyle w:val="TableHeader"/>
                    <w:jc w:val="right"/>
                  </w:pPr>
                  <w:bookmarkStart w:id="39" w:name="tt_MatCost_total0"/>
                  <w:bookmarkEnd w:id="39"/>
                  <w:r>
                    <w:t>0.86</w:t>
                  </w:r>
                </w:p>
              </w:tc>
              <w:tc>
                <w:tcPr>
                  <w:tcW w:w="196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D14B6DA" w14:textId="0FE144F7" w:rsidR="00980DB2" w:rsidRPr="00574535" w:rsidRDefault="00980DB2" w:rsidP="00E32310">
                  <w:pPr>
                    <w:pStyle w:val="TableHeader"/>
                    <w:jc w:val="right"/>
                  </w:pPr>
                  <w:bookmarkStart w:id="40" w:name="tt_MfgCost_total0"/>
                  <w:bookmarkEnd w:id="40"/>
                  <w:r>
                    <w:t>25.61</w:t>
                  </w:r>
                </w:p>
              </w:tc>
              <w:tc>
                <w:tcPr>
                  <w:tcW w:w="1606" w:type="dxa"/>
                  <w:tcBorders>
                    <w:top w:val="single" w:sz="18" w:space="0" w:color="004B7A"/>
                  </w:tcBorders>
                  <w:vAlign w:val="center"/>
                </w:tcPr>
                <w:p w14:paraId="55136329" w14:textId="4E394CBF" w:rsidR="00980DB2" w:rsidRPr="00574535" w:rsidRDefault="00980DB2" w:rsidP="00E32310">
                  <w:pPr>
                    <w:pStyle w:val="TableHeader"/>
                    <w:jc w:val="right"/>
                  </w:pPr>
                  <w:bookmarkStart w:id="41" w:name="tt_MoldCost_total0"/>
                  <w:bookmarkStart w:id="42" w:name="tt_TotalCost_total0"/>
                  <w:bookmarkEnd w:id="41"/>
                  <w:bookmarkEnd w:id="42"/>
                  <w:r>
                    <w:t>26.46</w:t>
                  </w:r>
                </w:p>
              </w:tc>
            </w:tr>
          </w:tbl>
          <w:p w14:paraId="3D71AF31" w14:textId="77777777" w:rsidR="00980DB2" w:rsidRDefault="00980DB2"/>
          <w:p w14:paraId="4D5AC025" w14:textId="77777777" w:rsidR="00980DB2" w:rsidRDefault="00980DB2"/>
          <w:p w14:paraId="2D8A2103" w14:textId="77777777" w:rsidR="00980DB2" w:rsidRDefault="00980DB2"/>
        </w:tc>
      </w:tr>
    </w:tbl>
    <w:p w14:paraId="3FDC66A3" w14:textId="77777777" w:rsidR="00980DB2" w:rsidRDefault="00980DB2"/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0755"/>
      </w:tblGrid>
      <w:tr w:rsidR="007035A0" w:rsidRPr="00C22079" w14:paraId="4E7B94B7" w14:textId="77777777" w:rsidTr="00F43891">
        <w:trPr>
          <w:trHeight w:val="12816"/>
        </w:trPr>
        <w:tc>
          <w:tcPr>
            <w:tcW w:w="10755" w:type="dxa"/>
          </w:tcPr>
          <w:p w14:paraId="055A5A74" w14:textId="53F538FD" w:rsidR="00980DB2" w:rsidRDefault="00980DB2" w:rsidP="0013070D">
            <w:pPr>
              <w:pStyle w:val="Titolo1"/>
            </w:pPr>
            <w:r>
              <w:lastRenderedPageBreak/>
              <w:br w:type="page"/>
              <w:t>Divisione del costo per ogni parte</w:t>
            </w:r>
            <w:bookmarkStart w:id="43" w:name="partCost_Brkdown0"/>
            <w:bookmarkEnd w:id="43"/>
          </w:p>
          <w:p w14:paraId="764CC271" w14:textId="77777777" w:rsidR="00980DB2" w:rsidRPr="00BE5DFF" w:rsidRDefault="00980DB2" w:rsidP="00BE5DFF"/>
          <w:tbl>
            <w:tblPr>
              <w:tblW w:w="10597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27"/>
              <w:gridCol w:w="1488"/>
              <w:gridCol w:w="1127"/>
              <w:gridCol w:w="1424"/>
              <w:gridCol w:w="1559"/>
              <w:gridCol w:w="2772"/>
            </w:tblGrid>
            <w:tr w:rsidR="00835B1B" w:rsidRPr="00835B1B" w14:paraId="5D15913C" w14:textId="77777777" w:rsidTr="00F141F6">
              <w:trPr>
                <w:trHeight w:val="425"/>
                <w:tblHeader/>
              </w:trPr>
              <w:tc>
                <w:tcPr>
                  <w:tcW w:w="2227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79CC72FE" w14:textId="77777777" w:rsidR="00980DB2" w:rsidRDefault="00980DB2" w:rsidP="00847276">
                  <w:pPr>
                    <w:pStyle w:val="TableHeader"/>
                  </w:pPr>
                </w:p>
                <w:p w14:paraId="3364638C" w14:textId="77777777" w:rsidR="00980DB2" w:rsidRDefault="00980DB2" w:rsidP="00847276">
                  <w:pPr>
                    <w:pStyle w:val="TableHeader"/>
                  </w:pPr>
                  <w:r>
                    <w:t>Parti calcolate</w:t>
                  </w:r>
                </w:p>
                <w:p w14:paraId="2D4BD3A4" w14:textId="66949A84" w:rsidR="00980DB2" w:rsidRPr="00835B1B" w:rsidRDefault="00980DB2" w:rsidP="00847276">
                  <w:pPr>
                    <w:pStyle w:val="TableHeader"/>
                  </w:pPr>
                  <w:bookmarkStart w:id="44" w:name="assembly_CalculatedPartsCostTbl0"/>
                  <w:bookmarkEnd w:id="44"/>
                </w:p>
              </w:tc>
              <w:tc>
                <w:tcPr>
                  <w:tcW w:w="1488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510315FD" w14:textId="77777777" w:rsidR="00980DB2" w:rsidRPr="00835B1B" w:rsidRDefault="00980DB2" w:rsidP="00540151">
                  <w:pPr>
                    <w:pStyle w:val="TableHeader"/>
                    <w:jc w:val="right"/>
                  </w:pPr>
                  <w:r>
                    <w:t>Metodo</w:t>
                  </w:r>
                </w:p>
              </w:tc>
              <w:tc>
                <w:tcPr>
                  <w:tcW w:w="1127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7E6F7BD3" w14:textId="77777777" w:rsidR="00980DB2" w:rsidRPr="00835B1B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1424" w:type="dxa"/>
                  <w:tcBorders>
                    <w:bottom w:val="single" w:sz="18" w:space="0" w:color="004B7A"/>
                  </w:tcBorders>
                  <w:vAlign w:val="center"/>
                </w:tcPr>
                <w:p w14:paraId="15EE4398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della parte </w:t>
                  </w:r>
                </w:p>
                <w:p w14:paraId="70A3CE18" w14:textId="32112D84" w:rsidR="00980DB2" w:rsidRPr="00835B1B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45" w:name="assemblyPerPart_currency2"/>
                  <w:bookmarkEnd w:id="45"/>
                  <w:r>
                    <w:t>USD/Assieme</w:t>
                  </w:r>
                  <w:r>
                    <w:t>)</w:t>
                  </w:r>
                </w:p>
              </w:tc>
              <w:tc>
                <w:tcPr>
                  <w:tcW w:w="1559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5726718B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totale </w:t>
                  </w:r>
                </w:p>
                <w:p w14:paraId="78DEC107" w14:textId="5B8EE093" w:rsidR="00980DB2" w:rsidRPr="00835B1B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46" w:name="assembly_currency17"/>
                  <w:bookmarkEnd w:id="46"/>
                  <w:r>
                    <w:t>USD / Assieme</w:t>
                  </w:r>
                  <w:r>
                    <w:t>)</w:t>
                  </w:r>
                </w:p>
              </w:tc>
              <w:tc>
                <w:tcPr>
                  <w:tcW w:w="277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14A01A17" w14:textId="77777777" w:rsidR="00980DB2" w:rsidRPr="00835B1B" w:rsidRDefault="00980DB2" w:rsidP="00C351BF">
                  <w:pPr>
                    <w:pStyle w:val="TableHeader"/>
                    <w:jc w:val="right"/>
                  </w:pPr>
                  <w:r>
                    <w:t>Modello Costing</w:t>
                  </w:r>
                </w:p>
              </w:tc>
            </w:tr>
            <w:tr w:rsidR="00835B1B" w:rsidRPr="00D02B41" w14:paraId="60ACEBA5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F71A36F" w14:textId="19F98B2B" w:rsidR="00980DB2" w:rsidRPr="00835B1B" w:rsidRDefault="00980DB2" w:rsidP="00835B1B">
                  <w:r>
                    <w:t>Parte piatta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5979DBB" w14:textId="155CBE06" w:rsidR="00980DB2" w:rsidRPr="00835B1B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048B08EC" w14:textId="21F2B802" w:rsidR="00980DB2" w:rsidRPr="00835B1B" w:rsidRDefault="00980DB2" w:rsidP="005B4DF3">
                  <w:pPr>
                    <w:jc w:val="right"/>
                  </w:pPr>
                  <w:r>
                    <w:t>4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64E1EE1E" w14:textId="7789F7AB" w:rsidR="00980DB2" w:rsidRPr="00835B1B" w:rsidRDefault="00980DB2" w:rsidP="005B4DF3">
                  <w:pPr>
                    <w:jc w:val="right"/>
                  </w:pPr>
                  <w:r>
                    <w:t>2.91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A78F16E" w14:textId="02EF5E40" w:rsidR="00980DB2" w:rsidRPr="00835B1B" w:rsidRDefault="00980DB2" w:rsidP="005B4DF3">
                  <w:pPr>
                    <w:jc w:val="right"/>
                  </w:pPr>
                  <w:r>
                    <w:t>11.65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1CD2DE75" w14:textId="33FF6BEE" w:rsidR="00980DB2" w:rsidRPr="00835B1B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:rsidRPr="00D02B41" w14:paraId="3C17E6CD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2AB12411" w14:textId="7BFE1811" w:rsidR="00980DB2" w:rsidRDefault="00980DB2" w:rsidP="00835B1B">
                  <w:r>
                    <w:t>Parte a L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8C16D20" w14:textId="5DEE3CF5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5F84535E" w14:textId="17A57BB7" w:rsidR="00980DB2" w:rsidRDefault="00980DB2" w:rsidP="005B4DF3">
                  <w:pPr>
                    <w:jc w:val="right"/>
                  </w:pPr>
                  <w:r>
                    <w:t>4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727F28D1" w14:textId="4287E6DC" w:rsidR="00980DB2" w:rsidRDefault="00980DB2" w:rsidP="005B4DF3">
                  <w:pPr>
                    <w:jc w:val="right"/>
                  </w:pPr>
                  <w:r>
                    <w:t>8.70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134DDACE" w14:textId="72B0556B" w:rsidR="00980DB2" w:rsidRDefault="00980DB2" w:rsidP="005B4DF3">
                  <w:pPr>
                    <w:jc w:val="right"/>
                  </w:pPr>
                  <w:r>
                    <w:t>34.80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2CCFD47F" w14:textId="71C9DF5B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:rsidRPr="00D02B41" w14:paraId="6DA048CC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DE0E8F1" w14:textId="3915B4EB" w:rsidR="00980DB2" w:rsidRDefault="00980DB2" w:rsidP="00835B1B">
                  <w:r>
                    <w:t>Corpo superiore pinza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855454F" w14:textId="10CA6A20" w:rsidR="00980DB2" w:rsidRDefault="00980DB2" w:rsidP="00540151">
                  <w:pPr>
                    <w:jc w:val="right"/>
                  </w:pPr>
                  <w:r>
                    <w:t>Lamiera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2A50C6EF" w14:textId="4055FD6E" w:rsidR="00980DB2" w:rsidRDefault="00980DB2" w:rsidP="005B4DF3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77EC937D" w14:textId="3DE83A74" w:rsidR="00980DB2" w:rsidRDefault="00980DB2" w:rsidP="005B4DF3">
                  <w:pPr>
                    <w:jc w:val="right"/>
                  </w:pPr>
                  <w:r>
                    <w:t>6.59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9E32C5A" w14:textId="111757A6" w:rsidR="00980DB2" w:rsidRDefault="00980DB2" w:rsidP="005B4DF3">
                  <w:pPr>
                    <w:jc w:val="right"/>
                  </w:pPr>
                  <w:r>
                    <w:t>6.59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2B2961F9" w14:textId="478A372C" w:rsidR="00980DB2" w:rsidRDefault="00980DB2" w:rsidP="00540151">
                  <w:pPr>
                    <w:jc w:val="right"/>
                  </w:pPr>
                  <w:r>
                    <w:t>sheetmetaltemplate_default(metric).sldcts</w:t>
                  </w:r>
                </w:p>
              </w:tc>
            </w:tr>
            <w:tr w:rsidR="00980DB2" w:rsidRPr="00D02B41" w14:paraId="274DB1AE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F916334" w14:textId="6AA63747" w:rsidR="00980DB2" w:rsidRDefault="00980DB2" w:rsidP="00835B1B">
                  <w:r>
                    <w:t>Parte curva pinza in lamiera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27977990" w14:textId="05A386AF" w:rsidR="00980DB2" w:rsidRDefault="00980DB2" w:rsidP="00540151">
                  <w:pPr>
                    <w:jc w:val="right"/>
                  </w:pPr>
                  <w:r>
                    <w:t>Lamiera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791F6193" w14:textId="6D72A84F" w:rsidR="00980DB2" w:rsidRDefault="00980DB2" w:rsidP="005B4DF3">
                  <w:pPr>
                    <w:jc w:val="right"/>
                  </w:pPr>
                  <w:r>
                    <w:t>2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3EF438E" w14:textId="62AFDC81" w:rsidR="00980DB2" w:rsidRDefault="00980DB2" w:rsidP="005B4DF3">
                  <w:pPr>
                    <w:jc w:val="right"/>
                  </w:pPr>
                  <w:r>
                    <w:t>2.63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CFF81DE" w14:textId="0FAB19CE" w:rsidR="00980DB2" w:rsidRDefault="00980DB2" w:rsidP="005B4DF3">
                  <w:pPr>
                    <w:jc w:val="right"/>
                  </w:pPr>
                  <w:r>
                    <w:t>5.25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0125EEFB" w14:textId="3209BE9E" w:rsidR="00980DB2" w:rsidRDefault="00980DB2" w:rsidP="00540151">
                  <w:pPr>
                    <w:jc w:val="right"/>
                  </w:pPr>
                  <w:r>
                    <w:t>sheetmetaltemplate_default(metric).sldcts</w:t>
                  </w:r>
                </w:p>
              </w:tc>
            </w:tr>
            <w:tr w:rsidR="00980DB2" w:rsidRPr="00D02B41" w14:paraId="4D46B9CE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76A89ED" w14:textId="2D52FF0F" w:rsidR="00980DB2" w:rsidRDefault="00980DB2" w:rsidP="00835B1B">
                  <w:r>
                    <w:t>Elemento in gomma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D3A12C0" w14:textId="640FB984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67EE3ECB" w14:textId="4A4CD957" w:rsidR="00980DB2" w:rsidRDefault="00980DB2" w:rsidP="005B4DF3">
                  <w:pPr>
                    <w:jc w:val="right"/>
                  </w:pPr>
                  <w:r>
                    <w:t>2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39EBD314" w14:textId="013AB706" w:rsidR="00980DB2" w:rsidRDefault="00980DB2" w:rsidP="005B4DF3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270D7E3C" w14:textId="448C218B" w:rsidR="00980DB2" w:rsidRDefault="00980DB2" w:rsidP="005B4DF3">
                  <w:pPr>
                    <w:jc w:val="right"/>
                  </w:pPr>
                  <w:r>
                    <w:t>0.06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BB080B7" w14:textId="4EEFAC76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:rsidRPr="00D02B41" w14:paraId="739F5976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E113FE9" w14:textId="4337F8C2" w:rsidR="00980DB2" w:rsidRDefault="00980DB2" w:rsidP="00835B1B">
                  <w:r>
                    <w:t>Rivetto [Default]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6CD8E16" w14:textId="554F02D1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7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66D09D8F" w14:textId="532BEBAF" w:rsidR="00980DB2" w:rsidRDefault="00980DB2" w:rsidP="005B4DF3">
                  <w:pPr>
                    <w:jc w:val="right"/>
                  </w:pPr>
                  <w:r>
                    <w:t>12</w:t>
                  </w:r>
                </w:p>
              </w:tc>
              <w:tc>
                <w:tcPr>
                  <w:tcW w:w="1424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6C39604C" w14:textId="56FD77A8" w:rsidR="00980DB2" w:rsidRDefault="00980DB2" w:rsidP="005B4DF3">
                  <w:pPr>
                    <w:jc w:val="right"/>
                  </w:pPr>
                  <w:r>
                    <w:t>5.60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70302C48" w14:textId="54E45520" w:rsidR="00980DB2" w:rsidRDefault="00980DB2" w:rsidP="005B4DF3">
                  <w:pPr>
                    <w:jc w:val="right"/>
                  </w:pPr>
                  <w:r>
                    <w:t>67.23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031FBCEC" w14:textId="56A29872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37678" w:rsidRPr="00D02B41" w14:paraId="5B5B71A0" w14:textId="77777777" w:rsidTr="00F141F6">
              <w:trPr>
                <w:trHeight w:val="396"/>
                <w:tblHeader/>
              </w:trPr>
              <w:tc>
                <w:tcPr>
                  <w:tcW w:w="2227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5F709ED8" w14:textId="77777777" w:rsidR="00980DB2" w:rsidRPr="00D85C6F" w:rsidRDefault="00980DB2" w:rsidP="00847276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488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E8AB7B4" w14:textId="77777777" w:rsidR="00980DB2" w:rsidRPr="00D85C6F" w:rsidRDefault="00980DB2" w:rsidP="00847276">
                  <w:pPr>
                    <w:pStyle w:val="TableHeader"/>
                  </w:pPr>
                </w:p>
              </w:tc>
              <w:tc>
                <w:tcPr>
                  <w:tcW w:w="1127" w:type="dxa"/>
                  <w:tcBorders>
                    <w:top w:val="single" w:sz="18" w:space="0" w:color="004B7A"/>
                  </w:tcBorders>
                  <w:vAlign w:val="center"/>
                </w:tcPr>
                <w:p w14:paraId="2AB68288" w14:textId="77777777" w:rsidR="00980DB2" w:rsidRPr="00D85C6F" w:rsidRDefault="00980DB2" w:rsidP="00847276">
                  <w:pPr>
                    <w:pStyle w:val="TableHeader"/>
                  </w:pPr>
                </w:p>
              </w:tc>
              <w:tc>
                <w:tcPr>
                  <w:tcW w:w="1424" w:type="dxa"/>
                  <w:tcBorders>
                    <w:top w:val="single" w:sz="18" w:space="0" w:color="004B7A"/>
                  </w:tcBorders>
                  <w:vAlign w:val="center"/>
                </w:tcPr>
                <w:p w14:paraId="36BA64E9" w14:textId="368799CC" w:rsidR="00980DB2" w:rsidRPr="00D85C6F" w:rsidRDefault="00980DB2" w:rsidP="00847276">
                  <w:pPr>
                    <w:pStyle w:val="TableHeader"/>
                    <w:jc w:val="right"/>
                  </w:pPr>
                  <w:bookmarkStart w:id="47" w:name="assembly_CalPartCost_total0"/>
                  <w:bookmarkEnd w:id="47"/>
                  <w:r>
                    <w:t>26.46</w:t>
                  </w:r>
                </w:p>
              </w:tc>
              <w:tc>
                <w:tcPr>
                  <w:tcW w:w="1559" w:type="dxa"/>
                  <w:tcBorders>
                    <w:top w:val="single" w:sz="18" w:space="0" w:color="004B7A"/>
                  </w:tcBorders>
                  <w:vAlign w:val="center"/>
                </w:tcPr>
                <w:p w14:paraId="27BE1FC1" w14:textId="0B23FAE2" w:rsidR="00980DB2" w:rsidRPr="00D85C6F" w:rsidRDefault="00980DB2" w:rsidP="00847276">
                  <w:pPr>
                    <w:pStyle w:val="TableHeader"/>
                    <w:jc w:val="right"/>
                  </w:pPr>
                  <w:bookmarkStart w:id="48" w:name="assembly_CalTotalCost_total0"/>
                  <w:bookmarkEnd w:id="48"/>
                  <w:r>
                    <w:t>125.58</w:t>
                  </w:r>
                </w:p>
              </w:tc>
              <w:tc>
                <w:tcPr>
                  <w:tcW w:w="2772" w:type="dxa"/>
                  <w:tcBorders>
                    <w:top w:val="single" w:sz="18" w:space="0" w:color="004B7A"/>
                  </w:tcBorders>
                  <w:vAlign w:val="center"/>
                </w:tcPr>
                <w:p w14:paraId="43D4F22D" w14:textId="77777777" w:rsidR="00980DB2" w:rsidRPr="00D85C6F" w:rsidRDefault="00980DB2" w:rsidP="00847276">
                  <w:pPr>
                    <w:pStyle w:val="TableHeader"/>
                  </w:pPr>
                </w:p>
              </w:tc>
            </w:tr>
          </w:tbl>
          <w:p w14:paraId="5E22F9B0" w14:textId="77777777" w:rsidR="00980DB2" w:rsidRDefault="00980DB2" w:rsidP="0024122E">
            <w:pPr>
              <w:rPr>
                <w:b/>
                <w:sz w:val="28"/>
                <w:szCs w:val="28"/>
              </w:rPr>
            </w:pPr>
          </w:p>
          <w:tbl>
            <w:tblPr>
              <w:tblW w:w="10585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7"/>
              <w:gridCol w:w="1389"/>
              <w:gridCol w:w="2013"/>
              <w:gridCol w:w="2126"/>
              <w:gridCol w:w="2760"/>
            </w:tblGrid>
            <w:tr w:rsidR="00C856C2" w:rsidRPr="00D02B41" w14:paraId="71BD8C63" w14:textId="77777777" w:rsidTr="002C2F57">
              <w:trPr>
                <w:trHeight w:val="509"/>
                <w:tblHeader/>
              </w:trPr>
              <w:tc>
                <w:tcPr>
                  <w:tcW w:w="2297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1289E820" w14:textId="77777777" w:rsidR="00980DB2" w:rsidRDefault="00980DB2" w:rsidP="00847276">
                  <w:pPr>
                    <w:pStyle w:val="TableHeader"/>
                  </w:pPr>
                </w:p>
                <w:p w14:paraId="4F9AE0F3" w14:textId="77777777" w:rsidR="00980DB2" w:rsidRDefault="00980DB2" w:rsidP="00847276">
                  <w:pPr>
                    <w:pStyle w:val="TableHeader"/>
                  </w:pPr>
                  <w:r>
                    <w:t>Parti del toolbox</w:t>
                  </w:r>
                </w:p>
                <w:p w14:paraId="03B4B581" w14:textId="3ADD8C9E" w:rsidR="00980DB2" w:rsidRPr="00D02B41" w:rsidRDefault="00980DB2" w:rsidP="00847276">
                  <w:pPr>
                    <w:pStyle w:val="TableHeader"/>
                  </w:pPr>
                  <w:bookmarkStart w:id="49" w:name="assembly_ToolboxPartsCostTbl0"/>
                  <w:bookmarkEnd w:id="49"/>
                </w:p>
              </w:tc>
              <w:tc>
                <w:tcPr>
                  <w:tcW w:w="1389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46A3C691" w14:textId="77777777" w:rsidR="00980DB2" w:rsidRPr="00AC4D4A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2013" w:type="dxa"/>
                  <w:tcBorders>
                    <w:bottom w:val="single" w:sz="18" w:space="0" w:color="004B7A"/>
                  </w:tcBorders>
                  <w:vAlign w:val="center"/>
                </w:tcPr>
                <w:p w14:paraId="14058511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della parte </w:t>
                  </w:r>
                </w:p>
                <w:p w14:paraId="32CE8F3B" w14:textId="6982F2A8" w:rsidR="00980DB2" w:rsidRPr="00AC4D4A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50" w:name="assemblyPerPart_currency0"/>
                  <w:bookmarkEnd w:id="50"/>
                  <w:r>
                    <w:t>USD/Assieme</w:t>
                  </w:r>
                  <w:r>
                    <w:t>)</w:t>
                  </w:r>
                </w:p>
              </w:tc>
              <w:tc>
                <w:tcPr>
                  <w:tcW w:w="2126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39598ACC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totale </w:t>
                  </w:r>
                </w:p>
                <w:p w14:paraId="3B2E8F13" w14:textId="6CE8327B" w:rsidR="00980DB2" w:rsidRPr="00AC4D4A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51" w:name="assembly_currency15"/>
                  <w:bookmarkEnd w:id="51"/>
                  <w:r>
                    <w:t>USD / Assieme</w:t>
                  </w:r>
                  <w:r>
                    <w:t>)</w:t>
                  </w:r>
                </w:p>
              </w:tc>
              <w:tc>
                <w:tcPr>
                  <w:tcW w:w="2760" w:type="dxa"/>
                  <w:tcBorders>
                    <w:bottom w:val="single" w:sz="18" w:space="0" w:color="004B7A"/>
                  </w:tcBorders>
                  <w:shd w:val="clear" w:color="auto" w:fill="auto"/>
                </w:tcPr>
                <w:p w14:paraId="04339303" w14:textId="77777777" w:rsidR="00980DB2" w:rsidRPr="00AC4D4A" w:rsidRDefault="00980DB2" w:rsidP="002C2F57">
                  <w:pPr>
                    <w:pStyle w:val="TableHeader"/>
                    <w:jc w:val="right"/>
                  </w:pPr>
                </w:p>
                <w:p w14:paraId="499B9C07" w14:textId="77777777" w:rsidR="00980DB2" w:rsidRPr="00AC4D4A" w:rsidRDefault="00980DB2" w:rsidP="002C2F57">
                  <w:pPr>
                    <w:pStyle w:val="TableHeader"/>
                    <w:jc w:val="right"/>
                  </w:pPr>
                  <w:r>
                    <w:t>Modello Costing</w:t>
                  </w:r>
                </w:p>
              </w:tc>
            </w:tr>
            <w:tr w:rsidR="00C856C2" w:rsidRPr="00D02B41" w14:paraId="09F59633" w14:textId="77777777" w:rsidTr="00F05CE7">
              <w:trPr>
                <w:trHeight w:val="474"/>
                <w:tblHeader/>
              </w:trPr>
              <w:tc>
                <w:tcPr>
                  <w:tcW w:w="229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0FBF959F" w14:textId="7E5C666C" w:rsidR="00980DB2" w:rsidRPr="00D02B41" w:rsidRDefault="00980DB2" w:rsidP="00671FCD">
                  <w:r>
                    <w:t>pan cross head_am [B18.6.7M - M3 x 0.5 x 25 Type I Cross Recessed PHMS --25N]</w:t>
                  </w:r>
                </w:p>
              </w:tc>
              <w:tc>
                <w:tcPr>
                  <w:tcW w:w="1389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43DBBEB7" w14:textId="39D23186" w:rsidR="00980DB2" w:rsidRPr="00D02B41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2</w:t>
                  </w:r>
                </w:p>
              </w:tc>
              <w:tc>
                <w:tcPr>
                  <w:tcW w:w="2013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60305708" w14:textId="4FC2B7EC" w:rsidR="00980DB2" w:rsidRPr="00D02B41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2126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3987C4F8" w14:textId="7C16B531" w:rsidR="00980DB2" w:rsidRPr="00D02B41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2760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289C29A0" w14:textId="0E321E8D" w:rsidR="00980DB2" w:rsidRPr="00D02B41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multibodytemplate_default(metric).sldctc</w:t>
                  </w:r>
                </w:p>
              </w:tc>
            </w:tr>
            <w:tr w:rsidR="00980DB2" w:rsidRPr="00D02B41" w14:paraId="6AF4CDFA" w14:textId="77777777" w:rsidTr="00F05CE7">
              <w:trPr>
                <w:trHeight w:val="474"/>
                <w:tblHeader/>
              </w:trPr>
              <w:tc>
                <w:tcPr>
                  <w:tcW w:w="2297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68F317AD" w14:textId="4C8EE3A9" w:rsidR="00980DB2" w:rsidRDefault="00980DB2" w:rsidP="00671FCD">
                  <w:r>
                    <w:t>hex screw_am [B18.6.7M - M3 x 0.5 x 30 Indented HHMS --30N]</w:t>
                  </w:r>
                </w:p>
              </w:tc>
              <w:tc>
                <w:tcPr>
                  <w:tcW w:w="1389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50E045F4" w14:textId="20C09D58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10</w:t>
                  </w:r>
                </w:p>
              </w:tc>
              <w:tc>
                <w:tcPr>
                  <w:tcW w:w="2013" w:type="dxa"/>
                  <w:tcBorders>
                    <w:top w:val="single" w:sz="18" w:space="0" w:color="004B7A"/>
                    <w:bottom w:val="single" w:sz="4" w:space="0" w:color="97999B"/>
                  </w:tcBorders>
                  <w:vAlign w:val="center"/>
                </w:tcPr>
                <w:p w14:paraId="46E87004" w14:textId="1860EF5F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2126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5E1E2324" w14:textId="59CBBE0A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2760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4537062D" w14:textId="78467E1D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multibodytemplate_default(metric).sldctc</w:t>
                  </w:r>
                </w:p>
              </w:tc>
            </w:tr>
            <w:tr w:rsidR="00C856C2" w:rsidRPr="00D02B41" w14:paraId="6EEF19DE" w14:textId="77777777" w:rsidTr="00F05CE7">
              <w:trPr>
                <w:trHeight w:val="474"/>
                <w:tblHeader/>
              </w:trPr>
              <w:tc>
                <w:tcPr>
                  <w:tcW w:w="2297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D432658" w14:textId="77777777" w:rsidR="00980DB2" w:rsidRPr="00D85C6F" w:rsidRDefault="00980DB2" w:rsidP="00847276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389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422FD93" w14:textId="77777777" w:rsidR="00980DB2" w:rsidRPr="00D85C6F" w:rsidRDefault="00980DB2" w:rsidP="00847276">
                  <w:pPr>
                    <w:pStyle w:val="TableHeader"/>
                  </w:pPr>
                </w:p>
              </w:tc>
              <w:tc>
                <w:tcPr>
                  <w:tcW w:w="2013" w:type="dxa"/>
                  <w:tcBorders>
                    <w:top w:val="single" w:sz="18" w:space="0" w:color="004B7A"/>
                  </w:tcBorders>
                  <w:vAlign w:val="center"/>
                </w:tcPr>
                <w:p w14:paraId="1D66B0C5" w14:textId="062A8ACE" w:rsidR="00980DB2" w:rsidRPr="00D85C6F" w:rsidRDefault="00980DB2" w:rsidP="00847276">
                  <w:pPr>
                    <w:pStyle w:val="TableHeader"/>
                    <w:jc w:val="right"/>
                  </w:pPr>
                  <w:bookmarkStart w:id="52" w:name="assembly_TBPartCost_total0"/>
                  <w:bookmarkEnd w:id="52"/>
                  <w:r>
                    <w:t>0.00</w:t>
                  </w:r>
                </w:p>
              </w:tc>
              <w:tc>
                <w:tcPr>
                  <w:tcW w:w="2126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07982A2B" w14:textId="291BC5D9" w:rsidR="00980DB2" w:rsidRPr="00D85C6F" w:rsidRDefault="00980DB2" w:rsidP="00847276">
                  <w:pPr>
                    <w:pStyle w:val="TableHeader"/>
                    <w:jc w:val="right"/>
                  </w:pPr>
                  <w:bookmarkStart w:id="53" w:name="assembly_TBTotalCost_total0"/>
                  <w:bookmarkEnd w:id="53"/>
                  <w:r>
                    <w:t>0.00</w:t>
                  </w:r>
                </w:p>
              </w:tc>
              <w:tc>
                <w:tcPr>
                  <w:tcW w:w="2760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3967ABA" w14:textId="77777777" w:rsidR="00980DB2" w:rsidRPr="00D85C6F" w:rsidRDefault="00980DB2" w:rsidP="00847276">
                  <w:pPr>
                    <w:pStyle w:val="TableHeader"/>
                  </w:pPr>
                </w:p>
              </w:tc>
            </w:tr>
          </w:tbl>
          <w:p w14:paraId="65C053DB" w14:textId="77777777" w:rsidR="00980DB2" w:rsidRDefault="00980DB2" w:rsidP="00117F08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1E5DDC4A" w14:textId="77777777" w:rsidR="00980DB2" w:rsidRDefault="00980DB2" w:rsidP="00117F08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65657FB9" w14:textId="77777777" w:rsidR="00980DB2" w:rsidRDefault="00980DB2" w:rsidP="00117F08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01E1CCD4" w14:textId="77777777" w:rsidR="00980DB2" w:rsidRPr="007035A0" w:rsidRDefault="00980DB2" w:rsidP="00117F08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</w:tc>
      </w:tr>
    </w:tbl>
    <w:p w14:paraId="16255753" w14:textId="77777777" w:rsidR="00980DB2" w:rsidRDefault="00980DB2">
      <w:r>
        <w:br w:type="page"/>
      </w: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10755"/>
      </w:tblGrid>
      <w:tr w:rsidR="00C34106" w:rsidRPr="00C22079" w14:paraId="0FFE8A62" w14:textId="77777777" w:rsidTr="0020264C">
        <w:trPr>
          <w:trHeight w:val="468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3193D927" w14:textId="77777777" w:rsidR="00980DB2" w:rsidRPr="00574535" w:rsidRDefault="00980DB2" w:rsidP="005B4DF3">
            <w:pPr>
              <w:pStyle w:val="Titolo1"/>
            </w:pPr>
            <w:r>
              <w:t>Divisione del costo a livello di assieme</w:t>
            </w:r>
          </w:p>
        </w:tc>
      </w:tr>
      <w:tr w:rsidR="00B776E9" w:rsidRPr="00C22079" w14:paraId="72071A0A" w14:textId="77777777" w:rsidTr="00A93A5D">
        <w:trPr>
          <w:trHeight w:val="12474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</w:tcPr>
          <w:p w14:paraId="330F8394" w14:textId="77777777" w:rsidR="00980DB2" w:rsidRPr="00C96705" w:rsidRDefault="00980DB2" w:rsidP="00C34106">
            <w:pPr>
              <w:rPr>
                <w:sz w:val="18"/>
                <w:szCs w:val="18"/>
              </w:rPr>
            </w:pPr>
          </w:p>
          <w:tbl>
            <w:tblPr>
              <w:tblW w:w="10504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92"/>
              <w:gridCol w:w="5312"/>
            </w:tblGrid>
            <w:tr w:rsidR="0061267E" w:rsidRPr="00D02B41" w14:paraId="52F83102" w14:textId="77777777" w:rsidTr="0061267E">
              <w:trPr>
                <w:trHeight w:val="521"/>
                <w:tblHeader/>
              </w:trPr>
              <w:tc>
                <w:tcPr>
                  <w:tcW w:w="519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7537A485" w14:textId="72630EF8" w:rsidR="00980DB2" w:rsidRPr="00D02B41" w:rsidRDefault="00980DB2" w:rsidP="00B40DE5">
                  <w:pPr>
                    <w:pStyle w:val="TableHeader"/>
                  </w:pPr>
                  <w:r>
                    <w:t>Impostazioni</w:t>
                  </w:r>
                  <w:bookmarkStart w:id="54" w:name="assembly_SetupCostTbl0"/>
                  <w:bookmarkEnd w:id="54"/>
                </w:p>
              </w:tc>
              <w:tc>
                <w:tcPr>
                  <w:tcW w:w="531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72AF87C3" w14:textId="05998B31" w:rsidR="00980DB2" w:rsidRPr="00AC4D4A" w:rsidRDefault="00980DB2" w:rsidP="00B40DE5">
                  <w:pPr>
                    <w:pStyle w:val="TableHeader"/>
                    <w:jc w:val="right"/>
                  </w:pPr>
                  <w:r>
                    <w:t>Costo (</w:t>
                  </w:r>
                  <w:bookmarkStart w:id="55" w:name="assembly_currency10"/>
                  <w:bookmarkEnd w:id="55"/>
                  <w:r>
                    <w:t>USD / Assieme</w:t>
                  </w:r>
                  <w:r>
                    <w:t>)</w:t>
                  </w:r>
                </w:p>
              </w:tc>
            </w:tr>
            <w:tr w:rsidR="0061267E" w:rsidRPr="00D02B41" w14:paraId="2BCEFE34" w14:textId="77777777" w:rsidTr="0061267E">
              <w:trPr>
                <w:trHeight w:val="486"/>
                <w:tblHeader/>
              </w:trPr>
              <w:tc>
                <w:tcPr>
                  <w:tcW w:w="5192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167D0C98" w14:textId="7C27A4BF" w:rsidR="00980DB2" w:rsidRPr="00D02B41" w:rsidRDefault="00980DB2" w:rsidP="00B40DE5">
                  <w:r>
                    <w:t>Incollatura 1</w:t>
                  </w:r>
                </w:p>
              </w:tc>
              <w:tc>
                <w:tcPr>
                  <w:tcW w:w="5312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5658E827" w14:textId="17E823EF" w:rsidR="00980DB2" w:rsidRPr="00D02B41" w:rsidRDefault="00980DB2" w:rsidP="00B40DE5">
                  <w:pPr>
                    <w:jc w:val="right"/>
                    <w:rPr>
                      <w:color w:val="718883"/>
                    </w:rPr>
                  </w:pPr>
                  <w:r>
                    <w:rPr>
                      <w:color w:val="718883"/>
                    </w:rPr>
                    <w:t>34.00</w:t>
                  </w:r>
                </w:p>
              </w:tc>
            </w:tr>
            <w:tr w:rsidR="0061267E" w:rsidRPr="00D02B41" w14:paraId="05BF1B18" w14:textId="77777777" w:rsidTr="0061267E">
              <w:trPr>
                <w:trHeight w:val="486"/>
                <w:tblHeader/>
              </w:trPr>
              <w:tc>
                <w:tcPr>
                  <w:tcW w:w="519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0F5454FF" w14:textId="77777777" w:rsidR="00980DB2" w:rsidRPr="00D85C6F" w:rsidRDefault="00980DB2" w:rsidP="00B40DE5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531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14D839E" w14:textId="5002B149" w:rsidR="00980DB2" w:rsidRPr="00D85C6F" w:rsidRDefault="00980DB2" w:rsidP="00B40DE5">
                  <w:pPr>
                    <w:pStyle w:val="TableHeader"/>
                    <w:jc w:val="right"/>
                  </w:pPr>
                  <w:bookmarkStart w:id="56" w:name="assembly_costTtlSetupOp0"/>
                  <w:bookmarkEnd w:id="56"/>
                  <w:r>
                    <w:t>34.00</w:t>
                  </w:r>
                </w:p>
              </w:tc>
            </w:tr>
          </w:tbl>
          <w:p w14:paraId="0F7F2144" w14:textId="77777777" w:rsidR="00980DB2" w:rsidRPr="00C96705" w:rsidRDefault="00980DB2" w:rsidP="00C34106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4"/>
              <w:gridCol w:w="3362"/>
              <w:gridCol w:w="3362"/>
            </w:tblGrid>
            <w:tr w:rsidR="00C1453A" w14:paraId="2107A536" w14:textId="77777777" w:rsidTr="00C351BF">
              <w:trPr>
                <w:trHeight w:val="413"/>
                <w:tblHeader/>
              </w:trPr>
              <w:tc>
                <w:tcPr>
                  <w:tcW w:w="3774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786B1C3F" w14:textId="1EEA2BA1" w:rsidR="00980DB2" w:rsidRPr="00937678" w:rsidRDefault="00980DB2" w:rsidP="00847276">
                  <w:pPr>
                    <w:pStyle w:val="TableHeader"/>
                  </w:pPr>
                  <w:r>
                    <w:t>Parte operazioni personalizzate</w:t>
                  </w:r>
                  <w:bookmarkStart w:id="57" w:name="assembly_CustOpTbl0"/>
                  <w:bookmarkEnd w:id="57"/>
                </w:p>
              </w:tc>
              <w:tc>
                <w:tcPr>
                  <w:tcW w:w="336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40279B71" w14:textId="77777777" w:rsidR="00980DB2" w:rsidRPr="00937678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336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4A830FF2" w14:textId="799F85E6" w:rsidR="00980DB2" w:rsidRPr="00937678" w:rsidRDefault="00980DB2" w:rsidP="00C351BF">
                  <w:pPr>
                    <w:pStyle w:val="TableHeader"/>
                    <w:jc w:val="right"/>
                  </w:pPr>
                  <w:r>
                    <w:t>Costo (</w:t>
                  </w:r>
                  <w:bookmarkStart w:id="58" w:name="assembly_currency8"/>
                  <w:bookmarkEnd w:id="58"/>
                  <w:r>
                    <w:t>USD / Assieme</w:t>
                  </w:r>
                  <w:r>
                    <w:t>)</w:t>
                  </w:r>
                </w:p>
              </w:tc>
            </w:tr>
            <w:tr w:rsidR="00C1453A" w14:paraId="44E4CF00" w14:textId="77777777" w:rsidTr="00D85C6F">
              <w:trPr>
                <w:trHeight w:val="385"/>
                <w:tblHeader/>
              </w:trPr>
              <w:tc>
                <w:tcPr>
                  <w:tcW w:w="3774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D59CA7B" w14:textId="2981D479" w:rsidR="00980DB2" w:rsidRPr="00937678" w:rsidRDefault="00980DB2" w:rsidP="00937678">
                  <w:r>
                    <w:t>Incollatura 1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8B99D90" w14:textId="74C0FA19" w:rsidR="00980DB2" w:rsidRPr="00937678" w:rsidRDefault="00980DB2" w:rsidP="005B4DF3">
                  <w:pPr>
                    <w:jc w:val="right"/>
                    <w:rPr>
                      <w:rFonts w:cs="AkzidenzGroteskBE-Regular"/>
                    </w:rPr>
                  </w:pPr>
                  <w:r>
                    <w:rPr>
                      <w:rFonts w:cs="AkzidenzGroteskBE-Regular"/>
                    </w:rPr>
                    <w:t>1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3DE5EBA" w14:textId="2A47909D" w:rsidR="00980DB2" w:rsidRPr="00937678" w:rsidRDefault="00980DB2" w:rsidP="005B4DF3">
                  <w:pPr>
                    <w:jc w:val="right"/>
                    <w:rPr>
                      <w:rFonts w:cs="AkzidenzGroteskBE-Regular"/>
                    </w:rPr>
                  </w:pPr>
                  <w:r>
                    <w:rPr>
                      <w:rFonts w:cs="AkzidenzGroteskBE-Regular"/>
                    </w:rPr>
                    <w:t>0.04</w:t>
                  </w:r>
                </w:p>
              </w:tc>
            </w:tr>
            <w:tr w:rsidR="00C1453A" w14:paraId="698447BC" w14:textId="77777777" w:rsidTr="00980DB2">
              <w:trPr>
                <w:trHeight w:val="385"/>
                <w:tblHeader/>
              </w:trPr>
              <w:tc>
                <w:tcPr>
                  <w:tcW w:w="3774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4C32A8B3" w14:textId="77777777" w:rsidR="00980DB2" w:rsidRPr="00D85C6F" w:rsidRDefault="00980DB2" w:rsidP="00847276">
                  <w:pPr>
                    <w:pStyle w:val="TableHeader"/>
                  </w:pPr>
                  <w:r>
                    <w:t xml:space="preserve">Totale 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E7EC7AC" w14:textId="7BDF00FF" w:rsidR="00980DB2" w:rsidRPr="00D85C6F" w:rsidRDefault="00980DB2" w:rsidP="00847276">
                  <w:pPr>
                    <w:pStyle w:val="TableHeader"/>
                    <w:jc w:val="right"/>
                  </w:pPr>
                  <w:bookmarkStart w:id="59" w:name="assembly_qtyTotalCustOp0"/>
                  <w:bookmarkEnd w:id="59"/>
                  <w:r>
                    <w:t>1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0BEF9DB" w14:textId="353638A3" w:rsidR="00980DB2" w:rsidRPr="00D85C6F" w:rsidRDefault="00980DB2" w:rsidP="00847276">
                  <w:pPr>
                    <w:pStyle w:val="TableHeader"/>
                    <w:jc w:val="right"/>
                  </w:pPr>
                  <w:bookmarkStart w:id="60" w:name="assembly_costTotalCustOp0"/>
                  <w:bookmarkEnd w:id="60"/>
                  <w:r>
                    <w:t>0.04</w:t>
                  </w:r>
                </w:p>
              </w:tc>
            </w:tr>
          </w:tbl>
          <w:p w14:paraId="12C0D6D5" w14:textId="77777777" w:rsidR="00980DB2" w:rsidRDefault="00980DB2" w:rsidP="00C34106"/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07"/>
            </w:tblGrid>
            <w:tr w:rsidR="00E045CC" w:rsidRPr="00F736DF" w14:paraId="683788B6" w14:textId="77777777" w:rsidTr="00D85C6F">
              <w:trPr>
                <w:trHeight w:val="429"/>
                <w:tblHeader/>
              </w:trPr>
              <w:tc>
                <w:tcPr>
                  <w:tcW w:w="10507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1C4A44A1" w14:textId="01A929FA" w:rsidR="00980DB2" w:rsidRPr="00937678" w:rsidRDefault="00980DB2" w:rsidP="00847276">
                  <w:pPr>
                    <w:pStyle w:val="TableHeader"/>
                  </w:pPr>
                  <w:r>
                    <w:t>Parti senza costo</w:t>
                  </w:r>
                  <w:bookmarkStart w:id="61" w:name="assembly_NoCostTbl0"/>
                  <w:bookmarkEnd w:id="61"/>
                </w:p>
              </w:tc>
            </w:tr>
            <w:tr w:rsidR="00E045CC" w:rsidRPr="00F736DF" w14:paraId="3BD8CBB7" w14:textId="77777777" w:rsidTr="00D85C6F">
              <w:trPr>
                <w:trHeight w:val="400"/>
                <w:tblHeader/>
              </w:trPr>
              <w:tc>
                <w:tcPr>
                  <w:tcW w:w="10507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5849F1C" w14:textId="77777777" w:rsidR="00980DB2" w:rsidRPr="00937678" w:rsidRDefault="00980DB2" w:rsidP="00937678"/>
              </w:tc>
            </w:tr>
          </w:tbl>
          <w:p w14:paraId="070BFD75" w14:textId="77777777" w:rsidR="00980DB2" w:rsidRPr="00422CDD" w:rsidRDefault="00980DB2" w:rsidP="00A32F20">
            <w:pPr>
              <w:rPr>
                <w:rFonts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157ED5BD" w14:textId="3263F45C" w:rsidR="00980DB2" w:rsidRDefault="00980DB2" w:rsidP="00F26F2E">
      <w:r>
        <w:br w:type="page"/>
      </w:r>
      <w:bookmarkStart w:id="62" w:name="baseline_section_start0"/>
      <w:bookmarkEnd w:id="62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02904EE7" w14:textId="77777777" w:rsidTr="00080327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3DDA80E9" w14:textId="77777777" w:rsidR="00980DB2" w:rsidRPr="00574535" w:rsidRDefault="00980DB2" w:rsidP="00080327">
            <w:pPr>
              <w:pStyle w:val="Titolo1"/>
            </w:pPr>
            <w:r>
              <w:t>Impostazioni linea base</w:t>
            </w:r>
          </w:p>
        </w:tc>
      </w:tr>
      <w:tr w:rsidR="00F26F2E" w:rsidRPr="00C22079" w14:paraId="540F4C47" w14:textId="77777777" w:rsidTr="00080327">
        <w:trPr>
          <w:trHeight w:val="135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52FA8BD" w14:textId="77777777" w:rsidR="00980DB2" w:rsidRPr="00C22079" w:rsidRDefault="00980DB2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40695D0A" w14:textId="77777777" w:rsidR="00980DB2" w:rsidRPr="00C22079" w:rsidRDefault="00980D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25231549" w14:textId="77777777" w:rsidR="00980DB2" w:rsidRPr="00C22079" w:rsidRDefault="00980D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4DF46464" w14:textId="77777777" w:rsidR="00980DB2" w:rsidRPr="00C22079" w:rsidRDefault="00980D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33BC261F" w14:textId="77777777" w:rsidR="00980DB2" w:rsidRPr="00C22079" w:rsidRDefault="00980DB2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</w:tr>
      <w:tr w:rsidR="00E825FD" w:rsidRPr="00C22079" w14:paraId="0D0375C5" w14:textId="77777777" w:rsidTr="001A623A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69EE118A" w14:textId="243B2873" w:rsidR="00980DB2" w:rsidRPr="00C22079" w:rsidRDefault="00980DB2" w:rsidP="00C7052F">
            <w:pPr>
              <w:jc w:val="center"/>
            </w:pPr>
            <w:bookmarkStart w:id="63" w:name="base_imgIsometric0"/>
            <w:bookmarkEnd w:id="63"/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3875"/>
            </w:tblGrid>
            <w:tr w:rsidR="009C0F53" w:rsidRPr="00165F85" w14:paraId="402E75F1" w14:textId="77777777" w:rsidTr="00D85C6F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6D23BB7D" w14:textId="77777777" w:rsidR="00980DB2" w:rsidRPr="00D85C6F" w:rsidRDefault="00980DB2" w:rsidP="007A11DF">
                  <w:pPr>
                    <w:pStyle w:val="TableHeader"/>
                    <w:rPr>
                      <w:color w:val="FF8500"/>
                    </w:rPr>
                  </w:pPr>
                  <w:r>
                    <w:t>Nome assieme:</w:t>
                  </w:r>
                  <w:r>
                    <w:rPr>
                      <w:color w:val="FF8500"/>
                    </w:rPr>
                    <w:t xml:space="preserve"> </w:t>
                  </w:r>
                </w:p>
              </w:tc>
              <w:tc>
                <w:tcPr>
                  <w:tcW w:w="3875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0EDC9AE1" w14:textId="18332B4C" w:rsidR="00980DB2" w:rsidRPr="00D85C6F" w:rsidRDefault="00980DB2" w:rsidP="007D64E6">
                  <w:pPr>
                    <w:rPr>
                      <w:sz w:val="28"/>
                      <w:szCs w:val="28"/>
                    </w:rPr>
                  </w:pPr>
                  <w:bookmarkStart w:id="64" w:name="file_name0"/>
                  <w:bookmarkEnd w:id="64"/>
                  <w:r>
                    <w:rPr>
                      <w:sz w:val="28"/>
                      <w:szCs w:val="28"/>
                    </w:rPr>
                    <w:t>Pinza aggiuntiva</w:t>
                  </w:r>
                </w:p>
              </w:tc>
            </w:tr>
            <w:tr w:rsidR="009C0F53" w:rsidRPr="00165F85" w14:paraId="789C6896" w14:textId="77777777" w:rsidTr="00D85C6F">
              <w:trPr>
                <w:trHeight w:val="349"/>
              </w:trPr>
              <w:tc>
                <w:tcPr>
                  <w:tcW w:w="268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516F6DF9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Data e ora del rapporto:</w:t>
                  </w:r>
                </w:p>
              </w:tc>
              <w:tc>
                <w:tcPr>
                  <w:tcW w:w="387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ADAD7FA" w14:textId="4FC3EDE5" w:rsidR="00980DB2" w:rsidRPr="00D85C6F" w:rsidRDefault="00980DB2" w:rsidP="00BA05CE">
                  <w:pPr>
                    <w:rPr>
                      <w:rFonts w:cs="AkzidenzGroteskBE-Regular"/>
                      <w:szCs w:val="20"/>
                    </w:rPr>
                  </w:pPr>
                  <w:bookmarkStart w:id="65" w:name="base_DateTime0"/>
                  <w:bookmarkEnd w:id="65"/>
                  <w:r>
                    <w:rPr>
                      <w:rFonts w:cs="AkzidenzGroteskBE-Regular"/>
                      <w:szCs w:val="20"/>
                    </w:rPr>
                    <w:t>21/01/2024 15:00:02</w:t>
                  </w:r>
                </w:p>
              </w:tc>
            </w:tr>
            <w:tr w:rsidR="009C0F53" w:rsidRPr="00165F85" w14:paraId="066C6576" w14:textId="77777777" w:rsidTr="00D85C6F">
              <w:trPr>
                <w:trHeight w:val="349"/>
              </w:trPr>
              <w:tc>
                <w:tcPr>
                  <w:tcW w:w="2682" w:type="dxa"/>
                  <w:shd w:val="clear" w:color="auto" w:fill="auto"/>
                  <w:vAlign w:val="center"/>
                </w:tcPr>
                <w:p w14:paraId="2365295F" w14:textId="77777777" w:rsidR="00980DB2" w:rsidRPr="00D85C6F" w:rsidRDefault="00980DB2" w:rsidP="00EC71E5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Peso totale:</w:t>
                  </w:r>
                </w:p>
              </w:tc>
              <w:tc>
                <w:tcPr>
                  <w:tcW w:w="3875" w:type="dxa"/>
                  <w:shd w:val="clear" w:color="auto" w:fill="auto"/>
                  <w:vAlign w:val="center"/>
                </w:tcPr>
                <w:p w14:paraId="7AF0E41F" w14:textId="2A8A496D" w:rsidR="00980DB2" w:rsidRPr="00D85C6F" w:rsidRDefault="00980DB2" w:rsidP="00350F13">
                  <w:pPr>
                    <w:rPr>
                      <w:szCs w:val="20"/>
                    </w:rPr>
                  </w:pPr>
                  <w:bookmarkStart w:id="66" w:name="base_Weight0"/>
                  <w:bookmarkEnd w:id="66"/>
                  <w:r>
                    <w:rPr>
                      <w:szCs w:val="20"/>
                    </w:rPr>
                    <w:t>0.51 kg</w:t>
                  </w:r>
                </w:p>
              </w:tc>
            </w:tr>
            <w:tr w:rsidR="00EC71E5" w:rsidRPr="00165F85" w14:paraId="75ADECC8" w14:textId="77777777" w:rsidTr="00D85C6F">
              <w:trPr>
                <w:trHeight w:val="349"/>
              </w:trPr>
              <w:tc>
                <w:tcPr>
                  <w:tcW w:w="2682" w:type="dxa"/>
                  <w:shd w:val="clear" w:color="auto" w:fill="auto"/>
                  <w:vAlign w:val="center"/>
                </w:tcPr>
                <w:p w14:paraId="077D1E70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Peso totale del materiale:</w:t>
                  </w:r>
                </w:p>
              </w:tc>
              <w:tc>
                <w:tcPr>
                  <w:tcW w:w="3875" w:type="dxa"/>
                  <w:shd w:val="clear" w:color="auto" w:fill="auto"/>
                  <w:vAlign w:val="center"/>
                </w:tcPr>
                <w:p w14:paraId="66055580" w14:textId="162FAF45" w:rsidR="00980DB2" w:rsidRPr="00D85C6F" w:rsidRDefault="00980DB2" w:rsidP="00350F13">
                  <w:pPr>
                    <w:rPr>
                      <w:rFonts w:cs="AkzidenzGroteskBE-Regular"/>
                      <w:szCs w:val="20"/>
                    </w:rPr>
                  </w:pPr>
                  <w:bookmarkStart w:id="67" w:name="base_stockWeight0"/>
                  <w:bookmarkEnd w:id="67"/>
                  <w:r>
                    <w:rPr>
                      <w:rFonts w:cs="AkzidenzGroteskBE-Regular"/>
                      <w:szCs w:val="20"/>
                    </w:rPr>
                    <w:t>0.40 kg</w:t>
                  </w:r>
                </w:p>
              </w:tc>
            </w:tr>
          </w:tbl>
          <w:p w14:paraId="2C61BA54" w14:textId="77777777" w:rsidR="00980DB2" w:rsidRDefault="00980DB2" w:rsidP="009C0F53"/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3870"/>
            </w:tblGrid>
            <w:tr w:rsidR="009C0F53" w:rsidRPr="00165F85" w14:paraId="5B7882B3" w14:textId="77777777" w:rsidTr="00D85C6F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3C360427" w14:textId="77777777" w:rsidR="00980DB2" w:rsidRPr="00C72B0E" w:rsidRDefault="00980DB2" w:rsidP="00847276">
                  <w:pPr>
                    <w:pStyle w:val="TableHeader"/>
                    <w:rPr>
                      <w:color w:val="FF8500"/>
                    </w:rPr>
                  </w:pPr>
                  <w:r>
                    <w:t>Quantità da produrre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7F4A2BA0" w14:textId="77777777" w:rsidR="00980DB2" w:rsidRPr="00165F85" w:rsidRDefault="00980DB2" w:rsidP="007D64E6">
                  <w:pPr>
                    <w:rPr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31CDA6E6" w14:textId="77777777" w:rsidTr="00D85C6F">
              <w:trPr>
                <w:trHeight w:val="349"/>
              </w:trPr>
              <w:tc>
                <w:tcPr>
                  <w:tcW w:w="268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93AE452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Numero totale degli assiemi:</w:t>
                  </w:r>
                </w:p>
              </w:tc>
              <w:tc>
                <w:tcPr>
                  <w:tcW w:w="3870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2355E8B8" w14:textId="3E63A749" w:rsidR="00980DB2" w:rsidRPr="00D85C6F" w:rsidRDefault="00980DB2" w:rsidP="00C05683">
                  <w:pPr>
                    <w:rPr>
                      <w:rFonts w:cs="AkzidenzGroteskBE-Regular"/>
                      <w:szCs w:val="20"/>
                    </w:rPr>
                  </w:pPr>
                  <w:bookmarkStart w:id="68" w:name="base_numParts0"/>
                  <w:bookmarkEnd w:id="68"/>
                  <w:r>
                    <w:rPr>
                      <w:rFonts w:cs="AkzidenzGroteskBE-Regular"/>
                      <w:szCs w:val="20"/>
                    </w:rPr>
                    <w:t>1</w:t>
                  </w:r>
                </w:p>
              </w:tc>
            </w:tr>
            <w:tr w:rsidR="009C0F53" w:rsidRPr="00165F85" w14:paraId="45BDD5B6" w14:textId="77777777" w:rsidTr="00D85C6F">
              <w:trPr>
                <w:trHeight w:val="349"/>
              </w:trPr>
              <w:tc>
                <w:tcPr>
                  <w:tcW w:w="2682" w:type="dxa"/>
                  <w:shd w:val="clear" w:color="auto" w:fill="auto"/>
                  <w:vAlign w:val="center"/>
                </w:tcPr>
                <w:p w14:paraId="3988870B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Dim. lotto:</w:t>
                  </w:r>
                </w:p>
              </w:tc>
              <w:tc>
                <w:tcPr>
                  <w:tcW w:w="3870" w:type="dxa"/>
                  <w:shd w:val="clear" w:color="auto" w:fill="auto"/>
                  <w:vAlign w:val="center"/>
                </w:tcPr>
                <w:p w14:paraId="45B18165" w14:textId="10155E5C" w:rsidR="00980DB2" w:rsidRPr="00D85C6F" w:rsidRDefault="00980DB2" w:rsidP="00C05683">
                  <w:pPr>
                    <w:rPr>
                      <w:rFonts w:cs="AkzidenzGroteskBE-Regular"/>
                      <w:szCs w:val="20"/>
                    </w:rPr>
                  </w:pPr>
                  <w:bookmarkStart w:id="69" w:name="base_lotSize0"/>
                  <w:bookmarkEnd w:id="69"/>
                  <w:r>
                    <w:rPr>
                      <w:rFonts w:cs="AkzidenzGroteskBE-Regular"/>
                      <w:szCs w:val="20"/>
                    </w:rPr>
                    <w:t>1</w:t>
                  </w:r>
                </w:p>
              </w:tc>
            </w:tr>
          </w:tbl>
          <w:p w14:paraId="1EBC6EAD" w14:textId="77777777" w:rsidR="00980DB2" w:rsidRDefault="00980DB2" w:rsidP="009C0F53"/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55CDB6E9" w14:textId="77777777" w:rsidTr="00D85C6F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3DEEA83B" w14:textId="77777777" w:rsidR="00980DB2" w:rsidRPr="00C72B0E" w:rsidRDefault="00980DB2" w:rsidP="00847276">
                  <w:pPr>
                    <w:pStyle w:val="TableHeader"/>
                    <w:rPr>
                      <w:color w:val="FF8500"/>
                    </w:rPr>
                  </w:pPr>
                  <w:r>
                    <w:t>Costo stimato per assieme:</w:t>
                  </w:r>
                  <w:r>
                    <w:rPr>
                      <w:color w:val="FF8500"/>
                    </w:rPr>
                    <w:t xml:space="preserve">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auto"/>
                </w:tcPr>
                <w:p w14:paraId="07B8C0EB" w14:textId="1ED1A3CD" w:rsidR="00980DB2" w:rsidRPr="00D85C6F" w:rsidRDefault="00980DB2" w:rsidP="00263C7B">
                  <w:pPr>
                    <w:rPr>
                      <w:b/>
                      <w:sz w:val="28"/>
                      <w:szCs w:val="28"/>
                    </w:rPr>
                  </w:pPr>
                  <w:bookmarkStart w:id="70" w:name="base_costpp0"/>
                  <w:bookmarkEnd w:id="70"/>
                  <w:r>
                    <w:rPr>
                      <w:b/>
                      <w:sz w:val="28"/>
                      <w:szCs w:val="28"/>
                    </w:rPr>
                    <w:t>159.62 USD</w:t>
                  </w:r>
                </w:p>
              </w:tc>
            </w:tr>
            <w:tr w:rsidR="009C0F53" w:rsidRPr="00165F85" w14:paraId="40848A7C" w14:textId="77777777" w:rsidTr="00D85C6F">
              <w:trPr>
                <w:trHeight w:val="349"/>
              </w:trPr>
              <w:tc>
                <w:tcPr>
                  <w:tcW w:w="268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FEEE3AF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>Modello Costing usato: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AA17EA7" w14:textId="6B85A1AC" w:rsidR="00980DB2" w:rsidRPr="00D85C6F" w:rsidRDefault="00980DB2" w:rsidP="00623129">
                  <w:pPr>
                    <w:rPr>
                      <w:rFonts w:cs="AkzidenzGroteskBE-Regular"/>
                      <w:szCs w:val="20"/>
                    </w:rPr>
                  </w:pPr>
                  <w:bookmarkStart w:id="71" w:name="base_MainTemplateName0"/>
                  <w:bookmarkEnd w:id="71"/>
                  <w:r>
                    <w:rPr>
                      <w:rFonts w:cs="AkzidenzGroteskBE-Regular"/>
                      <w:szCs w:val="20"/>
                    </w:rPr>
                    <w:t>multibodytemplate_default(metric).sldctc</w:t>
                  </w:r>
                </w:p>
              </w:tc>
            </w:tr>
            <w:tr w:rsidR="009C0F53" w:rsidRPr="00165F85" w14:paraId="3DE3E8D4" w14:textId="77777777" w:rsidTr="00D85C6F">
              <w:trPr>
                <w:trHeight w:val="1030"/>
              </w:trPr>
              <w:tc>
                <w:tcPr>
                  <w:tcW w:w="2682" w:type="dxa"/>
                  <w:tcBorders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37C18B44" w14:textId="77777777" w:rsidR="00980DB2" w:rsidRPr="00D85C6F" w:rsidRDefault="00980DB2" w:rsidP="00D85C6F">
                  <w:pPr>
                    <w:rPr>
                      <w:color w:val="004B7A"/>
                    </w:rPr>
                  </w:pPr>
                  <w:r>
                    <w:rPr>
                      <w:color w:val="004B7A"/>
                    </w:rPr>
                    <w:t xml:space="preserve">Confronto: </w:t>
                  </w:r>
                </w:p>
              </w:tc>
              <w:tc>
                <w:tcPr>
                  <w:tcW w:w="988" w:type="dxa"/>
                  <w:tcBorders>
                    <w:top w:val="nil"/>
                    <w:left w:val="single" w:sz="4" w:space="0" w:color="97999B"/>
                    <w:bottom w:val="single" w:sz="4" w:space="0" w:color="97999B"/>
                    <w:right w:val="nil"/>
                  </w:tcBorders>
                  <w:shd w:val="clear" w:color="auto" w:fill="auto"/>
                  <w:vAlign w:val="center"/>
                </w:tcPr>
                <w:p w14:paraId="17088FD7" w14:textId="1340D6E2" w:rsidR="00980DB2" w:rsidRPr="00D85C6F" w:rsidRDefault="00980DB2" w:rsidP="00623129">
                  <w:pPr>
                    <w:jc w:val="center"/>
                    <w:rPr>
                      <w:szCs w:val="20"/>
                    </w:rPr>
                  </w:pPr>
                  <w:bookmarkStart w:id="72" w:name="file_imgArrow1"/>
                  <w:bookmarkEnd w:id="72"/>
                  <w:r>
                    <w:rPr>
                      <w:szCs w:val="20"/>
                    </w:rPr>
                    <w:pict w14:anchorId="39804CF5">
                      <v:shape id="_x0000_i1027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left w:val="nil"/>
                  </w:tcBorders>
                  <w:shd w:val="clear" w:color="auto" w:fill="auto"/>
                  <w:vAlign w:val="center"/>
                </w:tcPr>
                <w:p w14:paraId="3E82E04E" w14:textId="47677265" w:rsidR="00980DB2" w:rsidRPr="00D85C6F" w:rsidRDefault="00980DB2" w:rsidP="0030523B">
                  <w:pPr>
                    <w:jc w:val="center"/>
                    <w:rPr>
                      <w:szCs w:val="20"/>
                    </w:rPr>
                  </w:pPr>
                  <w:bookmarkStart w:id="73" w:name="file_imgBars1"/>
                  <w:bookmarkEnd w:id="73"/>
                  <w:r>
                    <w:rPr>
                      <w:szCs w:val="20"/>
                    </w:rPr>
                    <w:pict w14:anchorId="669C609C">
                      <v:shape id="_x0000_i1029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6B67D458" w14:textId="77777777" w:rsidR="00980DB2" w:rsidRDefault="00980DB2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869"/>
              <w:gridCol w:w="2001"/>
            </w:tblGrid>
            <w:tr w:rsidR="001A623A" w:rsidRPr="00165F85" w14:paraId="7E4D52E7" w14:textId="77777777" w:rsidTr="00D85C6F">
              <w:trPr>
                <w:trHeight w:val="246"/>
              </w:trPr>
              <w:tc>
                <w:tcPr>
                  <w:tcW w:w="6540" w:type="dxa"/>
                  <w:gridSpan w:val="3"/>
                  <w:tcBorders>
                    <w:top w:val="nil"/>
                    <w:left w:val="nil"/>
                    <w:bottom w:val="single" w:sz="18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94A312D" w14:textId="77777777" w:rsidR="00980DB2" w:rsidRPr="00C72B0E" w:rsidRDefault="00980DB2" w:rsidP="00847276">
                  <w:pPr>
                    <w:pStyle w:val="TableHeader"/>
                    <w:rPr>
                      <w:b/>
                      <w:color w:val="718883"/>
                    </w:rPr>
                  </w:pPr>
                  <w:r>
                    <w:t>Divisione del costo</w:t>
                  </w:r>
                </w:p>
              </w:tc>
            </w:tr>
            <w:tr w:rsidR="00737EE7" w:rsidRPr="00165F85" w14:paraId="2A7CA894" w14:textId="77777777" w:rsidTr="00D85C6F">
              <w:trPr>
                <w:trHeight w:val="349"/>
              </w:trPr>
              <w:tc>
                <w:tcPr>
                  <w:tcW w:w="267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777253A9" w14:textId="1C325A99" w:rsidR="00980DB2" w:rsidRPr="00492C7D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74" w:name="baseCalculated_Label0"/>
                  <w:bookmarkEnd w:id="74"/>
                  <w:r>
                    <w:rPr>
                      <w:rFonts w:cs="AkzidenzGroteskBE-Regular"/>
                      <w:color w:val="004B7A"/>
                      <w:szCs w:val="20"/>
                    </w:rPr>
                    <w:t>Parti calcolate:</w:t>
                  </w:r>
                </w:p>
              </w:tc>
              <w:tc>
                <w:tcPr>
                  <w:tcW w:w="186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8008263" w14:textId="3E100542" w:rsidR="00980DB2" w:rsidRPr="00492C7D" w:rsidRDefault="00980DB2" w:rsidP="00271BEA">
                  <w:pPr>
                    <w:rPr>
                      <w:szCs w:val="20"/>
                    </w:rPr>
                  </w:pPr>
                  <w:bookmarkStart w:id="75" w:name="base_costCalculated0"/>
                  <w:bookmarkEnd w:id="75"/>
                  <w:r>
                    <w:rPr>
                      <w:szCs w:val="20"/>
                    </w:rPr>
                    <w:t>125.58 USD</w:t>
                  </w:r>
                </w:p>
              </w:tc>
              <w:tc>
                <w:tcPr>
                  <w:tcW w:w="200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469703E1" w14:textId="07A689B9" w:rsidR="00980DB2" w:rsidRPr="00492C7D" w:rsidRDefault="00980DB2" w:rsidP="00271BEA">
                  <w:pPr>
                    <w:rPr>
                      <w:szCs w:val="20"/>
                    </w:rPr>
                  </w:pPr>
                  <w:bookmarkStart w:id="76" w:name="base_percentCalculated0"/>
                  <w:bookmarkEnd w:id="76"/>
                  <w:r>
                    <w:rPr>
                      <w:szCs w:val="20"/>
                    </w:rPr>
                    <w:t>79%</w:t>
                  </w:r>
                </w:p>
              </w:tc>
            </w:tr>
            <w:tr w:rsidR="00737EE7" w:rsidRPr="00165F85" w14:paraId="346D7B87" w14:textId="77777777" w:rsidTr="00D85C6F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0B5C0771" w14:textId="3AAFAC48" w:rsidR="00980DB2" w:rsidRPr="00492C7D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77" w:name="basePurchased_Label0"/>
                  <w:bookmarkEnd w:id="77"/>
                  <w:r>
                    <w:rPr>
                      <w:rFonts w:cs="AkzidenzGroteskBE-Regular"/>
                      <w:color w:val="004B7A"/>
                      <w:szCs w:val="20"/>
                    </w:rPr>
                    <w:t>Parti acquistate:</w:t>
                  </w:r>
                </w:p>
              </w:tc>
              <w:tc>
                <w:tcPr>
                  <w:tcW w:w="1869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64962D13" w14:textId="1AFE4265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78" w:name="base_costCustom0"/>
                  <w:bookmarkEnd w:id="78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704C267D" w14:textId="2745DB69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79" w:name="base_percentCustom0"/>
                  <w:bookmarkEnd w:id="79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  <w:tr w:rsidR="00737EE7" w:rsidRPr="00165F85" w14:paraId="5F6DF9B4" w14:textId="77777777" w:rsidTr="00D85C6F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6728B618" w14:textId="0C6FC7A2" w:rsidR="00980DB2" w:rsidRPr="00492C7D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80" w:name="baseToolbox_Label0"/>
                  <w:bookmarkEnd w:id="80"/>
                  <w:r>
                    <w:rPr>
                      <w:rFonts w:cs="AkzidenzGroteskBE-Regular"/>
                      <w:color w:val="004B7A"/>
                      <w:szCs w:val="20"/>
                    </w:rPr>
                    <w:t>Parti Toolbox:</w:t>
                  </w:r>
                </w:p>
              </w:tc>
              <w:tc>
                <w:tcPr>
                  <w:tcW w:w="1869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1FDE9E92" w14:textId="3DFEFFE5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1" w:name="base_costToolbox0"/>
                  <w:bookmarkEnd w:id="81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3A761770" w14:textId="7AABC93B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2" w:name="base_percentToolbox0"/>
                  <w:bookmarkEnd w:id="82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  <w:tr w:rsidR="007323F4" w:rsidRPr="00165F85" w14:paraId="1476B319" w14:textId="77777777" w:rsidTr="00D85C6F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19115C50" w14:textId="3A4682AD" w:rsidR="00980DB2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83" w:name="baseOperations_Label0"/>
                  <w:bookmarkEnd w:id="83"/>
                  <w:r>
                    <w:rPr>
                      <w:rFonts w:cs="AkzidenzGroteskBE-Regular"/>
                      <w:color w:val="004B7A"/>
                      <w:szCs w:val="20"/>
                    </w:rPr>
                    <w:t>Operazioni:</w:t>
                  </w:r>
                </w:p>
              </w:tc>
              <w:tc>
                <w:tcPr>
                  <w:tcW w:w="1869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4A0F2E72" w14:textId="2B53E2DB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4" w:name="base_costOperations0"/>
                  <w:bookmarkEnd w:id="84"/>
                  <w:r>
                    <w:rPr>
                      <w:rFonts w:cs="AkzidenzGroteskBE-Regular"/>
                      <w:szCs w:val="20"/>
                    </w:rPr>
                    <w:t>34.04 USD</w:t>
                  </w:r>
                </w:p>
              </w:tc>
              <w:tc>
                <w:tcPr>
                  <w:tcW w:w="2001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4375ACE5" w14:textId="4C32C04D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5" w:name="base_percentOperations0"/>
                  <w:bookmarkEnd w:id="85"/>
                  <w:r>
                    <w:rPr>
                      <w:rFonts w:cs="AkzidenzGroteskBE-Regular"/>
                      <w:szCs w:val="20"/>
                    </w:rPr>
                    <w:t>21%</w:t>
                  </w:r>
                </w:p>
              </w:tc>
            </w:tr>
            <w:tr w:rsidR="00737EE7" w:rsidRPr="00165F85" w14:paraId="628E56A3" w14:textId="77777777" w:rsidTr="00D85C6F">
              <w:trPr>
                <w:trHeight w:val="349"/>
              </w:trPr>
              <w:tc>
                <w:tcPr>
                  <w:tcW w:w="2670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FFFFFF"/>
                  <w:vAlign w:val="center"/>
                </w:tcPr>
                <w:p w14:paraId="28C17AC2" w14:textId="39EE14F6" w:rsidR="00980DB2" w:rsidRPr="00492C7D" w:rsidRDefault="00980DB2" w:rsidP="00271BEA">
                  <w:pPr>
                    <w:rPr>
                      <w:rFonts w:cs="AkzidenzGroteskBE-Regular"/>
                      <w:color w:val="004B7A"/>
                      <w:szCs w:val="20"/>
                    </w:rPr>
                  </w:pPr>
                  <w:bookmarkStart w:id="86" w:name="assembly_MarkupDiscountLabel0"/>
                  <w:bookmarkEnd w:id="86"/>
                  <w:r>
                    <w:rPr>
                      <w:rFonts w:cs="AkzidenzGroteskBE-Regular"/>
                      <w:color w:val="004B7A"/>
                      <w:szCs w:val="20"/>
                    </w:rPr>
                    <w:t>Annotazione:</w:t>
                  </w:r>
                </w:p>
              </w:tc>
              <w:tc>
                <w:tcPr>
                  <w:tcW w:w="1869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218F328E" w14:textId="52083485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7" w:name="base_costMD0"/>
                  <w:bookmarkEnd w:id="87"/>
                  <w:r>
                    <w:rPr>
                      <w:rFonts w:cs="AkzidenzGroteskBE-Regular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single" w:sz="4" w:space="0" w:color="97999B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shd w:val="clear" w:color="auto" w:fill="auto"/>
                  <w:vAlign w:val="center"/>
                </w:tcPr>
                <w:p w14:paraId="0D932F68" w14:textId="1FD3B766" w:rsidR="00980DB2" w:rsidRPr="00492C7D" w:rsidRDefault="00980DB2" w:rsidP="00737EE7">
                  <w:pPr>
                    <w:rPr>
                      <w:rFonts w:cs="AkzidenzGroteskBE-Regular"/>
                      <w:szCs w:val="20"/>
                    </w:rPr>
                  </w:pPr>
                  <w:bookmarkStart w:id="88" w:name="base_percentMD0"/>
                  <w:bookmarkEnd w:id="88"/>
                  <w:r>
                    <w:rPr>
                      <w:rFonts w:cs="AkzidenzGroteskBE-Regular"/>
                      <w:szCs w:val="20"/>
                    </w:rPr>
                    <w:t>0%</w:t>
                  </w:r>
                </w:p>
              </w:tc>
            </w:tr>
          </w:tbl>
          <w:p w14:paraId="099E8B5A" w14:textId="77777777" w:rsidR="00980DB2" w:rsidRDefault="00980DB2" w:rsidP="000E084B"/>
          <w:p w14:paraId="2254B0E6" w14:textId="77777777" w:rsidR="00980DB2" w:rsidRDefault="00980DB2" w:rsidP="000E084B"/>
          <w:p w14:paraId="261319AF" w14:textId="77777777" w:rsidR="00980DB2" w:rsidRDefault="00980DB2" w:rsidP="000E084B"/>
          <w:p w14:paraId="45CD15E8" w14:textId="77777777" w:rsidR="00980DB2" w:rsidRDefault="00980DB2" w:rsidP="000E084B"/>
          <w:p w14:paraId="67CE3C1F" w14:textId="77777777" w:rsidR="00980DB2" w:rsidRDefault="00980DB2" w:rsidP="000E084B"/>
          <w:p w14:paraId="6DE55F1B" w14:textId="77777777" w:rsidR="00980DB2" w:rsidRDefault="00980DB2" w:rsidP="000E084B"/>
          <w:p w14:paraId="137E7397" w14:textId="77777777" w:rsidR="00980DB2" w:rsidRDefault="00980DB2" w:rsidP="000E084B"/>
          <w:p w14:paraId="7525272B" w14:textId="77777777" w:rsidR="00980DB2" w:rsidRDefault="00980DB2" w:rsidP="000E084B"/>
          <w:p w14:paraId="2D5C891E" w14:textId="77777777" w:rsidR="00980DB2" w:rsidRDefault="00980DB2" w:rsidP="000E084B"/>
          <w:p w14:paraId="52051E56" w14:textId="77777777" w:rsidR="00980DB2" w:rsidRDefault="00980DB2" w:rsidP="000E084B"/>
          <w:p w14:paraId="2969AC4D" w14:textId="77777777" w:rsidR="00980DB2" w:rsidRDefault="00980DB2" w:rsidP="000E084B"/>
          <w:p w14:paraId="5603BE65" w14:textId="77777777" w:rsidR="00980DB2" w:rsidRDefault="00980DB2" w:rsidP="000E084B"/>
          <w:p w14:paraId="68ABF9E9" w14:textId="77777777" w:rsidR="00980DB2" w:rsidRDefault="00980DB2" w:rsidP="000E084B"/>
          <w:p w14:paraId="289F5BF4" w14:textId="77777777" w:rsidR="00980DB2" w:rsidRDefault="00980DB2" w:rsidP="000E084B"/>
          <w:p w14:paraId="0497603C" w14:textId="77777777" w:rsidR="00980DB2" w:rsidRDefault="00980DB2" w:rsidP="000E084B"/>
          <w:p w14:paraId="3E5380F0" w14:textId="77777777" w:rsidR="00980DB2" w:rsidRDefault="00980DB2" w:rsidP="000E084B"/>
          <w:p w14:paraId="2486584C" w14:textId="77777777" w:rsidR="00980DB2" w:rsidRDefault="00980DB2" w:rsidP="000E084B"/>
          <w:p w14:paraId="50F61EAB" w14:textId="77777777" w:rsidR="00980DB2" w:rsidRPr="00C22079" w:rsidRDefault="00980DB2" w:rsidP="00795ADB">
            <w:r>
              <w:t xml:space="preserve">                                                                                              </w:t>
            </w:r>
          </w:p>
        </w:tc>
      </w:tr>
    </w:tbl>
    <w:p w14:paraId="58C9AC67" w14:textId="77777777" w:rsidR="00980DB2" w:rsidRDefault="00980DB2" w:rsidP="00F26F2E"/>
    <w:p w14:paraId="4BE7E134" w14:textId="77777777" w:rsidR="00980DB2" w:rsidRDefault="00980DB2" w:rsidP="00F26F2E">
      <w:r>
        <w:br w:type="page"/>
      </w:r>
    </w:p>
    <w:tbl>
      <w:tblPr>
        <w:tblW w:w="10874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74"/>
      </w:tblGrid>
      <w:tr w:rsidR="00AF1558" w14:paraId="6D8BB2E3" w14:textId="77777777" w:rsidTr="00C67B37">
        <w:trPr>
          <w:trHeight w:val="12100"/>
        </w:trPr>
        <w:tc>
          <w:tcPr>
            <w:tcW w:w="10874" w:type="dxa"/>
            <w:shd w:val="clear" w:color="auto" w:fill="auto"/>
          </w:tcPr>
          <w:p w14:paraId="19B7766A" w14:textId="6AD4B631" w:rsidR="00980DB2" w:rsidRDefault="00980DB2" w:rsidP="00AF1558">
            <w:pPr>
              <w:pStyle w:val="Titolo1"/>
            </w:pPr>
            <w:r>
              <w:br w:type="page"/>
              <w:t>Impatto costo componente</w:t>
            </w:r>
            <w:bookmarkStart w:id="89" w:name="baseComponentCost_impactTbl0"/>
            <w:bookmarkEnd w:id="89"/>
          </w:p>
          <w:p w14:paraId="2E4670EA" w14:textId="77777777" w:rsidR="00980DB2" w:rsidRPr="00C67B37" w:rsidRDefault="00980DB2" w:rsidP="00AF1558">
            <w:pPr>
              <w:rPr>
                <w:rFonts w:cs="AkzidenzGroteskBE-Regular"/>
                <w:b/>
                <w:color w:val="718883"/>
                <w:sz w:val="26"/>
                <w:szCs w:val="26"/>
              </w:rPr>
            </w:pPr>
          </w:p>
          <w:p w14:paraId="5F668185" w14:textId="77777777" w:rsidR="00980DB2" w:rsidRPr="00C67B37" w:rsidRDefault="00980DB2" w:rsidP="00AF1558">
            <w:pPr>
              <w:rPr>
                <w:rFonts w:cs="AkzidenzGroteskBE-Regular"/>
                <w:color w:val="718883"/>
                <w:sz w:val="24"/>
              </w:rPr>
            </w:pPr>
            <w:r>
              <w:rPr>
                <w:rFonts w:cs="AkzidenzGroteskBE-Regular"/>
                <w:color w:val="718883"/>
                <w:sz w:val="24"/>
              </w:rPr>
              <w:t>Primi dieci componenti che più contribuiscono al costo dell'assieme</w:t>
            </w:r>
          </w:p>
          <w:p w14:paraId="7A83B436" w14:textId="77777777" w:rsidR="00980DB2" w:rsidRDefault="00980DB2" w:rsidP="00F26F2E"/>
          <w:tbl>
            <w:tblPr>
              <w:tblW w:w="5000" w:type="pct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5"/>
              <w:gridCol w:w="1993"/>
              <w:gridCol w:w="1993"/>
              <w:gridCol w:w="2325"/>
              <w:gridCol w:w="1812"/>
            </w:tblGrid>
            <w:tr w:rsidR="00980DB2" w14:paraId="3A691A23" w14:textId="77777777" w:rsidTr="00980DB2">
              <w:trPr>
                <w:trHeight w:val="1121"/>
              </w:trPr>
              <w:tc>
                <w:tcPr>
                  <w:tcW w:w="2155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29A58736" w14:textId="6AF34D04" w:rsidR="00980DB2" w:rsidRPr="00824D60" w:rsidRDefault="00980DB2" w:rsidP="00C67B37">
                  <w:pPr>
                    <w:pStyle w:val="TableHeader"/>
                  </w:pPr>
                  <w:r>
                    <w:t>Componente</w:t>
                  </w:r>
                  <w:bookmarkStart w:id="90" w:name="base_TopTenTbl0"/>
                  <w:bookmarkEnd w:id="90"/>
                </w:p>
              </w:tc>
              <w:tc>
                <w:tcPr>
                  <w:tcW w:w="1701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4E40E561" w14:textId="77777777" w:rsidR="00980DB2" w:rsidRPr="00824D60" w:rsidRDefault="00980DB2" w:rsidP="00C67B37">
                  <w:pPr>
                    <w:pStyle w:val="TableHeader"/>
                    <w:jc w:val="right"/>
                  </w:pPr>
                  <w:r>
                    <w:t>Configurazione</w:t>
                  </w:r>
                </w:p>
              </w:tc>
              <w:tc>
                <w:tcPr>
                  <w:tcW w:w="1701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2AAC8E02" w14:textId="4E14C29A" w:rsidR="00980DB2" w:rsidRPr="00824D60" w:rsidRDefault="00980DB2" w:rsidP="00C67B37">
                  <w:pPr>
                    <w:pStyle w:val="TableHeader"/>
                    <w:jc w:val="right"/>
                  </w:pPr>
                  <w:r>
                    <w:t>Costo del materiale (</w:t>
                  </w:r>
                  <w:bookmarkStart w:id="91" w:name="basePerPart_currency6"/>
                  <w:bookmarkEnd w:id="91"/>
                  <w:r>
                    <w:t>USD/Assieme)</w:t>
                  </w:r>
                </w:p>
              </w:tc>
              <w:tc>
                <w:tcPr>
                  <w:tcW w:w="1985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38D0BF6A" w14:textId="12BBEA36" w:rsidR="00980DB2" w:rsidRPr="00824D60" w:rsidRDefault="00980DB2" w:rsidP="00C67B37">
                  <w:pPr>
                    <w:pStyle w:val="TableHeader"/>
                    <w:jc w:val="right"/>
                  </w:pPr>
                  <w:r>
                    <w:t>Costo di fabbricazione (</w:t>
                  </w:r>
                  <w:bookmarkStart w:id="92" w:name="basePerPart_currency5"/>
                  <w:bookmarkEnd w:id="92"/>
                  <w:r>
                    <w:t>USD/Assieme)</w:t>
                  </w:r>
                </w:p>
              </w:tc>
              <w:tc>
                <w:tcPr>
                  <w:tcW w:w="1547" w:type="dxa"/>
                  <w:tcBorders>
                    <w:bottom w:val="single" w:sz="18" w:space="0" w:color="004B7A"/>
                  </w:tcBorders>
                  <w:vAlign w:val="center"/>
                </w:tcPr>
                <w:p w14:paraId="70925F90" w14:textId="0EDCC31B" w:rsidR="00980DB2" w:rsidRDefault="00980DB2" w:rsidP="00AF1558">
                  <w:pPr>
                    <w:pStyle w:val="TableHeader"/>
                    <w:jc w:val="right"/>
                  </w:pPr>
                  <w:r>
                    <w:t>Costo totale (</w:t>
                  </w:r>
                  <w:bookmarkStart w:id="93" w:name="basePerPart_currency3"/>
                  <w:bookmarkEnd w:id="93"/>
                  <w:r>
                    <w:t>USD/Assieme)</w:t>
                  </w:r>
                </w:p>
              </w:tc>
            </w:tr>
            <w:tr w:rsidR="00980DB2" w14:paraId="30F364D6" w14:textId="77777777" w:rsidTr="00980DB2">
              <w:trPr>
                <w:trHeight w:val="332"/>
              </w:trPr>
              <w:tc>
                <w:tcPr>
                  <w:tcW w:w="215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6D1C903F" w14:textId="4BC1BDF3" w:rsidR="00980DB2" w:rsidRDefault="00980DB2" w:rsidP="002C2F57">
                  <w:r>
                    <w:t>Parte a L</w:t>
                  </w:r>
                </w:p>
              </w:tc>
              <w:tc>
                <w:tcPr>
                  <w:tcW w:w="1701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BD6B16D" w14:textId="62A0F6B5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6619C34" w14:textId="54255904" w:rsidR="00980DB2" w:rsidRDefault="00980DB2" w:rsidP="00C67B37">
                  <w:pPr>
                    <w:jc w:val="right"/>
                  </w:pPr>
                  <w:r>
                    <w:t>0.08</w:t>
                  </w:r>
                </w:p>
              </w:tc>
              <w:tc>
                <w:tcPr>
                  <w:tcW w:w="198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9B26F9A" w14:textId="37D4D16F" w:rsidR="00980DB2" w:rsidRDefault="00980DB2" w:rsidP="00C67B37">
                  <w:pPr>
                    <w:jc w:val="right"/>
                  </w:pPr>
                  <w:r>
                    <w:t>8.61</w:t>
                  </w:r>
                </w:p>
              </w:tc>
              <w:tc>
                <w:tcPr>
                  <w:tcW w:w="1547" w:type="dxa"/>
                  <w:tcBorders>
                    <w:top w:val="single" w:sz="18" w:space="0" w:color="004B7A"/>
                  </w:tcBorders>
                  <w:vAlign w:val="center"/>
                </w:tcPr>
                <w:p w14:paraId="044A4987" w14:textId="3848A56C" w:rsidR="00980DB2" w:rsidRDefault="00980DB2" w:rsidP="005E0786">
                  <w:pPr>
                    <w:jc w:val="right"/>
                  </w:pPr>
                  <w:r>
                    <w:t>8.70</w:t>
                  </w:r>
                </w:p>
              </w:tc>
            </w:tr>
            <w:tr w:rsidR="00980DB2" w14:paraId="160E4D64" w14:textId="77777777" w:rsidTr="00980DB2">
              <w:trPr>
                <w:trHeight w:val="309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04702057" w14:textId="55FEF5E0" w:rsidR="00980DB2" w:rsidRDefault="00980DB2" w:rsidP="002C2F57">
                  <w:r>
                    <w:t>Corpo superiore pinza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5C955EBA" w14:textId="312B83D1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695FFD74" w14:textId="6D6CC2EA" w:rsidR="00980DB2" w:rsidRDefault="00980DB2" w:rsidP="00C67B37">
                  <w:pPr>
                    <w:jc w:val="right"/>
                  </w:pPr>
                  <w:r>
                    <w:t>0.64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228B3CF5" w14:textId="007E6A9F" w:rsidR="00980DB2" w:rsidRDefault="00980DB2" w:rsidP="00C67B37">
                  <w:pPr>
                    <w:jc w:val="right"/>
                  </w:pPr>
                  <w:r>
                    <w:t>5.95</w:t>
                  </w:r>
                </w:p>
              </w:tc>
              <w:tc>
                <w:tcPr>
                  <w:tcW w:w="1547" w:type="dxa"/>
                  <w:vAlign w:val="center"/>
                </w:tcPr>
                <w:p w14:paraId="05AB41F7" w14:textId="2F9AC9D6" w:rsidR="00980DB2" w:rsidRDefault="00980DB2" w:rsidP="005E0786">
                  <w:pPr>
                    <w:jc w:val="right"/>
                  </w:pPr>
                  <w:r>
                    <w:t>6.59</w:t>
                  </w:r>
                </w:p>
              </w:tc>
            </w:tr>
            <w:tr w:rsidR="00980DB2" w14:paraId="7E06F8BF" w14:textId="77777777" w:rsidTr="00980DB2">
              <w:trPr>
                <w:trHeight w:val="309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3DBBB2B2" w14:textId="603DE6F4" w:rsidR="00980DB2" w:rsidRDefault="00980DB2" w:rsidP="002C2F57">
                  <w:r>
                    <w:t>Rivetto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64C3276F" w14:textId="41D1F66B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2DCCC62F" w14:textId="2EE74BE0" w:rsidR="00980DB2" w:rsidRDefault="00980DB2" w:rsidP="00C67B37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23DBD264" w14:textId="7A56A484" w:rsidR="00980DB2" w:rsidRDefault="00980DB2" w:rsidP="00C67B37">
                  <w:pPr>
                    <w:jc w:val="right"/>
                  </w:pPr>
                  <w:r>
                    <w:t>5.60</w:t>
                  </w:r>
                </w:p>
              </w:tc>
              <w:tc>
                <w:tcPr>
                  <w:tcW w:w="1547" w:type="dxa"/>
                  <w:vAlign w:val="center"/>
                </w:tcPr>
                <w:p w14:paraId="32CD035E" w14:textId="34AC5D85" w:rsidR="00980DB2" w:rsidRDefault="00980DB2" w:rsidP="005E0786">
                  <w:pPr>
                    <w:jc w:val="right"/>
                  </w:pPr>
                  <w:r>
                    <w:t>5.60</w:t>
                  </w:r>
                </w:p>
              </w:tc>
            </w:tr>
            <w:tr w:rsidR="00980DB2" w14:paraId="0CB73DED" w14:textId="77777777" w:rsidTr="00980DB2">
              <w:trPr>
                <w:trHeight w:val="309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6C81C227" w14:textId="538C7701" w:rsidR="00980DB2" w:rsidRDefault="00980DB2" w:rsidP="002C2F57">
                  <w:r>
                    <w:t>Parte piatta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49023B4B" w14:textId="4EBE4A56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5A98017" w14:textId="7536B170" w:rsidR="00980DB2" w:rsidRDefault="00980DB2" w:rsidP="00C67B37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02A3D604" w14:textId="4E41FA9E" w:rsidR="00980DB2" w:rsidRDefault="00980DB2" w:rsidP="00C67B37">
                  <w:pPr>
                    <w:jc w:val="right"/>
                  </w:pPr>
                  <w:r>
                    <w:t>2.88</w:t>
                  </w:r>
                </w:p>
              </w:tc>
              <w:tc>
                <w:tcPr>
                  <w:tcW w:w="1547" w:type="dxa"/>
                  <w:vAlign w:val="center"/>
                </w:tcPr>
                <w:p w14:paraId="178CB98E" w14:textId="0EE16090" w:rsidR="00980DB2" w:rsidRDefault="00980DB2" w:rsidP="005E0786">
                  <w:pPr>
                    <w:jc w:val="right"/>
                  </w:pPr>
                  <w:r>
                    <w:t>2.91</w:t>
                  </w:r>
                </w:p>
              </w:tc>
            </w:tr>
            <w:tr w:rsidR="00980DB2" w14:paraId="41F46E53" w14:textId="77777777" w:rsidTr="00980DB2">
              <w:trPr>
                <w:trHeight w:val="332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6CCF6F8F" w14:textId="77422922" w:rsidR="00980DB2" w:rsidRDefault="00980DB2" w:rsidP="002C2F57">
                  <w:r>
                    <w:t>Parte curva pinza in lamiera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6CF79F35" w14:textId="4030FFBA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2A3A192" w14:textId="32CF5E82" w:rsidR="00980DB2" w:rsidRDefault="00980DB2" w:rsidP="00C67B37">
                  <w:pPr>
                    <w:jc w:val="right"/>
                  </w:pPr>
                  <w:r>
                    <w:t>0.08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0A7A5ED8" w14:textId="58697632" w:rsidR="00980DB2" w:rsidRDefault="00980DB2" w:rsidP="00C67B37">
                  <w:pPr>
                    <w:jc w:val="right"/>
                  </w:pPr>
                  <w:r>
                    <w:t>2.55</w:t>
                  </w:r>
                </w:p>
              </w:tc>
              <w:tc>
                <w:tcPr>
                  <w:tcW w:w="1547" w:type="dxa"/>
                  <w:vAlign w:val="center"/>
                </w:tcPr>
                <w:p w14:paraId="5FF4808C" w14:textId="474FD754" w:rsidR="00980DB2" w:rsidRDefault="00980DB2" w:rsidP="005E0786">
                  <w:pPr>
                    <w:jc w:val="right"/>
                  </w:pPr>
                  <w:r>
                    <w:t>2.63</w:t>
                  </w:r>
                </w:p>
              </w:tc>
            </w:tr>
            <w:tr w:rsidR="00980DB2" w14:paraId="748F60CA" w14:textId="77777777" w:rsidTr="00980DB2">
              <w:trPr>
                <w:trHeight w:val="309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59393C78" w14:textId="5D048DC0" w:rsidR="00980DB2" w:rsidRDefault="00980DB2" w:rsidP="002C2F57">
                  <w:r>
                    <w:t>Elemento in gomma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03D1AB07" w14:textId="12BEEF98" w:rsidR="00980DB2" w:rsidRDefault="00980DB2" w:rsidP="00C67B37">
                  <w:pPr>
                    <w:jc w:val="right"/>
                  </w:pPr>
                  <w:r>
                    <w:t>Default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1D9AE072" w14:textId="41FA62D3" w:rsidR="00980DB2" w:rsidRDefault="00980DB2" w:rsidP="00C67B37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59A13208" w14:textId="3DAE12DE" w:rsidR="00980DB2" w:rsidRDefault="00980DB2" w:rsidP="00C67B37">
                  <w:pPr>
                    <w:jc w:val="right"/>
                  </w:pPr>
                  <w:r>
                    <w:t>0.01</w:t>
                  </w:r>
                </w:p>
              </w:tc>
              <w:tc>
                <w:tcPr>
                  <w:tcW w:w="1547" w:type="dxa"/>
                  <w:vAlign w:val="center"/>
                </w:tcPr>
                <w:p w14:paraId="3438728D" w14:textId="308A2942" w:rsidR="00980DB2" w:rsidRDefault="00980DB2" w:rsidP="005E0786">
                  <w:pPr>
                    <w:jc w:val="right"/>
                  </w:pPr>
                  <w:r>
                    <w:t>0.03</w:t>
                  </w:r>
                </w:p>
              </w:tc>
            </w:tr>
            <w:tr w:rsidR="00980DB2" w14:paraId="421293E6" w14:textId="77777777" w:rsidTr="00980DB2">
              <w:trPr>
                <w:trHeight w:val="309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3B810FDB" w14:textId="3F5D9913" w:rsidR="00980DB2" w:rsidRDefault="00980DB2" w:rsidP="002C2F57">
                  <w:r>
                    <w:t>hex screw_am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614A22BE" w14:textId="04C64E6A" w:rsidR="00980DB2" w:rsidRDefault="00980DB2" w:rsidP="00C67B37">
                  <w:pPr>
                    <w:jc w:val="right"/>
                  </w:pPr>
                  <w:r>
                    <w:t>B18.6.7M - M3 x 0.5 x 30 Indented HHMS --30N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423B939" w14:textId="46BAEA2F" w:rsidR="00980DB2" w:rsidRDefault="00980DB2" w:rsidP="00C67B37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1985B69F" w14:textId="0BB6F753" w:rsidR="00980DB2" w:rsidRDefault="00980DB2" w:rsidP="00C67B37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547" w:type="dxa"/>
                  <w:vAlign w:val="center"/>
                </w:tcPr>
                <w:p w14:paraId="7045D53E" w14:textId="41BD32A8" w:rsidR="00980DB2" w:rsidRDefault="00980DB2" w:rsidP="005E0786">
                  <w:pPr>
                    <w:jc w:val="right"/>
                  </w:pPr>
                  <w:r>
                    <w:t>0.00</w:t>
                  </w:r>
                </w:p>
              </w:tc>
            </w:tr>
            <w:tr w:rsidR="00980DB2" w14:paraId="6D129C45" w14:textId="77777777" w:rsidTr="00980DB2">
              <w:trPr>
                <w:trHeight w:val="332"/>
              </w:trPr>
              <w:tc>
                <w:tcPr>
                  <w:tcW w:w="2155" w:type="dxa"/>
                  <w:shd w:val="clear" w:color="auto" w:fill="auto"/>
                  <w:vAlign w:val="center"/>
                </w:tcPr>
                <w:p w14:paraId="5DC0B971" w14:textId="124D2A94" w:rsidR="00980DB2" w:rsidRDefault="00980DB2" w:rsidP="002C2F57">
                  <w:r>
                    <w:t>pan cross head_am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45970A8D" w14:textId="3567378C" w:rsidR="00980DB2" w:rsidRDefault="00980DB2" w:rsidP="00C67B37">
                  <w:pPr>
                    <w:jc w:val="right"/>
                  </w:pPr>
                  <w:r>
                    <w:t>B18.6.7M - M3 x 0.5 x 25 Type I Cross Recessed PHMS --25N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4E7CAFA5" w14:textId="53CAD026" w:rsidR="00980DB2" w:rsidRDefault="00980DB2" w:rsidP="00C67B37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14:paraId="206B206A" w14:textId="26A016ED" w:rsidR="00980DB2" w:rsidRDefault="00980DB2" w:rsidP="00C67B37">
                  <w:pPr>
                    <w:jc w:val="right"/>
                  </w:pPr>
                  <w:r>
                    <w:t>0.00</w:t>
                  </w:r>
                </w:p>
              </w:tc>
              <w:tc>
                <w:tcPr>
                  <w:tcW w:w="1547" w:type="dxa"/>
                  <w:vAlign w:val="center"/>
                </w:tcPr>
                <w:p w14:paraId="1F6E7F33" w14:textId="13BA0351" w:rsidR="00980DB2" w:rsidRDefault="00980DB2" w:rsidP="005E0786">
                  <w:pPr>
                    <w:jc w:val="right"/>
                  </w:pPr>
                  <w:r>
                    <w:t>0.00</w:t>
                  </w:r>
                </w:p>
              </w:tc>
            </w:tr>
            <w:tr w:rsidR="00980DB2" w:rsidRPr="00574535" w14:paraId="584C8944" w14:textId="77777777" w:rsidTr="00980DB2">
              <w:trPr>
                <w:trHeight w:val="703"/>
              </w:trPr>
              <w:tc>
                <w:tcPr>
                  <w:tcW w:w="215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694BD73" w14:textId="77777777" w:rsidR="00980DB2" w:rsidRPr="00574535" w:rsidRDefault="00980DB2" w:rsidP="00AF1558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701" w:type="dxa"/>
                  <w:tcBorders>
                    <w:top w:val="single" w:sz="18" w:space="0" w:color="004B7A"/>
                  </w:tcBorders>
                  <w:shd w:val="clear" w:color="auto" w:fill="auto"/>
                </w:tcPr>
                <w:p w14:paraId="0334B1BC" w14:textId="77777777" w:rsidR="00980DB2" w:rsidRPr="00574535" w:rsidRDefault="00980DB2" w:rsidP="00C67B37">
                  <w:pPr>
                    <w:pStyle w:val="TableHeader"/>
                  </w:pPr>
                </w:p>
              </w:tc>
              <w:tc>
                <w:tcPr>
                  <w:tcW w:w="1701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7931B51" w14:textId="31B54329" w:rsidR="00980DB2" w:rsidRPr="00574535" w:rsidRDefault="00980DB2" w:rsidP="00C67B37">
                  <w:pPr>
                    <w:pStyle w:val="TableHeader"/>
                    <w:jc w:val="right"/>
                  </w:pPr>
                  <w:bookmarkStart w:id="94" w:name="base_tt_MatCost_total0"/>
                  <w:bookmarkEnd w:id="94"/>
                  <w:r>
                    <w:t>0.86</w:t>
                  </w:r>
                </w:p>
              </w:tc>
              <w:tc>
                <w:tcPr>
                  <w:tcW w:w="1985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018BB7BE" w14:textId="11DE41A8" w:rsidR="00980DB2" w:rsidRPr="00574535" w:rsidRDefault="00980DB2" w:rsidP="00C67B37">
                  <w:pPr>
                    <w:pStyle w:val="TableHeader"/>
                    <w:jc w:val="right"/>
                  </w:pPr>
                  <w:bookmarkStart w:id="95" w:name="base_tt_MfgCost_total0"/>
                  <w:bookmarkEnd w:id="95"/>
                  <w:r>
                    <w:t>25.61</w:t>
                  </w:r>
                </w:p>
              </w:tc>
              <w:tc>
                <w:tcPr>
                  <w:tcW w:w="1547" w:type="dxa"/>
                  <w:tcBorders>
                    <w:top w:val="single" w:sz="18" w:space="0" w:color="004B7A"/>
                  </w:tcBorders>
                  <w:vAlign w:val="center"/>
                </w:tcPr>
                <w:p w14:paraId="79374485" w14:textId="621DF10C" w:rsidR="00980DB2" w:rsidRPr="00574535" w:rsidRDefault="00980DB2" w:rsidP="00C67B37">
                  <w:pPr>
                    <w:pStyle w:val="TableHeader"/>
                    <w:jc w:val="right"/>
                  </w:pPr>
                  <w:bookmarkStart w:id="96" w:name="base_tt_MoldCost_total0"/>
                  <w:bookmarkStart w:id="97" w:name="base_tt_TotalCost_total0"/>
                  <w:bookmarkEnd w:id="96"/>
                  <w:bookmarkEnd w:id="97"/>
                  <w:r>
                    <w:t>26.46</w:t>
                  </w:r>
                </w:p>
              </w:tc>
            </w:tr>
          </w:tbl>
          <w:p w14:paraId="0B3AE5B9" w14:textId="77777777" w:rsidR="00980DB2" w:rsidRDefault="00980DB2" w:rsidP="00F26F2E"/>
        </w:tc>
      </w:tr>
    </w:tbl>
    <w:p w14:paraId="235A8FA6" w14:textId="77777777" w:rsidR="00980DB2" w:rsidRDefault="00980DB2" w:rsidP="00F26F2E"/>
    <w:tbl>
      <w:tblPr>
        <w:tblW w:w="0" w:type="auto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10755"/>
      </w:tblGrid>
      <w:tr w:rsidR="00012364" w14:paraId="5655B337" w14:textId="77777777" w:rsidTr="00012364">
        <w:trPr>
          <w:trHeight w:val="12816"/>
        </w:trPr>
        <w:tc>
          <w:tcPr>
            <w:tcW w:w="107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459D68" w14:textId="2838C046" w:rsidR="00980DB2" w:rsidRPr="005E0786" w:rsidRDefault="00980DB2">
            <w:pPr>
              <w:rPr>
                <w:rFonts w:ascii="Arial" w:hAnsi="Arial" w:cs="Arial"/>
                <w:color w:val="464647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464647"/>
                <w:sz w:val="28"/>
                <w:szCs w:val="28"/>
              </w:rPr>
              <w:lastRenderedPageBreak/>
              <w:t>Divisione del costo della linea di base per ogni parte</w:t>
            </w:r>
            <w:bookmarkStart w:id="98" w:name="basePartCost_Brkdown0"/>
            <w:bookmarkEnd w:id="98"/>
          </w:p>
          <w:p w14:paraId="5DB49145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tbl>
            <w:tblPr>
              <w:tblW w:w="10590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26"/>
              <w:gridCol w:w="1489"/>
              <w:gridCol w:w="1124"/>
              <w:gridCol w:w="1427"/>
              <w:gridCol w:w="1271"/>
              <w:gridCol w:w="3053"/>
            </w:tblGrid>
            <w:tr w:rsidR="00012364" w14:paraId="3511594F" w14:textId="77777777" w:rsidTr="00F141F6">
              <w:trPr>
                <w:trHeight w:val="425"/>
                <w:tblHeader/>
              </w:trPr>
              <w:tc>
                <w:tcPr>
                  <w:tcW w:w="2226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7335F2E2" w14:textId="77777777" w:rsidR="00980DB2" w:rsidRDefault="00980DB2" w:rsidP="00847276">
                  <w:pPr>
                    <w:pStyle w:val="TableHeader"/>
                  </w:pPr>
                </w:p>
                <w:p w14:paraId="77B3BABD" w14:textId="77777777" w:rsidR="00980DB2" w:rsidRDefault="00980DB2" w:rsidP="00847276">
                  <w:pPr>
                    <w:pStyle w:val="TableHeader"/>
                  </w:pPr>
                  <w:r>
                    <w:t>Parti calcolate</w:t>
                  </w:r>
                </w:p>
                <w:p w14:paraId="450FE191" w14:textId="3032F34B" w:rsidR="00980DB2" w:rsidRDefault="00980DB2" w:rsidP="00847276">
                  <w:pPr>
                    <w:pStyle w:val="TableHeader"/>
                  </w:pPr>
                  <w:bookmarkStart w:id="99" w:name="base_CalculatedPartsCostTbl0"/>
                  <w:bookmarkEnd w:id="99"/>
                </w:p>
              </w:tc>
              <w:tc>
                <w:tcPr>
                  <w:tcW w:w="1489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0D4D49BA" w14:textId="77777777" w:rsidR="00980DB2" w:rsidRDefault="00980DB2" w:rsidP="00540151">
                  <w:pPr>
                    <w:pStyle w:val="TableHeader"/>
                    <w:jc w:val="right"/>
                  </w:pPr>
                  <w:r>
                    <w:t>Metodo</w:t>
                  </w:r>
                </w:p>
              </w:tc>
              <w:tc>
                <w:tcPr>
                  <w:tcW w:w="1124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69121413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1427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7598FCE2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della parte </w:t>
                  </w:r>
                </w:p>
                <w:p w14:paraId="092A5E18" w14:textId="5DE0A9BE" w:rsidR="00980DB2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100" w:name="basePerPart_currency2"/>
                  <w:bookmarkEnd w:id="100"/>
                  <w:r>
                    <w:t>USD/Assieme</w:t>
                  </w:r>
                  <w:r>
                    <w:t>)</w:t>
                  </w:r>
                </w:p>
              </w:tc>
              <w:tc>
                <w:tcPr>
                  <w:tcW w:w="1271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39687917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totale </w:t>
                  </w:r>
                </w:p>
                <w:p w14:paraId="77FA2DEF" w14:textId="73D22FFD" w:rsidR="00980DB2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101" w:name="base_currency17"/>
                  <w:bookmarkEnd w:id="101"/>
                  <w:r>
                    <w:t>USD / Assieme</w:t>
                  </w:r>
                  <w:r>
                    <w:t>)</w:t>
                  </w:r>
                </w:p>
              </w:tc>
              <w:tc>
                <w:tcPr>
                  <w:tcW w:w="3053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53C12E12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>Modello Costing</w:t>
                  </w:r>
                </w:p>
              </w:tc>
            </w:tr>
            <w:tr w:rsidR="00012364" w14:paraId="04006869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59BED55" w14:textId="0D7A7580" w:rsidR="00980DB2" w:rsidRDefault="00980DB2">
                  <w:r>
                    <w:t>Elemento in gomma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9ECDA93" w14:textId="2DFA6407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E8A2D9F" w14:textId="79DC20AE" w:rsidR="00980DB2" w:rsidRDefault="00980DB2">
                  <w:pPr>
                    <w:jc w:val="right"/>
                  </w:pPr>
                  <w:r>
                    <w:t>2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604D5BF" w14:textId="0CDE9FA3" w:rsidR="00980DB2" w:rsidRDefault="00980DB2">
                  <w:pPr>
                    <w:jc w:val="right"/>
                  </w:pPr>
                  <w:r>
                    <w:t>0.03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288E7F0" w14:textId="539EDD65" w:rsidR="00980DB2" w:rsidRDefault="00980DB2">
                  <w:pPr>
                    <w:jc w:val="right"/>
                  </w:pPr>
                  <w:r>
                    <w:t>0.06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3936BD14" w14:textId="10A059D7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14:paraId="5DFDA271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316F37ED" w14:textId="664DB8EB" w:rsidR="00980DB2" w:rsidRDefault="00980DB2">
                  <w:r>
                    <w:t>Rivetto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12C1598A" w14:textId="4EBBF07A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1E94BFD4" w14:textId="1B0561BF" w:rsidR="00980DB2" w:rsidRDefault="00980DB2">
                  <w:pPr>
                    <w:jc w:val="right"/>
                  </w:pPr>
                  <w:r>
                    <w:t>12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B8FE070" w14:textId="3883A5AB" w:rsidR="00980DB2" w:rsidRDefault="00980DB2">
                  <w:pPr>
                    <w:jc w:val="right"/>
                  </w:pPr>
                  <w:r>
                    <w:t>5.60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9A1F9E8" w14:textId="2D775D53" w:rsidR="00980DB2" w:rsidRDefault="00980DB2">
                  <w:pPr>
                    <w:jc w:val="right"/>
                  </w:pPr>
                  <w:r>
                    <w:t>67.23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5FD3597" w14:textId="57440893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14:paraId="280EF5DE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FDF39EE" w14:textId="60FB0244" w:rsidR="00980DB2" w:rsidRDefault="00980DB2">
                  <w:r>
                    <w:t>Parte a L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1BE4057" w14:textId="1892C286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AB74490" w14:textId="513D3DA9" w:rsidR="00980DB2" w:rsidRDefault="00980DB2">
                  <w:pPr>
                    <w:jc w:val="right"/>
                  </w:pPr>
                  <w:r>
                    <w:t>4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3CE24ED" w14:textId="357351F7" w:rsidR="00980DB2" w:rsidRDefault="00980DB2">
                  <w:pPr>
                    <w:jc w:val="right"/>
                  </w:pPr>
                  <w:r>
                    <w:t>8.70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66B5F0E" w14:textId="241C34D8" w:rsidR="00980DB2" w:rsidRDefault="00980DB2">
                  <w:pPr>
                    <w:jc w:val="right"/>
                  </w:pPr>
                  <w:r>
                    <w:t>34.80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02A7672" w14:textId="6923FA37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14:paraId="77E40ECF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44688E1" w14:textId="031909F3" w:rsidR="00980DB2" w:rsidRDefault="00980DB2">
                  <w:r>
                    <w:t>Parte curva pinza in lamiera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20FDCC19" w14:textId="729F4E5F" w:rsidR="00980DB2" w:rsidRDefault="00980DB2" w:rsidP="00540151">
                  <w:pPr>
                    <w:jc w:val="right"/>
                  </w:pPr>
                  <w:r>
                    <w:t>Lamiera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38BA2F0" w14:textId="648E7AF6" w:rsidR="00980DB2" w:rsidRDefault="00980DB2">
                  <w:pPr>
                    <w:jc w:val="right"/>
                  </w:pPr>
                  <w:r>
                    <w:t>2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EF6B271" w14:textId="4910283A" w:rsidR="00980DB2" w:rsidRDefault="00980DB2">
                  <w:pPr>
                    <w:jc w:val="right"/>
                  </w:pPr>
                  <w:r>
                    <w:t>2.63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3928906A" w14:textId="0BE41263" w:rsidR="00980DB2" w:rsidRDefault="00980DB2">
                  <w:pPr>
                    <w:jc w:val="right"/>
                  </w:pPr>
                  <w:r>
                    <w:t>5.25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438F38B" w14:textId="47A22739" w:rsidR="00980DB2" w:rsidRDefault="00980DB2" w:rsidP="00540151">
                  <w:pPr>
                    <w:jc w:val="right"/>
                  </w:pPr>
                  <w:r>
                    <w:t>sheetmetaltemplate_default(metric).sldcts</w:t>
                  </w:r>
                </w:p>
              </w:tc>
            </w:tr>
            <w:tr w:rsidR="00980DB2" w14:paraId="6881E636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7E5F85F" w14:textId="5A6999C1" w:rsidR="00980DB2" w:rsidRDefault="00980DB2">
                  <w:r>
                    <w:t>Parte piatta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C76511E" w14:textId="203C6FC9" w:rsidR="00980DB2" w:rsidRDefault="00980DB2" w:rsidP="00540151">
                  <w:pPr>
                    <w:jc w:val="right"/>
                  </w:pPr>
                  <w:r>
                    <w:t>Lavorazione a macchina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212C86F" w14:textId="4999305C" w:rsidR="00980DB2" w:rsidRDefault="00980DB2">
                  <w:pPr>
                    <w:jc w:val="right"/>
                  </w:pPr>
                  <w:r>
                    <w:t>4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5A030AD" w14:textId="14E1180F" w:rsidR="00980DB2" w:rsidRDefault="00980DB2">
                  <w:pPr>
                    <w:jc w:val="right"/>
                  </w:pPr>
                  <w:r>
                    <w:t>2.91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D783B7B" w14:textId="1A64BABD" w:rsidR="00980DB2" w:rsidRDefault="00980DB2">
                  <w:pPr>
                    <w:jc w:val="right"/>
                  </w:pPr>
                  <w:r>
                    <w:t>11.65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88EC756" w14:textId="255C9C7C" w:rsidR="00980DB2" w:rsidRDefault="00980DB2" w:rsidP="00540151">
                  <w:pPr>
                    <w:jc w:val="right"/>
                  </w:pPr>
                  <w:r>
                    <w:t>machiningtemplate_default(metric).sldctm</w:t>
                  </w:r>
                </w:p>
              </w:tc>
            </w:tr>
            <w:tr w:rsidR="00980DB2" w14:paraId="29B78E62" w14:textId="77777777" w:rsidTr="00F141F6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32297A30" w14:textId="01DE1B79" w:rsidR="00980DB2" w:rsidRDefault="00980DB2">
                  <w:r>
                    <w:t>Corpo superiore pinza [Default]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C414D9D" w14:textId="40D0AA94" w:rsidR="00980DB2" w:rsidRDefault="00980DB2" w:rsidP="00540151">
                  <w:pPr>
                    <w:jc w:val="right"/>
                  </w:pPr>
                  <w:r>
                    <w:t>Lamiera</w:t>
                  </w: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04B797E" w14:textId="202CBD65" w:rsidR="00980DB2" w:rsidRDefault="00980DB2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1A80C18D" w14:textId="6F6A9D10" w:rsidR="00980DB2" w:rsidRDefault="00980DB2">
                  <w:pPr>
                    <w:jc w:val="right"/>
                  </w:pPr>
                  <w:r>
                    <w:t>6.59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88DEB8E" w14:textId="681852B1" w:rsidR="00980DB2" w:rsidRDefault="00980DB2">
                  <w:pPr>
                    <w:jc w:val="right"/>
                  </w:pPr>
                  <w:r>
                    <w:t>6.59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7927C4E" w14:textId="08292F17" w:rsidR="00980DB2" w:rsidRDefault="00980DB2" w:rsidP="00540151">
                  <w:pPr>
                    <w:jc w:val="right"/>
                  </w:pPr>
                  <w:r>
                    <w:t>sheetmetaltemplate_default(metric).sldcts</w:t>
                  </w:r>
                </w:p>
              </w:tc>
            </w:tr>
            <w:tr w:rsidR="00012364" w14:paraId="4CB2C7C9" w14:textId="77777777" w:rsidTr="00980DB2">
              <w:trPr>
                <w:trHeight w:val="396"/>
                <w:tblHeader/>
              </w:trPr>
              <w:tc>
                <w:tcPr>
                  <w:tcW w:w="2226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  <w:hideMark/>
                </w:tcPr>
                <w:p w14:paraId="3C0E7AC0" w14:textId="77777777" w:rsidR="00980DB2" w:rsidRDefault="00980DB2" w:rsidP="00847276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489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1287ECCC" w14:textId="77777777" w:rsidR="00980DB2" w:rsidRDefault="00980DB2" w:rsidP="00847276">
                  <w:pPr>
                    <w:pStyle w:val="TableHeader"/>
                  </w:pPr>
                </w:p>
              </w:tc>
              <w:tc>
                <w:tcPr>
                  <w:tcW w:w="112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39407CF" w14:textId="77777777" w:rsidR="00980DB2" w:rsidRDefault="00980DB2" w:rsidP="00847276">
                  <w:pPr>
                    <w:pStyle w:val="TableHeader"/>
                  </w:pPr>
                </w:p>
              </w:tc>
              <w:tc>
                <w:tcPr>
                  <w:tcW w:w="1427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0FC3E6E" w14:textId="4AEDF47C" w:rsidR="00980DB2" w:rsidRDefault="00980DB2" w:rsidP="00847276">
                  <w:pPr>
                    <w:pStyle w:val="TableHeader"/>
                    <w:jc w:val="right"/>
                  </w:pPr>
                  <w:bookmarkStart w:id="102" w:name="base_CalPartCost_total0"/>
                  <w:bookmarkEnd w:id="102"/>
                  <w:r>
                    <w:t>26.46</w:t>
                  </w:r>
                </w:p>
              </w:tc>
              <w:tc>
                <w:tcPr>
                  <w:tcW w:w="1271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7F3DE92" w14:textId="25C91729" w:rsidR="00980DB2" w:rsidRDefault="00980DB2" w:rsidP="00847276">
                  <w:pPr>
                    <w:pStyle w:val="TableHeader"/>
                    <w:jc w:val="right"/>
                  </w:pPr>
                  <w:bookmarkStart w:id="103" w:name="base_CalTotalCost_total0"/>
                  <w:bookmarkEnd w:id="103"/>
                  <w:r>
                    <w:t>125.58</w:t>
                  </w:r>
                </w:p>
              </w:tc>
              <w:tc>
                <w:tcPr>
                  <w:tcW w:w="3053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1AE745B" w14:textId="77777777" w:rsidR="00980DB2" w:rsidRDefault="00980DB2" w:rsidP="00847276">
                  <w:pPr>
                    <w:pStyle w:val="TableHeader"/>
                  </w:pPr>
                </w:p>
              </w:tc>
            </w:tr>
          </w:tbl>
          <w:p w14:paraId="01A74643" w14:textId="77777777" w:rsidR="00980DB2" w:rsidRDefault="00980DB2">
            <w:pPr>
              <w:rPr>
                <w:b/>
                <w:sz w:val="28"/>
                <w:szCs w:val="28"/>
              </w:rPr>
            </w:pPr>
          </w:p>
          <w:tbl>
            <w:tblPr>
              <w:tblW w:w="10590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8"/>
              <w:gridCol w:w="1390"/>
              <w:gridCol w:w="2014"/>
              <w:gridCol w:w="1844"/>
              <w:gridCol w:w="3044"/>
            </w:tblGrid>
            <w:tr w:rsidR="00012364" w14:paraId="7E3B4E17" w14:textId="77777777" w:rsidTr="00980DB2">
              <w:trPr>
                <w:trHeight w:val="509"/>
                <w:tblHeader/>
              </w:trPr>
              <w:tc>
                <w:tcPr>
                  <w:tcW w:w="2298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4F2313A7" w14:textId="77777777" w:rsidR="00980DB2" w:rsidRDefault="00980DB2" w:rsidP="00847276">
                  <w:pPr>
                    <w:pStyle w:val="TableHeader"/>
                  </w:pPr>
                </w:p>
                <w:p w14:paraId="0FB5BE38" w14:textId="77777777" w:rsidR="00980DB2" w:rsidRDefault="00980DB2" w:rsidP="00847276">
                  <w:pPr>
                    <w:pStyle w:val="TableHeader"/>
                  </w:pPr>
                  <w:r>
                    <w:t>Parti del toolbox</w:t>
                  </w:r>
                </w:p>
                <w:p w14:paraId="4A4F27EF" w14:textId="675CB75D" w:rsidR="00980DB2" w:rsidRDefault="00980DB2" w:rsidP="00847276">
                  <w:pPr>
                    <w:pStyle w:val="TableHeader"/>
                  </w:pPr>
                  <w:bookmarkStart w:id="104" w:name="base_ToolboxPartsCostTbl0"/>
                  <w:bookmarkEnd w:id="104"/>
                </w:p>
              </w:tc>
              <w:tc>
                <w:tcPr>
                  <w:tcW w:w="1390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59BBE180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2014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17C6D800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della parte </w:t>
                  </w:r>
                </w:p>
                <w:p w14:paraId="42592C13" w14:textId="077DD6CD" w:rsidR="00980DB2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105" w:name="basePerPart_currency0"/>
                  <w:bookmarkEnd w:id="105"/>
                  <w:r>
                    <w:t>USD/Assieme</w:t>
                  </w:r>
                  <w:r>
                    <w:t>)</w:t>
                  </w:r>
                </w:p>
              </w:tc>
              <w:tc>
                <w:tcPr>
                  <w:tcW w:w="1844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  <w:vAlign w:val="center"/>
                  <w:hideMark/>
                </w:tcPr>
                <w:p w14:paraId="71FCB7F4" w14:textId="77777777" w:rsidR="00980DB2" w:rsidRDefault="00980DB2" w:rsidP="00C351BF">
                  <w:pPr>
                    <w:pStyle w:val="TableHeader"/>
                    <w:jc w:val="right"/>
                  </w:pPr>
                  <w:r>
                    <w:t xml:space="preserve">Costo totale </w:t>
                  </w:r>
                </w:p>
                <w:p w14:paraId="072A10CB" w14:textId="0E063F9C" w:rsidR="00980DB2" w:rsidRDefault="00980DB2" w:rsidP="00C351BF">
                  <w:pPr>
                    <w:pStyle w:val="TableHeader"/>
                    <w:jc w:val="right"/>
                  </w:pPr>
                  <w:r>
                    <w:t>(</w:t>
                  </w:r>
                  <w:bookmarkStart w:id="106" w:name="base_currency15"/>
                  <w:bookmarkEnd w:id="106"/>
                  <w:r>
                    <w:t>USD / Assieme</w:t>
                  </w:r>
                  <w:r>
                    <w:t>)</w:t>
                  </w:r>
                </w:p>
              </w:tc>
              <w:tc>
                <w:tcPr>
                  <w:tcW w:w="3044" w:type="dxa"/>
                  <w:tcBorders>
                    <w:top w:val="single" w:sz="4" w:space="0" w:color="97999B"/>
                    <w:left w:val="single" w:sz="4" w:space="0" w:color="97999B"/>
                    <w:bottom w:val="single" w:sz="18" w:space="0" w:color="004B7A"/>
                    <w:right w:val="single" w:sz="4" w:space="0" w:color="97999B"/>
                  </w:tcBorders>
                </w:tcPr>
                <w:p w14:paraId="73D2E6AD" w14:textId="77777777" w:rsidR="00980DB2" w:rsidRDefault="00980DB2" w:rsidP="002C2F57">
                  <w:pPr>
                    <w:pStyle w:val="TableHeader"/>
                    <w:jc w:val="right"/>
                  </w:pPr>
                </w:p>
                <w:p w14:paraId="7CE87E1E" w14:textId="77777777" w:rsidR="00980DB2" w:rsidRDefault="00980DB2" w:rsidP="002C2F57">
                  <w:pPr>
                    <w:pStyle w:val="TableHeader"/>
                    <w:jc w:val="right"/>
                  </w:pPr>
                  <w:r>
                    <w:t>Modello Costing</w:t>
                  </w:r>
                </w:p>
              </w:tc>
            </w:tr>
            <w:tr w:rsidR="00012364" w14:paraId="2391E861" w14:textId="77777777" w:rsidTr="00980DB2">
              <w:trPr>
                <w:trHeight w:val="474"/>
                <w:tblHeader/>
              </w:trPr>
              <w:tc>
                <w:tcPr>
                  <w:tcW w:w="2298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42FB8AC" w14:textId="2E8A38C4" w:rsidR="00980DB2" w:rsidRDefault="00980DB2">
                  <w:r>
                    <w:t>hex screw_am [B18.6.7M - M3 x 0.5 x 30 Indented HHMS --30N]</w:t>
                  </w:r>
                </w:p>
              </w:tc>
              <w:tc>
                <w:tcPr>
                  <w:tcW w:w="139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5CC831C" w14:textId="07B08BE0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10</w:t>
                  </w:r>
                </w:p>
              </w:tc>
              <w:tc>
                <w:tcPr>
                  <w:tcW w:w="201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1CEC734" w14:textId="1AF2CD98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8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34BCDD73" w14:textId="6FC6030D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30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C884A29" w14:textId="1A700AD4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multibodytemplate_default(metric).sldctc</w:t>
                  </w:r>
                </w:p>
              </w:tc>
            </w:tr>
            <w:tr w:rsidR="00980DB2" w14:paraId="18AD7935" w14:textId="77777777" w:rsidTr="00980DB2">
              <w:trPr>
                <w:trHeight w:val="474"/>
                <w:tblHeader/>
              </w:trPr>
              <w:tc>
                <w:tcPr>
                  <w:tcW w:w="2298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DC74D72" w14:textId="520FAEC9" w:rsidR="00980DB2" w:rsidRDefault="00980DB2">
                  <w:r>
                    <w:t>pan cross head_am [B18.6.7M - M3 x 0.5 x 25 Type I Cross Recessed PHMS --25N]</w:t>
                  </w:r>
                </w:p>
              </w:tc>
              <w:tc>
                <w:tcPr>
                  <w:tcW w:w="139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41F2F896" w14:textId="3EB12844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2</w:t>
                  </w:r>
                </w:p>
              </w:tc>
              <w:tc>
                <w:tcPr>
                  <w:tcW w:w="201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21377B18" w14:textId="2D628AFA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8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687A1112" w14:textId="387A5D3B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30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2DEDD913" w14:textId="4957740E" w:rsidR="00980DB2" w:rsidRDefault="00980DB2" w:rsidP="00540151">
                  <w:pPr>
                    <w:jc w:val="right"/>
                    <w:rPr>
                      <w:rFonts w:cs="AkzidenzGroteskBE-Regular"/>
                      <w:color w:val="718883"/>
                    </w:rPr>
                  </w:pPr>
                  <w:r>
                    <w:rPr>
                      <w:rFonts w:cs="AkzidenzGroteskBE-Regular"/>
                      <w:color w:val="718883"/>
                    </w:rPr>
                    <w:t>multibodytemplate_default(metric).sldctc</w:t>
                  </w:r>
                </w:p>
              </w:tc>
            </w:tr>
            <w:tr w:rsidR="00012364" w14:paraId="1CEE8AE2" w14:textId="77777777" w:rsidTr="00980DB2">
              <w:trPr>
                <w:trHeight w:val="474"/>
                <w:tblHeader/>
              </w:trPr>
              <w:tc>
                <w:tcPr>
                  <w:tcW w:w="2298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  <w:hideMark/>
                </w:tcPr>
                <w:p w14:paraId="2B8086FC" w14:textId="77777777" w:rsidR="00980DB2" w:rsidRDefault="00980DB2" w:rsidP="00847276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1390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7CC74A09" w14:textId="77777777" w:rsidR="00980DB2" w:rsidRDefault="00980DB2" w:rsidP="00847276">
                  <w:pPr>
                    <w:pStyle w:val="TableHeader"/>
                  </w:pPr>
                </w:p>
              </w:tc>
              <w:tc>
                <w:tcPr>
                  <w:tcW w:w="201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47028F8" w14:textId="4977518A" w:rsidR="00980DB2" w:rsidRDefault="00980DB2" w:rsidP="00847276">
                  <w:pPr>
                    <w:pStyle w:val="TableHeader"/>
                    <w:jc w:val="right"/>
                  </w:pPr>
                  <w:bookmarkStart w:id="107" w:name="base_TBPartCost_total0"/>
                  <w:bookmarkEnd w:id="107"/>
                  <w:r>
                    <w:t>0.00</w:t>
                  </w:r>
                </w:p>
              </w:tc>
              <w:tc>
                <w:tcPr>
                  <w:tcW w:w="18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5DE06292" w14:textId="017FF99F" w:rsidR="00980DB2" w:rsidRDefault="00980DB2" w:rsidP="00847276">
                  <w:pPr>
                    <w:pStyle w:val="TableHeader"/>
                    <w:jc w:val="right"/>
                  </w:pPr>
                  <w:bookmarkStart w:id="108" w:name="base_TBTotalCost_total0"/>
                  <w:bookmarkEnd w:id="108"/>
                  <w:r>
                    <w:t>0.00</w:t>
                  </w:r>
                </w:p>
              </w:tc>
              <w:tc>
                <w:tcPr>
                  <w:tcW w:w="3044" w:type="dxa"/>
                  <w:tcBorders>
                    <w:top w:val="single" w:sz="18" w:space="0" w:color="004B7A"/>
                    <w:left w:val="single" w:sz="4" w:space="0" w:color="97999B"/>
                    <w:bottom w:val="single" w:sz="4" w:space="0" w:color="97999B"/>
                    <w:right w:val="single" w:sz="4" w:space="0" w:color="97999B"/>
                  </w:tcBorders>
                  <w:vAlign w:val="center"/>
                </w:tcPr>
                <w:p w14:paraId="043268E3" w14:textId="77777777" w:rsidR="00980DB2" w:rsidRDefault="00980DB2" w:rsidP="00847276">
                  <w:pPr>
                    <w:pStyle w:val="TableHeader"/>
                  </w:pPr>
                </w:p>
              </w:tc>
            </w:tr>
          </w:tbl>
          <w:p w14:paraId="0652BF58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2F835222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3FFCFD5A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6790332B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2207F1C8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25D3547C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375CCFD2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7E9D7CA8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  <w:p w14:paraId="7AC44345" w14:textId="77777777" w:rsidR="00980DB2" w:rsidRDefault="00980DB2">
            <w:pPr>
              <w:rPr>
                <w:rFonts w:ascii="AkzidenzGroteskBE-Regular" w:hAnsi="AkzidenzGroteskBE-Regular" w:cs="AkzidenzGroteskBE-Regular"/>
                <w:color w:val="718883"/>
              </w:rPr>
            </w:pPr>
          </w:p>
        </w:tc>
      </w:tr>
    </w:tbl>
    <w:p w14:paraId="0726A702" w14:textId="77777777" w:rsidR="00980DB2" w:rsidRDefault="00980DB2" w:rsidP="00F26F2E"/>
    <w:p w14:paraId="70E1B743" w14:textId="77777777" w:rsidR="00980DB2" w:rsidRDefault="00980DB2" w:rsidP="00F26F2E"/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10755"/>
      </w:tblGrid>
      <w:tr w:rsidR="001A623A" w:rsidRPr="00C22079" w14:paraId="77338421" w14:textId="77777777" w:rsidTr="001A623A">
        <w:trPr>
          <w:trHeight w:val="468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1E4086BE" w14:textId="77777777" w:rsidR="00980DB2" w:rsidRDefault="00980DB2" w:rsidP="004258C7">
            <w:pPr>
              <w:pStyle w:val="Titolo1"/>
            </w:pPr>
            <w:r>
              <w:lastRenderedPageBreak/>
              <w:br w:type="page"/>
            </w:r>
          </w:p>
          <w:p w14:paraId="2C7DF52D" w14:textId="77777777" w:rsidR="00980DB2" w:rsidRPr="00574535" w:rsidRDefault="00980DB2" w:rsidP="004258C7">
            <w:pPr>
              <w:pStyle w:val="Titolo1"/>
            </w:pPr>
            <w:r>
              <w:t>Divisione del costo della linea di base a livello di assieme</w:t>
            </w:r>
          </w:p>
        </w:tc>
      </w:tr>
      <w:tr w:rsidR="001A623A" w:rsidRPr="00C22079" w14:paraId="75E88CFB" w14:textId="77777777" w:rsidTr="00425FD3">
        <w:trPr>
          <w:trHeight w:val="11934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</w:tcPr>
          <w:p w14:paraId="0E60DC74" w14:textId="77777777" w:rsidR="00980DB2" w:rsidRPr="00C96705" w:rsidRDefault="00980DB2" w:rsidP="001A623A">
            <w:pPr>
              <w:rPr>
                <w:sz w:val="18"/>
                <w:szCs w:val="18"/>
              </w:rPr>
            </w:pPr>
          </w:p>
          <w:tbl>
            <w:tblPr>
              <w:tblW w:w="10504" w:type="dxa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92"/>
              <w:gridCol w:w="5312"/>
            </w:tblGrid>
            <w:tr w:rsidR="0061267E" w:rsidRPr="00D02B41" w14:paraId="19D0B217" w14:textId="77777777" w:rsidTr="00B40DE5">
              <w:trPr>
                <w:trHeight w:val="521"/>
                <w:tblHeader/>
              </w:trPr>
              <w:tc>
                <w:tcPr>
                  <w:tcW w:w="519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34F6085C" w14:textId="06CE3F24" w:rsidR="00980DB2" w:rsidRPr="00D02B41" w:rsidRDefault="00980DB2" w:rsidP="00B40DE5">
                  <w:pPr>
                    <w:pStyle w:val="TableHeader"/>
                  </w:pPr>
                  <w:r>
                    <w:t>Impostazioni</w:t>
                  </w:r>
                  <w:bookmarkStart w:id="109" w:name="base_SetupCostTbl0"/>
                  <w:bookmarkEnd w:id="109"/>
                </w:p>
              </w:tc>
              <w:tc>
                <w:tcPr>
                  <w:tcW w:w="531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5DAB906E" w14:textId="0F2DB8CB" w:rsidR="00980DB2" w:rsidRPr="00AC4D4A" w:rsidRDefault="00980DB2" w:rsidP="00B40DE5">
                  <w:pPr>
                    <w:pStyle w:val="TableHeader"/>
                    <w:jc w:val="right"/>
                  </w:pPr>
                  <w:r>
                    <w:t>Costo (</w:t>
                  </w:r>
                  <w:bookmarkStart w:id="110" w:name="base_currency10"/>
                  <w:bookmarkEnd w:id="110"/>
                  <w:r>
                    <w:t>USD / Assieme</w:t>
                  </w:r>
                  <w:r>
                    <w:t>)</w:t>
                  </w:r>
                </w:p>
              </w:tc>
            </w:tr>
            <w:tr w:rsidR="0061267E" w:rsidRPr="00D02B41" w14:paraId="39A301EF" w14:textId="77777777" w:rsidTr="00B40DE5">
              <w:trPr>
                <w:trHeight w:val="486"/>
                <w:tblHeader/>
              </w:trPr>
              <w:tc>
                <w:tcPr>
                  <w:tcW w:w="5192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764CE5EF" w14:textId="3D54C689" w:rsidR="00980DB2" w:rsidRPr="00D02B41" w:rsidRDefault="00980DB2" w:rsidP="00B40DE5">
                  <w:r>
                    <w:t>Incollatura &lt;1&gt;</w:t>
                  </w:r>
                </w:p>
              </w:tc>
              <w:tc>
                <w:tcPr>
                  <w:tcW w:w="5312" w:type="dxa"/>
                  <w:tcBorders>
                    <w:top w:val="single" w:sz="18" w:space="0" w:color="004B7A"/>
                    <w:bottom w:val="single" w:sz="4" w:space="0" w:color="97999B"/>
                  </w:tcBorders>
                  <w:shd w:val="clear" w:color="auto" w:fill="auto"/>
                  <w:vAlign w:val="center"/>
                </w:tcPr>
                <w:p w14:paraId="7F1DE9E5" w14:textId="78514125" w:rsidR="00980DB2" w:rsidRPr="00D02B41" w:rsidRDefault="00980DB2" w:rsidP="00B40DE5">
                  <w:pPr>
                    <w:jc w:val="right"/>
                    <w:rPr>
                      <w:color w:val="718883"/>
                    </w:rPr>
                  </w:pPr>
                  <w:r>
                    <w:rPr>
                      <w:color w:val="718883"/>
                    </w:rPr>
                    <w:t>34.00</w:t>
                  </w:r>
                </w:p>
              </w:tc>
            </w:tr>
            <w:tr w:rsidR="0061267E" w:rsidRPr="00D02B41" w14:paraId="064A19CF" w14:textId="77777777" w:rsidTr="00B40DE5">
              <w:trPr>
                <w:trHeight w:val="486"/>
                <w:tblHeader/>
              </w:trPr>
              <w:tc>
                <w:tcPr>
                  <w:tcW w:w="519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36AFF92F" w14:textId="77777777" w:rsidR="00980DB2" w:rsidRPr="00D85C6F" w:rsidRDefault="00980DB2" w:rsidP="00B40DE5">
                  <w:pPr>
                    <w:pStyle w:val="TableHeader"/>
                  </w:pPr>
                  <w:r>
                    <w:t>Totale</w:t>
                  </w:r>
                </w:p>
              </w:tc>
              <w:tc>
                <w:tcPr>
                  <w:tcW w:w="531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7F75379" w14:textId="647A8809" w:rsidR="00980DB2" w:rsidRPr="00D85C6F" w:rsidRDefault="00980DB2" w:rsidP="0061267E">
                  <w:pPr>
                    <w:pStyle w:val="TableHeader"/>
                    <w:jc w:val="right"/>
                  </w:pPr>
                  <w:bookmarkStart w:id="111" w:name="base_costTtlSetupOp0"/>
                  <w:bookmarkEnd w:id="111"/>
                  <w:r>
                    <w:t>34.00</w:t>
                  </w:r>
                </w:p>
              </w:tc>
            </w:tr>
          </w:tbl>
          <w:p w14:paraId="63CCCD4C" w14:textId="77777777" w:rsidR="00980DB2" w:rsidRPr="00C96705" w:rsidRDefault="00980DB2" w:rsidP="004258C7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4"/>
              <w:gridCol w:w="3362"/>
              <w:gridCol w:w="3362"/>
            </w:tblGrid>
            <w:tr w:rsidR="004258C7" w14:paraId="47C5FD4E" w14:textId="77777777" w:rsidTr="00C351BF">
              <w:trPr>
                <w:trHeight w:val="413"/>
                <w:tblHeader/>
              </w:trPr>
              <w:tc>
                <w:tcPr>
                  <w:tcW w:w="3774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6F0E1304" w14:textId="542DE438" w:rsidR="00980DB2" w:rsidRPr="00937678" w:rsidRDefault="00980DB2" w:rsidP="00847276">
                  <w:pPr>
                    <w:pStyle w:val="TableHeader"/>
                  </w:pPr>
                  <w:r>
                    <w:t>Parte operazioni personalizzate</w:t>
                  </w:r>
                  <w:bookmarkStart w:id="112" w:name="base_CustOpTbl0"/>
                  <w:bookmarkEnd w:id="112"/>
                </w:p>
              </w:tc>
              <w:tc>
                <w:tcPr>
                  <w:tcW w:w="336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09FC8036" w14:textId="77777777" w:rsidR="00980DB2" w:rsidRPr="00937678" w:rsidRDefault="00980DB2" w:rsidP="00C351BF">
                  <w:pPr>
                    <w:pStyle w:val="TableHeader"/>
                    <w:jc w:val="right"/>
                  </w:pPr>
                  <w:r>
                    <w:t>Quantità</w:t>
                  </w:r>
                </w:p>
              </w:tc>
              <w:tc>
                <w:tcPr>
                  <w:tcW w:w="3362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36CF3F8E" w14:textId="076542DC" w:rsidR="00980DB2" w:rsidRPr="00937678" w:rsidRDefault="00980DB2" w:rsidP="00C351BF">
                  <w:pPr>
                    <w:pStyle w:val="TableHeader"/>
                    <w:jc w:val="right"/>
                  </w:pPr>
                  <w:r>
                    <w:t>Costo (</w:t>
                  </w:r>
                  <w:bookmarkStart w:id="113" w:name="base_currency8"/>
                  <w:bookmarkEnd w:id="113"/>
                  <w:r>
                    <w:t>USD / Assieme</w:t>
                  </w:r>
                  <w:r>
                    <w:t>)</w:t>
                  </w:r>
                </w:p>
              </w:tc>
            </w:tr>
            <w:tr w:rsidR="004258C7" w14:paraId="6B35DAA1" w14:textId="77777777" w:rsidTr="00574535">
              <w:trPr>
                <w:trHeight w:val="385"/>
                <w:tblHeader/>
              </w:trPr>
              <w:tc>
                <w:tcPr>
                  <w:tcW w:w="3774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193878F" w14:textId="2597FE1D" w:rsidR="00980DB2" w:rsidRPr="00937678" w:rsidRDefault="00980DB2" w:rsidP="004258C7">
                  <w:r>
                    <w:t>Incollatura &lt;1&gt;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63C433D7" w14:textId="52FC5E99" w:rsidR="00980DB2" w:rsidRPr="00937678" w:rsidRDefault="00980DB2" w:rsidP="004258C7">
                  <w:pPr>
                    <w:jc w:val="right"/>
                    <w:rPr>
                      <w:rFonts w:cs="AkzidenzGroteskBE-Regular"/>
                    </w:rPr>
                  </w:pPr>
                  <w:r>
                    <w:rPr>
                      <w:rFonts w:cs="AkzidenzGroteskBE-Regular"/>
                    </w:rPr>
                    <w:t>1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7905B677" w14:textId="36C6048A" w:rsidR="00980DB2" w:rsidRPr="00937678" w:rsidRDefault="00980DB2" w:rsidP="004258C7">
                  <w:pPr>
                    <w:jc w:val="right"/>
                    <w:rPr>
                      <w:rFonts w:cs="AkzidenzGroteskBE-Regular"/>
                    </w:rPr>
                  </w:pPr>
                  <w:r>
                    <w:rPr>
                      <w:rFonts w:cs="AkzidenzGroteskBE-Regular"/>
                    </w:rPr>
                    <w:t>0.04</w:t>
                  </w:r>
                </w:p>
              </w:tc>
            </w:tr>
            <w:tr w:rsidR="004258C7" w14:paraId="6DED264E" w14:textId="77777777" w:rsidTr="00980DB2">
              <w:trPr>
                <w:trHeight w:val="385"/>
                <w:tblHeader/>
              </w:trPr>
              <w:tc>
                <w:tcPr>
                  <w:tcW w:w="3774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  <w:hideMark/>
                </w:tcPr>
                <w:p w14:paraId="4899A4F0" w14:textId="77777777" w:rsidR="00980DB2" w:rsidRPr="00D85C6F" w:rsidRDefault="00980DB2" w:rsidP="00847276">
                  <w:pPr>
                    <w:pStyle w:val="TableHeader"/>
                  </w:pPr>
                  <w:r>
                    <w:t xml:space="preserve">Totale 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9596254" w14:textId="75D22B75" w:rsidR="00980DB2" w:rsidRPr="00D85C6F" w:rsidRDefault="00980DB2" w:rsidP="00847276">
                  <w:pPr>
                    <w:pStyle w:val="TableHeader"/>
                    <w:jc w:val="right"/>
                  </w:pPr>
                  <w:bookmarkStart w:id="114" w:name="base_qtyTotalCustOp0"/>
                  <w:bookmarkEnd w:id="114"/>
                  <w:r>
                    <w:t>1</w:t>
                  </w:r>
                </w:p>
              </w:tc>
              <w:tc>
                <w:tcPr>
                  <w:tcW w:w="3362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051E13E0" w14:textId="1ADA21F0" w:rsidR="00980DB2" w:rsidRPr="00D85C6F" w:rsidRDefault="00980DB2" w:rsidP="00847276">
                  <w:pPr>
                    <w:pStyle w:val="TableHeader"/>
                    <w:jc w:val="right"/>
                  </w:pPr>
                  <w:bookmarkStart w:id="115" w:name="base_costTotalCustOp0"/>
                  <w:bookmarkEnd w:id="115"/>
                  <w:r>
                    <w:t>0.04</w:t>
                  </w:r>
                </w:p>
              </w:tc>
            </w:tr>
          </w:tbl>
          <w:p w14:paraId="3DE36570" w14:textId="77777777" w:rsidR="00980DB2" w:rsidRDefault="00980DB2" w:rsidP="004258C7"/>
          <w:tbl>
            <w:tblPr>
              <w:tblW w:w="0" w:type="auto"/>
              <w:tblBorders>
                <w:top w:val="single" w:sz="4" w:space="0" w:color="97999B"/>
                <w:left w:val="single" w:sz="4" w:space="0" w:color="97999B"/>
                <w:bottom w:val="single" w:sz="4" w:space="0" w:color="97999B"/>
                <w:right w:val="single" w:sz="4" w:space="0" w:color="97999B"/>
                <w:insideH w:val="single" w:sz="4" w:space="0" w:color="97999B"/>
                <w:insideV w:val="single" w:sz="4" w:space="0" w:color="97999B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07"/>
            </w:tblGrid>
            <w:tr w:rsidR="004258C7" w:rsidRPr="00F736DF" w14:paraId="7063D246" w14:textId="77777777" w:rsidTr="00574535">
              <w:trPr>
                <w:trHeight w:val="429"/>
                <w:tblHeader/>
              </w:trPr>
              <w:tc>
                <w:tcPr>
                  <w:tcW w:w="10507" w:type="dxa"/>
                  <w:tcBorders>
                    <w:bottom w:val="single" w:sz="18" w:space="0" w:color="004B7A"/>
                  </w:tcBorders>
                  <w:shd w:val="clear" w:color="auto" w:fill="auto"/>
                  <w:vAlign w:val="center"/>
                </w:tcPr>
                <w:p w14:paraId="7544EDCD" w14:textId="25EA22FE" w:rsidR="00980DB2" w:rsidRPr="00937678" w:rsidRDefault="00980DB2" w:rsidP="00046DDC">
                  <w:pPr>
                    <w:pStyle w:val="TableHeader"/>
                  </w:pPr>
                  <w:r>
                    <w:t>Parti senza costo</w:t>
                  </w:r>
                  <w:bookmarkStart w:id="116" w:name="base_NoCostTbl0"/>
                  <w:bookmarkEnd w:id="116"/>
                </w:p>
              </w:tc>
            </w:tr>
            <w:tr w:rsidR="004258C7" w:rsidRPr="00F736DF" w14:paraId="094A15C8" w14:textId="77777777" w:rsidTr="00574535">
              <w:trPr>
                <w:trHeight w:val="400"/>
                <w:tblHeader/>
              </w:trPr>
              <w:tc>
                <w:tcPr>
                  <w:tcW w:w="10507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4086AA8F" w14:textId="77777777" w:rsidR="00980DB2" w:rsidRPr="00937678" w:rsidRDefault="00980DB2" w:rsidP="004258C7"/>
              </w:tc>
            </w:tr>
          </w:tbl>
          <w:p w14:paraId="7A32475C" w14:textId="77777777" w:rsidR="00980DB2" w:rsidRPr="00422CDD" w:rsidRDefault="00980DB2" w:rsidP="001A623A">
            <w:pPr>
              <w:rPr>
                <w:rFonts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75755D0F" w14:textId="77777777" w:rsidR="00980DB2" w:rsidRDefault="00980DB2" w:rsidP="001A623A">
      <w:pPr>
        <w:tabs>
          <w:tab w:val="left" w:pos="360"/>
        </w:tabs>
        <w:ind w:right="-1260"/>
      </w:pPr>
    </w:p>
    <w:sectPr w:rsidR="00C34106" w:rsidSect="00980DB2">
      <w:footerReference w:type="default" r:id="rId11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EB2CE" w14:textId="77777777" w:rsidR="00980DB2" w:rsidRDefault="00980DB2">
      <w:r>
        <w:separator/>
      </w:r>
    </w:p>
  </w:endnote>
  <w:endnote w:type="continuationSeparator" w:id="0">
    <w:p w14:paraId="68BBC12F" w14:textId="77777777" w:rsidR="00980DB2" w:rsidRDefault="00980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A5365" w14:textId="77777777" w:rsidR="00980DB2" w:rsidRDefault="00980DB2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</w:p>
  <w:p w14:paraId="5E9E1B36" w14:textId="77777777" w:rsidR="00980DB2" w:rsidRDefault="00980DB2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677E0" w14:textId="77777777" w:rsidR="00980DB2" w:rsidRDefault="00980DB2">
      <w:r>
        <w:separator/>
      </w:r>
    </w:p>
  </w:footnote>
  <w:footnote w:type="continuationSeparator" w:id="0">
    <w:p w14:paraId="1707F623" w14:textId="77777777" w:rsidR="00980DB2" w:rsidRDefault="00980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2.9pt" o:bullet="t" o:allowoverlap="f">
        <v:imagedata r:id="rId1" o:title=""/>
      </v:shape>
    </w:pict>
  </w:numPicBullet>
  <w:abstractNum w:abstractNumId="0" w15:restartNumberingAfterBreak="0">
    <w:nsid w:val="FFFFFF1D"/>
    <w:multiLevelType w:val="multilevel"/>
    <w:tmpl w:val="3F062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0957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DB2"/>
    <w:rsid w:val="009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5036684"/>
  <w15:chartTrackingRefBased/>
  <w15:docId w15:val="{825C1436-C987-4650-8523-8284D199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442EB"/>
    <w:rPr>
      <w:rFonts w:ascii="Arial Narrow" w:eastAsia="Times New Roman" w:hAnsi="Arial Narrow"/>
      <w:color w:val="6D6E71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824D60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customStyle="1" w:styleId="IntenseEmphasis1">
    <w:name w:val="Intense Emphasis1"/>
    <w:basedOn w:val="Tabellanormale"/>
    <w:uiPriority w:val="66"/>
    <w:qFormat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3-Colore6">
    <w:name w:val="Medium Grid 3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Sfondoacolori-Colore6">
    <w:name w:val="Colorful Shading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New York" w:eastAsia="Times New Roman" w:hAnsi="New York" w:cs="Times New Roman"/>
        <w:b/>
        <w:bCs/>
      </w:rPr>
    </w:tblStylePr>
    <w:tblStylePr w:type="lastCol"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customStyle="1" w:styleId="SubtleEmphasis1">
    <w:name w:val="Subtle Emphasis1"/>
    <w:basedOn w:val="Tabellanormale"/>
    <w:uiPriority w:val="65"/>
    <w:qFormat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New York" w:eastAsia="Times New Roman" w:hAnsi="New York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Nessunaspaziatura">
    <w:name w:val="No Spacing"/>
    <w:link w:val="NessunaspaziaturaCarattere"/>
    <w:uiPriority w:val="1"/>
    <w:qFormat/>
    <w:rsid w:val="009344F4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NessunaspaziaturaCarattere">
    <w:name w:val="Nessuna spaziatura Carattere"/>
    <w:link w:val="Nessunaspaziatura"/>
    <w:uiPriority w:val="1"/>
    <w:rsid w:val="009344F4"/>
    <w:rPr>
      <w:rFonts w:ascii="Calibri" w:eastAsia="MS Mincho" w:hAnsi="Calibri" w:cs="Arial"/>
      <w:sz w:val="22"/>
      <w:szCs w:val="22"/>
    </w:rPr>
  </w:style>
  <w:style w:type="character" w:customStyle="1" w:styleId="Titolo1Carattere">
    <w:name w:val="Titolo 1 Carattere"/>
    <w:link w:val="Titolo1"/>
    <w:rsid w:val="00824D60"/>
    <w:rPr>
      <w:rFonts w:ascii="Arial" w:eastAsia="Times New Roman" w:hAnsi="Arial" w:cs="Times New Roman"/>
      <w:b/>
      <w:bCs/>
      <w:color w:val="464647"/>
      <w:kern w:val="32"/>
      <w:sz w:val="28"/>
      <w:szCs w:val="32"/>
    </w:rPr>
  </w:style>
  <w:style w:type="paragraph" w:customStyle="1" w:styleId="TableHeader">
    <w:name w:val="Table Header"/>
    <w:basedOn w:val="Normale"/>
    <w:link w:val="TableHeaderChar"/>
    <w:autoRedefine/>
    <w:qFormat/>
    <w:rsid w:val="00847276"/>
    <w:rPr>
      <w:rFonts w:cs="AkzidenzGroteskBE-Regular"/>
      <w:color w:val="004B7A"/>
      <w:sz w:val="28"/>
      <w:szCs w:val="28"/>
    </w:rPr>
  </w:style>
  <w:style w:type="paragraph" w:customStyle="1" w:styleId="TitlePageHeaders">
    <w:name w:val="Title Page Headers"/>
    <w:basedOn w:val="Normale"/>
    <w:link w:val="TitlePageHeadersChar"/>
    <w:qFormat/>
    <w:rsid w:val="00824D60"/>
    <w:rPr>
      <w:rFonts w:cs="AkzidenzGroteskBE-Regular"/>
      <w:color w:val="004B7A"/>
      <w:sz w:val="28"/>
      <w:szCs w:val="28"/>
    </w:rPr>
  </w:style>
  <w:style w:type="character" w:customStyle="1" w:styleId="TableHeaderChar">
    <w:name w:val="Table Header Char"/>
    <w:link w:val="TableHeader"/>
    <w:rsid w:val="00847276"/>
    <w:rPr>
      <w:rFonts w:ascii="Arial Narrow" w:eastAsia="Times New Roman" w:hAnsi="Arial Narrow" w:cs="AkzidenzGroteskBE-Regular"/>
      <w:color w:val="004B7A"/>
      <w:sz w:val="28"/>
      <w:szCs w:val="28"/>
      <w:lang w:eastAsia="en-US"/>
    </w:rPr>
  </w:style>
  <w:style w:type="paragraph" w:styleId="Titolo">
    <w:name w:val="Title"/>
    <w:basedOn w:val="Normale"/>
    <w:next w:val="Normale"/>
    <w:link w:val="TitoloCarattere"/>
    <w:qFormat/>
    <w:rsid w:val="00824D6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PageHeadersChar">
    <w:name w:val="Title Page Headers Char"/>
    <w:link w:val="TitlePageHeaders"/>
    <w:rsid w:val="00824D60"/>
    <w:rPr>
      <w:rFonts w:ascii="Arial Narrow" w:eastAsia="Times New Roman" w:hAnsi="Arial Narrow" w:cs="AkzidenzGroteskBE-Regular"/>
      <w:color w:val="004B7A"/>
      <w:sz w:val="28"/>
      <w:szCs w:val="28"/>
    </w:rPr>
  </w:style>
  <w:style w:type="character" w:customStyle="1" w:styleId="TitoloCarattere">
    <w:name w:val="Titolo Carattere"/>
    <w:link w:val="Titolo"/>
    <w:rsid w:val="00824D60"/>
    <w:rPr>
      <w:rFonts w:ascii="Calibri Light" w:eastAsia="Times New Roman" w:hAnsi="Calibri Light" w:cs="Times New Roman"/>
      <w:b/>
      <w:bCs/>
      <w:color w:val="6D6E71"/>
      <w:kern w:val="28"/>
      <w:sz w:val="32"/>
      <w:szCs w:val="32"/>
    </w:rPr>
  </w:style>
  <w:style w:type="paragraph" w:styleId="Sottotitolo">
    <w:name w:val="Subtitle"/>
    <w:basedOn w:val="Normale"/>
    <w:next w:val="Normale"/>
    <w:link w:val="SottotitoloCarattere"/>
    <w:qFormat/>
    <w:rsid w:val="00D85C6F"/>
    <w:pPr>
      <w:spacing w:after="60"/>
      <w:jc w:val="center"/>
      <w:outlineLvl w:val="1"/>
    </w:pPr>
    <w:rPr>
      <w:rFonts w:ascii="Calibri Light" w:hAnsi="Calibri Light"/>
      <w:sz w:val="24"/>
    </w:rPr>
  </w:style>
  <w:style w:type="character" w:customStyle="1" w:styleId="SottotitoloCarattere">
    <w:name w:val="Sottotitolo Carattere"/>
    <w:link w:val="Sottotitolo"/>
    <w:rsid w:val="00D85C6F"/>
    <w:rPr>
      <w:rFonts w:ascii="Calibri Light" w:eastAsia="Times New Roman" w:hAnsi="Calibri Light" w:cs="Times New Roman"/>
      <w:color w:val="6D6E7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assembly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E6B4D-BEB3-467E-9671-034473A7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costingreport_assembly</Template>
  <TotalTime>1</TotalTime>
  <Pages>8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Small Army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1900-12-31T12:30:00Z</cp:lastPrinted>
  <dcterms:created xsi:type="dcterms:W3CDTF">2024-01-21T13:59:00Z</dcterms:created>
  <dcterms:modified xsi:type="dcterms:W3CDTF">2024-01-21T14:00:00Z</dcterms:modified>
</cp:coreProperties>
</file>