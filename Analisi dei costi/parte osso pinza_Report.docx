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5" w:type="dxa"/>
        <w:tblInd w:w="11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3600"/>
        <w:gridCol w:w="275"/>
        <w:gridCol w:w="6940"/>
      </w:tblGrid>
      <w:tr w:rsidR="00CE409C" w:rsidRPr="00C22079" w14:paraId="038D9AC3" w14:textId="77777777" w:rsidTr="00FE0366">
        <w:trPr>
          <w:trHeight w:val="1340"/>
        </w:trPr>
        <w:tc>
          <w:tcPr>
            <w:tcW w:w="3600" w:type="dxa"/>
            <w:vAlign w:val="center"/>
          </w:tcPr>
          <w:p w14:paraId="5A199B1F" w14:textId="475A3B4E" w:rsidR="0072205A" w:rsidRPr="00C22079" w:rsidRDefault="0072205A" w:rsidP="005F0073">
            <w:bookmarkStart w:id="0" w:name="company_logo0"/>
            <w:bookmarkEnd w:id="0"/>
          </w:p>
        </w:tc>
        <w:tc>
          <w:tcPr>
            <w:tcW w:w="7215" w:type="dxa"/>
            <w:gridSpan w:val="2"/>
            <w:vMerge w:val="restart"/>
          </w:tcPr>
          <w:p w14:paraId="2360CA0F" w14:textId="77777777" w:rsidR="0072205A" w:rsidRPr="00B97946" w:rsidRDefault="0072205A" w:rsidP="00B97946">
            <w:pPr>
              <w:pStyle w:val="Titolo1"/>
              <w:jc w:val="right"/>
            </w:pPr>
            <w:r>
              <w:t>Rapporto SOLIDWORKS Costing</w:t>
            </w:r>
          </w:p>
          <w:p w14:paraId="529D9C9A" w14:textId="77777777" w:rsidR="0072205A" w:rsidRPr="00617411" w:rsidRDefault="0072205A" w:rsidP="00617411">
            <w:pPr>
              <w:rPr>
                <w:sz w:val="28"/>
                <w:szCs w:val="28"/>
              </w:rPr>
            </w:pPr>
          </w:p>
        </w:tc>
      </w:tr>
      <w:tr w:rsidR="00CE409C" w:rsidRPr="00C22079" w14:paraId="5FA15729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6A76E402" w14:textId="30816F70" w:rsidR="0072205A" w:rsidRPr="00A92C61" w:rsidRDefault="0072205A" w:rsidP="00CE409C">
            <w:pPr>
              <w:rPr>
                <w:rFonts w:ascii="Arial Narrow" w:hAnsi="Arial Narrow"/>
              </w:rPr>
            </w:pPr>
            <w:bookmarkStart w:id="1" w:name="company_name0"/>
            <w:bookmarkEnd w:id="1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6E161144" w14:textId="77777777" w:rsidR="0072205A" w:rsidRPr="00C22079" w:rsidRDefault="0072205A" w:rsidP="00C34106">
            <w:pPr>
              <w:jc w:val="right"/>
            </w:pPr>
          </w:p>
        </w:tc>
      </w:tr>
      <w:tr w:rsidR="00CE409C" w:rsidRPr="00C22079" w14:paraId="515B88C6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4B99AAAB" w14:textId="4EB54289" w:rsidR="0072205A" w:rsidRDefault="0072205A" w:rsidP="009F04FC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2" w:name="company_address0"/>
            <w:bookmarkEnd w:id="2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613535BD" w14:textId="77777777" w:rsidR="0072205A" w:rsidRPr="00C22079" w:rsidRDefault="0072205A" w:rsidP="00C34106">
            <w:pPr>
              <w:jc w:val="right"/>
            </w:pPr>
          </w:p>
        </w:tc>
      </w:tr>
      <w:tr w:rsidR="00CE409C" w:rsidRPr="00C22079" w14:paraId="4B8468E8" w14:textId="77777777" w:rsidTr="00FE0366">
        <w:trPr>
          <w:trHeight w:val="262"/>
        </w:trPr>
        <w:tc>
          <w:tcPr>
            <w:tcW w:w="3600" w:type="dxa"/>
            <w:vAlign w:val="center"/>
          </w:tcPr>
          <w:p w14:paraId="3F9AEA19" w14:textId="1AC6668D" w:rsidR="0072205A" w:rsidRDefault="0072205A" w:rsidP="00682165">
            <w:pP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</w:pPr>
            <w:bookmarkStart w:id="3" w:name="company_url0"/>
            <w:bookmarkEnd w:id="3"/>
            <w:r>
              <w:rPr>
                <w:rFonts w:ascii="Arial Narrow" w:hAnsi="Arial Narrow" w:cs="AkzidenzGroteskBE-Regular"/>
                <w:color w:val="94A6A2"/>
                <w:sz w:val="18"/>
                <w:szCs w:val="18"/>
              </w:rPr>
              <w:t xml:space="preserve"> </w:t>
            </w:r>
          </w:p>
        </w:tc>
        <w:tc>
          <w:tcPr>
            <w:tcW w:w="7215" w:type="dxa"/>
            <w:gridSpan w:val="2"/>
            <w:vMerge/>
          </w:tcPr>
          <w:p w14:paraId="35139694" w14:textId="77777777" w:rsidR="0072205A" w:rsidRPr="00C22079" w:rsidRDefault="0072205A" w:rsidP="00C34106">
            <w:pPr>
              <w:jc w:val="right"/>
            </w:pPr>
          </w:p>
        </w:tc>
      </w:tr>
      <w:tr w:rsidR="00C34106" w:rsidRPr="00C22079" w14:paraId="68C69A0F" w14:textId="77777777" w:rsidTr="00FE0366">
        <w:trPr>
          <w:trHeight w:val="963"/>
        </w:trPr>
        <w:tc>
          <w:tcPr>
            <w:tcW w:w="10815" w:type="dxa"/>
            <w:gridSpan w:val="3"/>
          </w:tcPr>
          <w:p w14:paraId="31B96E83" w14:textId="77777777" w:rsidR="0072205A" w:rsidRDefault="0072205A" w:rsidP="00C34106"/>
          <w:tbl>
            <w:tblPr>
              <w:tblpPr w:leftFromText="187" w:rightFromText="187" w:topFromText="144" w:vertAnchor="text" w:horzAnchor="margin" w:tblpY="1"/>
              <w:tblW w:w="12779" w:type="dxa"/>
              <w:tblBorders>
                <w:top w:val="single" w:sz="18" w:space="0" w:color="004B7A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40"/>
              <w:gridCol w:w="2281"/>
              <w:gridCol w:w="2902"/>
              <w:gridCol w:w="3524"/>
              <w:gridCol w:w="3732"/>
            </w:tblGrid>
            <w:tr w:rsidR="003433E3" w:rsidRPr="00CB49F3" w14:paraId="451642B9" w14:textId="77777777" w:rsidTr="003433E3">
              <w:trPr>
                <w:trHeight w:val="296"/>
              </w:trPr>
              <w:tc>
                <w:tcPr>
                  <w:tcW w:w="14" w:type="dxa"/>
                  <w:shd w:val="clear" w:color="auto" w:fill="97999B"/>
                </w:tcPr>
                <w:p w14:paraId="31D17673" w14:textId="77777777" w:rsidR="0072205A" w:rsidRPr="00CB49F3" w:rsidRDefault="0072205A" w:rsidP="00C34106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r>
                    <w:rPr>
                      <w:color w:val="FFFFFF"/>
                    </w:rPr>
                    <w:t xml:space="preserve">   </w:t>
                  </w:r>
                </w:p>
              </w:tc>
              <w:tc>
                <w:tcPr>
                  <w:tcW w:w="1584" w:type="dxa"/>
                  <w:shd w:val="clear" w:color="auto" w:fill="97999B"/>
                </w:tcPr>
                <w:p w14:paraId="4BB9F1F8" w14:textId="4858EE76" w:rsidR="0072205A" w:rsidRPr="00CB49F3" w:rsidRDefault="0072205A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4" w:name="person_name0"/>
                  <w:bookmarkEnd w:id="4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016" w:type="dxa"/>
                  <w:shd w:val="clear" w:color="auto" w:fill="97999B"/>
                </w:tcPr>
                <w:p w14:paraId="378488EB" w14:textId="06B8A341" w:rsidR="0072205A" w:rsidRPr="00CB49F3" w:rsidRDefault="0072205A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5" w:name="person_title0"/>
                  <w:bookmarkEnd w:id="5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48" w:type="dxa"/>
                  <w:shd w:val="clear" w:color="auto" w:fill="97999B"/>
                </w:tcPr>
                <w:p w14:paraId="72856055" w14:textId="7C9F7CC3" w:rsidR="0072205A" w:rsidRPr="00CB49F3" w:rsidRDefault="0072205A" w:rsidP="009817E3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6" w:name="person_email0"/>
                  <w:bookmarkEnd w:id="6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92" w:type="dxa"/>
                  <w:shd w:val="clear" w:color="auto" w:fill="97999B"/>
                </w:tcPr>
                <w:p w14:paraId="01CD893B" w14:textId="0D825109" w:rsidR="0072205A" w:rsidRPr="00CB49F3" w:rsidRDefault="0072205A" w:rsidP="00E9312D">
                  <w:pP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</w:pPr>
                  <w:bookmarkStart w:id="7" w:name="person_phone0"/>
                  <w:bookmarkEnd w:id="7"/>
                  <w:r>
                    <w:rPr>
                      <w:rFonts w:ascii="Arial Narrow" w:hAnsi="Arial Narrow"/>
                      <w:color w:val="FFFF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20A8616" w14:textId="77777777" w:rsidR="0072205A" w:rsidRPr="00C22079" w:rsidRDefault="0072205A" w:rsidP="00617411"/>
        </w:tc>
      </w:tr>
      <w:tr w:rsidR="00A62F3F" w:rsidRPr="00C22079" w14:paraId="681BE774" w14:textId="77777777" w:rsidTr="00FE0366">
        <w:trPr>
          <w:trHeight w:val="9801"/>
        </w:trPr>
        <w:tc>
          <w:tcPr>
            <w:tcW w:w="3875" w:type="dxa"/>
            <w:gridSpan w:val="2"/>
          </w:tcPr>
          <w:p w14:paraId="7B2F4D69" w14:textId="6953D8B7" w:rsidR="0072205A" w:rsidRDefault="0072205A" w:rsidP="00A62F3F">
            <w:pPr>
              <w:jc w:val="center"/>
            </w:pPr>
            <w:bookmarkStart w:id="8" w:name="part_imgIsometric0"/>
            <w:bookmarkEnd w:id="8"/>
            <w:r>
              <w:pict w14:anchorId="26F7BC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82.15pt;height:89.2pt">
                  <v:imagedata r:id="rId8" o:title="screenShotWithPreview"/>
                </v:shape>
              </w:pict>
            </w:r>
          </w:p>
          <w:p w14:paraId="60B9B2B9" w14:textId="77777777" w:rsidR="0072205A" w:rsidRDefault="0072205A" w:rsidP="00A62F3F">
            <w:pPr>
              <w:jc w:val="center"/>
            </w:pPr>
          </w:p>
          <w:p w14:paraId="4F0A4D88" w14:textId="50ADD971" w:rsidR="0072205A" w:rsidRPr="00C22079" w:rsidRDefault="0072205A" w:rsidP="00A62F3F">
            <w:pPr>
              <w:jc w:val="center"/>
            </w:pPr>
            <w:bookmarkStart w:id="9" w:name="part_imgIsoWStock0"/>
            <w:bookmarkEnd w:id="9"/>
            <w:r>
              <w:t>Dimensioni stampante: 11.20 x 6.00 x 6.10 in</w:t>
            </w:r>
          </w:p>
          <w:p w14:paraId="594D2A94" w14:textId="77777777" w:rsidR="0072205A" w:rsidRDefault="0072205A" w:rsidP="00A62F3F">
            <w:pPr>
              <w:jc w:val="center"/>
            </w:pPr>
          </w:p>
          <w:p w14:paraId="0067573F" w14:textId="77777777" w:rsidR="0072205A" w:rsidRPr="00C22079" w:rsidRDefault="0072205A" w:rsidP="00354158">
            <w:pPr>
              <w:jc w:val="right"/>
            </w:pPr>
          </w:p>
        </w:tc>
        <w:tc>
          <w:tcPr>
            <w:tcW w:w="6940" w:type="dxa"/>
            <w:vAlign w:val="center"/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5B1C37" w:rsidRPr="00165F85" w14:paraId="50B4D6E6" w14:textId="77777777" w:rsidTr="00F3006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178AB972" w14:textId="77777777" w:rsidR="0072205A" w:rsidRPr="006F6D1A" w:rsidRDefault="0072205A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modello: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3FF90EAD" w14:textId="2690D23F" w:rsidR="0072205A" w:rsidRPr="00C72B0E" w:rsidRDefault="0072205A" w:rsidP="002B1AFB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10" w:name="file_name2"/>
                  <w:bookmarkEnd w:id="10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 osso pinza</w:t>
                  </w:r>
                </w:p>
              </w:tc>
            </w:tr>
            <w:tr w:rsidR="00787E61" w:rsidRPr="00165F85" w14:paraId="1791612F" w14:textId="77777777" w:rsidTr="00F3006A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4A50F9E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Data e ora del rapporto: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7F971D8" w14:textId="5B6B740D" w:rsidR="0072205A" w:rsidRPr="00C72B0E" w:rsidRDefault="0072205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1" w:name="part_DateTime0"/>
                  <w:bookmarkEnd w:id="1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11:19:25</w:t>
                  </w:r>
                </w:p>
              </w:tc>
            </w:tr>
            <w:tr w:rsidR="00E3381E" w:rsidRPr="00165F85" w14:paraId="692AD992" w14:textId="77777777" w:rsidTr="00F3006A">
              <w:trPr>
                <w:trHeight w:val="35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FFFFFF"/>
                  <w:vAlign w:val="center"/>
                </w:tcPr>
                <w:p w14:paraId="3F4A0943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 di fabbricazione: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004B7A"/>
                    <w:right w:val="nil"/>
                  </w:tcBorders>
                  <w:shd w:val="clear" w:color="auto" w:fill="auto"/>
                  <w:vAlign w:val="center"/>
                </w:tcPr>
                <w:p w14:paraId="16522A3B" w14:textId="444FEFE3" w:rsidR="0072205A" w:rsidRPr="00811234" w:rsidRDefault="0072205A" w:rsidP="002B1AFB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12" w:name="part_MfgProcess0"/>
                  <w:bookmarkEnd w:id="12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Stampa in 3D</w:t>
                  </w:r>
                </w:p>
              </w:tc>
            </w:tr>
            <w:tr w:rsidR="008B693A" w:rsidRPr="00165F85" w14:paraId="5185366B" w14:textId="77777777" w:rsidTr="00F3006A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BE9A276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Materiale: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D0A5C56" w14:textId="49B2B726" w:rsidR="0072205A" w:rsidRDefault="0072205A" w:rsidP="00192472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3" w:name="part_Material0"/>
                  <w:bookmarkEnd w:id="1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Acciaio al carbonio semplice</w:t>
                  </w:r>
                </w:p>
              </w:tc>
            </w:tr>
            <w:tr w:rsidR="00E3381E" w:rsidRPr="00165F85" w14:paraId="193E352E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E858547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inventario: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6356EFE6" w14:textId="08AE9C97" w:rsidR="0072205A" w:rsidRPr="00C72B0E" w:rsidRDefault="0072205A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4" w:name="part_Weight0"/>
                  <w:bookmarkEnd w:id="1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lb</w:t>
                  </w:r>
                </w:p>
              </w:tc>
            </w:tr>
            <w:tr w:rsidR="00787E61" w:rsidRPr="00165F85" w14:paraId="7ED806FE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28AEB66" w14:textId="2DBA11F1" w:rsidR="0072205A" w:rsidRPr="006F6D1A" w:rsidRDefault="0072205A" w:rsidP="00192472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15" w:name="part_StockTypeLabel0"/>
                  <w:bookmarkEnd w:id="15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Costo materiali strutturali: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67558AF" w14:textId="564F1028" w:rsidR="0072205A" w:rsidRPr="00C72B0E" w:rsidRDefault="0072205A" w:rsidP="00A07518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16" w:name="part_StockType0"/>
                  <w:bookmarkEnd w:id="1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10.00 USD</w:t>
                  </w:r>
                </w:p>
              </w:tc>
            </w:tr>
            <w:tr w:rsidR="00E3381E" w:rsidRPr="00165F85" w14:paraId="758E84E1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09131D0" w14:textId="322BC4EB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7" w:name="part_StockSizeLabel0"/>
                  <w:bookmarkEnd w:id="17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 parete: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D30D600" w14:textId="0E167ACF" w:rsidR="0072205A" w:rsidRPr="00C72B0E" w:rsidRDefault="0072205A" w:rsidP="0043311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18" w:name="part_StockSize0"/>
                  <w:bookmarkEnd w:id="1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0.20 in</w:t>
                  </w:r>
                </w:p>
              </w:tc>
            </w:tr>
            <w:tr w:rsidR="00E3381E" w:rsidRPr="00165F85" w14:paraId="0062C773" w14:textId="77777777" w:rsidTr="006C2155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78CA57E" w14:textId="0F721AB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19" w:name="part_MaterialCostLabel0"/>
                  <w:bookmarkEnd w:id="19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Costo/peso del materiale: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9B5D96B" w14:textId="277784D8" w:rsidR="0072205A" w:rsidRPr="00C72B0E" w:rsidRDefault="0072205A" w:rsidP="009908F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0" w:name="part_MatCost0"/>
                  <w:bookmarkEnd w:id="2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23.60 USD/lb</w:t>
                  </w:r>
                </w:p>
              </w:tc>
            </w:tr>
            <w:tr w:rsidR="006C2155" w:rsidRPr="00165F85" w14:paraId="1F3CDB20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88A37A1" w14:textId="2F302C4F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1" w:name="part_shopRateLabel0"/>
                  <w:bookmarkEnd w:id="2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Costo della produzione: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98505D1" w14:textId="6620A45E" w:rsidR="0072205A" w:rsidRPr="00C72B0E" w:rsidRDefault="0072205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2" w:name="part_ShopRate0"/>
                  <w:bookmarkEnd w:id="2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7CAF16F0" w14:textId="77777777" w:rsidR="0072205A" w:rsidRDefault="0072205A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787E61" w:rsidRPr="00165F85" w14:paraId="6537CA08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640FFDDB" w14:textId="77777777" w:rsidR="0072205A" w:rsidRPr="006F6D1A" w:rsidRDefault="0072205A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 da produrre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48AA063" w14:textId="77777777" w:rsidR="0072205A" w:rsidRPr="00165F85" w:rsidRDefault="0072205A" w:rsidP="002B1AFB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787E61" w:rsidRPr="00165F85" w14:paraId="5B731B02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84E8D78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 totale di parti: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895F208" w14:textId="0D4EA9E8" w:rsidR="0072205A" w:rsidRPr="00C72B0E" w:rsidRDefault="0072205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3" w:name="part_numParts0"/>
                  <w:bookmarkEnd w:id="2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  <w:tr w:rsidR="00787E61" w:rsidRPr="00165F85" w14:paraId="7FE5E777" w14:textId="77777777" w:rsidTr="00354158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9E01076" w14:textId="21DC4432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24" w:name="part_LotSizeLabel0"/>
                  <w:bookmarkEnd w:id="24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 lotto: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3E47EEB" w14:textId="1DD8D125" w:rsidR="0072205A" w:rsidRPr="00C72B0E" w:rsidRDefault="0072205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5" w:name="part_lotSize0"/>
                  <w:bookmarkEnd w:id="25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31EDC83A" w14:textId="77777777" w:rsidR="0072205A" w:rsidRDefault="0072205A" w:rsidP="000A12A0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1172"/>
              <w:gridCol w:w="697"/>
              <w:gridCol w:w="2001"/>
            </w:tblGrid>
            <w:tr w:rsidR="00787E61" w:rsidRPr="00165F85" w14:paraId="22ECB4C0" w14:textId="77777777" w:rsidTr="00354158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0A2726A0" w14:textId="77777777" w:rsidR="0072205A" w:rsidRPr="006F6D1A" w:rsidRDefault="0072205A" w:rsidP="002B1AFB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stimato per parte: 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B017B87" w14:textId="64928BF5" w:rsidR="0072205A" w:rsidRPr="00C72B0E" w:rsidRDefault="0072205A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26" w:name="part_costpp1"/>
                  <w:bookmarkEnd w:id="26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11.21 USD</w:t>
                  </w:r>
                </w:p>
              </w:tc>
            </w:tr>
            <w:tr w:rsidR="00787E61" w:rsidRPr="00165F85" w14:paraId="6EE45621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DDEE0E5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 Costing usato: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A66A568" w14:textId="651030E2" w:rsidR="0072205A" w:rsidRPr="00C72B0E" w:rsidRDefault="0072205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7" w:name="part_TemplateName0"/>
                  <w:bookmarkEnd w:id="2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machiningtemplate_default(englishstandard).sldctm</w:t>
                  </w:r>
                </w:p>
              </w:tc>
            </w:tr>
            <w:tr w:rsidR="00D14DEB" w:rsidRPr="00165F85" w14:paraId="35763A10" w14:textId="77777777" w:rsidTr="008154E3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8C9178A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 Costing usata:</w:t>
                  </w:r>
                </w:p>
              </w:tc>
              <w:tc>
                <w:tcPr>
                  <w:tcW w:w="3870" w:type="dxa"/>
                  <w:gridSpan w:val="3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598E42B" w14:textId="39304A1C" w:rsidR="0072205A" w:rsidRDefault="0072205A" w:rsidP="002B1AFB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8" w:name="part_CostingModeUsed0"/>
                  <w:bookmarkEnd w:id="2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 processo di produzione</w:t>
                  </w:r>
                </w:p>
              </w:tc>
            </w:tr>
            <w:tr w:rsidR="00B300BC" w:rsidRPr="00165F85" w14:paraId="37372007" w14:textId="77777777" w:rsidTr="008154E3">
              <w:trPr>
                <w:trHeight w:val="558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39E35A2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Confronto:</w:t>
                  </w:r>
                </w:p>
              </w:tc>
              <w:tc>
                <w:tcPr>
                  <w:tcW w:w="1172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808080"/>
                    <w:right w:val="nil"/>
                  </w:tcBorders>
                  <w:shd w:val="clear" w:color="auto" w:fill="auto"/>
                  <w:vAlign w:val="center"/>
                </w:tcPr>
                <w:p w14:paraId="377C35B5" w14:textId="57EBC9F2" w:rsidR="0072205A" w:rsidRPr="00C72B0E" w:rsidRDefault="0072205A" w:rsidP="002B1AFB">
                  <w:pPr>
                    <w:jc w:val="center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29" w:name="file_imgArrow0"/>
                  <w:bookmarkEnd w:id="2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pict w14:anchorId="0BAF3EB4">
                      <v:shape id="_x0000_i1028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6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32540E3" w14:textId="63038D00" w:rsidR="0072205A" w:rsidRPr="00C72B0E" w:rsidRDefault="0072205A" w:rsidP="002B1AF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0" w:name="file_imgBars0"/>
                  <w:bookmarkEnd w:id="3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1A4521E7">
                      <v:shape id="_x0000_i1030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  <w:tr w:rsidR="00787E61" w:rsidRPr="00165F85" w14:paraId="6C007199" w14:textId="77777777" w:rsidTr="00354158">
              <w:trPr>
                <w:trHeight w:val="246"/>
              </w:trPr>
              <w:tc>
                <w:tcPr>
                  <w:tcW w:w="6540" w:type="dxa"/>
                  <w:gridSpan w:val="4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8D48508" w14:textId="77777777" w:rsidR="0072205A" w:rsidRPr="00C72B0E" w:rsidRDefault="0072205A" w:rsidP="002B1AF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 del costo</w:t>
                  </w:r>
                </w:p>
              </w:tc>
            </w:tr>
            <w:tr w:rsidR="00591A09" w:rsidRPr="00165F85" w14:paraId="3C7E0B4E" w14:textId="77777777" w:rsidTr="008A40D0">
              <w:trPr>
                <w:trHeight w:val="273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812F7C9" w14:textId="77777777" w:rsidR="0072205A" w:rsidRPr="006F6D1A" w:rsidRDefault="0072205A" w:rsidP="002B1AFB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Materiale: 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3AB8C7F1" w14:textId="0C97DF41" w:rsidR="0072205A" w:rsidRPr="00C72B0E" w:rsidRDefault="0072205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1" w:name="part_costMat0"/>
                  <w:bookmarkEnd w:id="31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10.13 USD</w:t>
                  </w:r>
                </w:p>
              </w:tc>
              <w:tc>
                <w:tcPr>
                  <w:tcW w:w="2001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DDB2DEF" w14:textId="2AE427C5" w:rsidR="0072205A" w:rsidRPr="00C72B0E" w:rsidRDefault="0072205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2" w:name="part_percentMat0"/>
                  <w:bookmarkEnd w:id="3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90%</w:t>
                  </w:r>
                </w:p>
              </w:tc>
            </w:tr>
            <w:tr w:rsidR="00787E61" w:rsidRPr="00165F85" w14:paraId="15048221" w14:textId="77777777" w:rsidTr="00F018D6">
              <w:trPr>
                <w:trHeight w:val="540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A84953D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B5E2032" w14:textId="0DD681B8" w:rsidR="0072205A" w:rsidRPr="00C72B0E" w:rsidRDefault="0072205A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3" w:name="part_costMfg0"/>
                  <w:bookmarkEnd w:id="3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1.08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506129A" w14:textId="6B260536" w:rsidR="0072205A" w:rsidRPr="00C72B0E" w:rsidRDefault="0072205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4" w:name="part_percentMfg0"/>
                  <w:bookmarkEnd w:id="34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10%</w:t>
                  </w:r>
                </w:p>
              </w:tc>
            </w:tr>
            <w:tr w:rsidR="00787E61" w:rsidRPr="00165F85" w14:paraId="5D8011B7" w14:textId="77777777" w:rsidTr="009D5C76">
              <w:trPr>
                <w:trHeight w:val="198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900D9D8" w14:textId="4A6EB494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35" w:name="part_MarkupDiscountLabel1"/>
                  <w:bookmarkEnd w:id="35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0B2139A" w14:textId="21D6898F" w:rsidR="0072205A" w:rsidRPr="00C72B0E" w:rsidRDefault="0072205A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6" w:name="part_costMD1"/>
                  <w:bookmarkEnd w:id="3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AA6D682" w14:textId="3E68055F" w:rsidR="0072205A" w:rsidRPr="00C72B0E" w:rsidRDefault="0072205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7" w:name="part_percentMD0"/>
                  <w:bookmarkEnd w:id="3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08E091F0" w14:textId="77777777" w:rsidTr="00F018D6">
              <w:trPr>
                <w:trHeight w:val="126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534872E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B32A031" w14:textId="77777777" w:rsidR="0072205A" w:rsidRDefault="0072205A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0383F49" w14:textId="77777777" w:rsidR="0072205A" w:rsidRDefault="0072205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6C14EB82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A4B636E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Stampo:</w:t>
                  </w: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9324081" w14:textId="37A2DFDC" w:rsidR="0072205A" w:rsidRDefault="0072205A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38" w:name="part_costMold0"/>
                  <w:bookmarkEnd w:id="3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7E15F62" w14:textId="7E72C64C" w:rsidR="0072205A" w:rsidRDefault="0072205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39" w:name="part_percentMold0"/>
                  <w:bookmarkEnd w:id="39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93657C" w:rsidRPr="00165F85" w14:paraId="786FADFB" w14:textId="77777777" w:rsidTr="0093657C">
              <w:trPr>
                <w:trHeight w:val="70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99BC58F" w14:textId="77777777" w:rsidR="0072205A" w:rsidRPr="006F6D1A" w:rsidRDefault="0072205A" w:rsidP="002B1AFB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869" w:type="dxa"/>
                  <w:gridSpan w:val="2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7F6F3C3" w14:textId="77777777" w:rsidR="0072205A" w:rsidRDefault="0072205A" w:rsidP="002B1AFB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00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7F26093" w14:textId="77777777" w:rsidR="0072205A" w:rsidRDefault="0072205A" w:rsidP="002B1AFB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6F727A6E" w14:textId="77777777" w:rsidR="0072205A" w:rsidRDefault="0072205A" w:rsidP="000A12A0">
            <w:r>
              <w:t xml:space="preserve"> </w:t>
            </w:r>
          </w:p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354158" w:rsidRPr="00165F85" w14:paraId="47E2183F" w14:textId="77777777" w:rsidTr="00F018D6">
              <w:trPr>
                <w:trHeight w:val="189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5CFBEBB" w14:textId="77777777" w:rsidR="0072205A" w:rsidRPr="006F6D1A" w:rsidRDefault="0072205A" w:rsidP="00354158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stimato per parte: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DD4CDA5" w14:textId="3860B228" w:rsidR="0072205A" w:rsidRPr="00C72B0E" w:rsidRDefault="0072205A" w:rsidP="00354158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40" w:name="part_timepp1"/>
                  <w:bookmarkEnd w:id="40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00:32:30</w:t>
                  </w:r>
                </w:p>
              </w:tc>
            </w:tr>
            <w:tr w:rsidR="00354158" w:rsidRPr="00165F85" w14:paraId="3907AA88" w14:textId="77777777" w:rsidTr="008A40D0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7C8F28B" w14:textId="77777777" w:rsidR="0072205A" w:rsidRPr="006F6D1A" w:rsidRDefault="0072205A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30D872E" w14:textId="709F6EE3" w:rsidR="0072205A" w:rsidRPr="00C72B0E" w:rsidRDefault="0072205A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1" w:name="part_SetupTime0"/>
                  <w:bookmarkEnd w:id="4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00:07:30</w:t>
                  </w:r>
                </w:p>
              </w:tc>
            </w:tr>
            <w:tr w:rsidR="00354158" w:rsidRPr="00C72B0E" w14:paraId="720A17DA" w14:textId="77777777" w:rsidTr="005A1DB1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625ED6F" w14:textId="77777777" w:rsidR="0072205A" w:rsidRPr="006F6D1A" w:rsidRDefault="0072205A" w:rsidP="005A1DB1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812BDDA" w14:textId="2F6DE9CF" w:rsidR="0072205A" w:rsidRPr="00C72B0E" w:rsidRDefault="0072205A" w:rsidP="00F5235C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42" w:name="part_OperationTime0"/>
                  <w:bookmarkEnd w:id="4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00:25:00</w:t>
                  </w:r>
                </w:p>
              </w:tc>
            </w:tr>
          </w:tbl>
          <w:p w14:paraId="0842073A" w14:textId="77777777" w:rsidR="0072205A" w:rsidRPr="00C22079" w:rsidRDefault="0072205A" w:rsidP="000A12A0"/>
        </w:tc>
      </w:tr>
    </w:tbl>
    <w:p w14:paraId="118B2D80" w14:textId="77777777" w:rsidR="0072205A" w:rsidRPr="009A0475" w:rsidRDefault="0072205A" w:rsidP="009A0475">
      <w:pPr>
        <w:rPr>
          <w:vanish/>
        </w:rPr>
      </w:pPr>
    </w:p>
    <w:p w14:paraId="326B9D03" w14:textId="77777777" w:rsidR="0072205A" w:rsidRPr="009A0475" w:rsidRDefault="0072205A" w:rsidP="009A0475">
      <w:pPr>
        <w:rPr>
          <w:vanish/>
        </w:rPr>
      </w:pPr>
    </w:p>
    <w:tbl>
      <w:tblPr>
        <w:tblW w:w="1075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57"/>
        <w:gridCol w:w="799"/>
        <w:gridCol w:w="1776"/>
        <w:gridCol w:w="801"/>
        <w:gridCol w:w="1307"/>
        <w:gridCol w:w="1800"/>
        <w:gridCol w:w="1350"/>
        <w:gridCol w:w="1260"/>
        <w:gridCol w:w="1305"/>
      </w:tblGrid>
      <w:tr w:rsidR="00C34106" w:rsidRPr="00C22079" w14:paraId="14ABBD86" w14:textId="77777777" w:rsidTr="008A40D0">
        <w:trPr>
          <w:trHeight w:val="476"/>
        </w:trPr>
        <w:tc>
          <w:tcPr>
            <w:tcW w:w="10755" w:type="dxa"/>
            <w:gridSpan w:val="9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657355B4" w14:textId="71392323" w:rsidR="0072205A" w:rsidRPr="00A575D9" w:rsidRDefault="0072205A" w:rsidP="00C34106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lastRenderedPageBreak/>
              <w:t>Rapporto costi</w:t>
            </w:r>
          </w:p>
        </w:tc>
      </w:tr>
      <w:tr w:rsidR="00591A09" w:rsidRPr="00C22079" w14:paraId="77BBA54F" w14:textId="77777777" w:rsidTr="008A40D0">
        <w:trPr>
          <w:trHeight w:val="463"/>
        </w:trPr>
        <w:tc>
          <w:tcPr>
            <w:tcW w:w="357" w:type="dxa"/>
            <w:tcBorders>
              <w:top w:val="single" w:sz="18" w:space="0" w:color="004B7A"/>
              <w:left w:val="single" w:sz="4" w:space="0" w:color="D9D9D9"/>
              <w:bottom w:val="nil"/>
            </w:tcBorders>
          </w:tcPr>
          <w:p w14:paraId="1B927D12" w14:textId="77777777" w:rsidR="0072205A" w:rsidRPr="00C22079" w:rsidRDefault="0072205A" w:rsidP="00C34106">
            <w:pPr>
              <w:jc w:val="center"/>
            </w:pPr>
            <w:r>
              <w:pict w14:anchorId="11210C77">
                <v:shape id="Picture 2" o:spid="_x0000_s2053" type="#_x0000_t75" style="position:absolute;left:0;text-align:left;margin-left:-5.15pt;margin-top:17.65pt;width:538.1pt;height:51.35pt;z-index:-251659264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575" w:type="dxa"/>
            <w:gridSpan w:val="2"/>
            <w:tcBorders>
              <w:top w:val="single" w:sz="18" w:space="0" w:color="004B7A"/>
              <w:bottom w:val="nil"/>
            </w:tcBorders>
          </w:tcPr>
          <w:p w14:paraId="5DD4E8A4" w14:textId="77777777" w:rsidR="0072205A" w:rsidRPr="008A40D0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108" w:type="dxa"/>
            <w:gridSpan w:val="2"/>
            <w:tcBorders>
              <w:top w:val="single" w:sz="18" w:space="0" w:color="004B7A"/>
              <w:bottom w:val="nil"/>
            </w:tcBorders>
          </w:tcPr>
          <w:p w14:paraId="4BEDB1E5" w14:textId="77777777" w:rsidR="0072205A" w:rsidRPr="008A40D0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3150" w:type="dxa"/>
            <w:gridSpan w:val="2"/>
            <w:tcBorders>
              <w:top w:val="single" w:sz="18" w:space="0" w:color="004B7A"/>
              <w:bottom w:val="nil"/>
            </w:tcBorders>
          </w:tcPr>
          <w:p w14:paraId="78CE819E" w14:textId="77777777" w:rsidR="0072205A" w:rsidRPr="008A40D0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  <w:tc>
          <w:tcPr>
            <w:tcW w:w="2565" w:type="dxa"/>
            <w:gridSpan w:val="2"/>
            <w:tcBorders>
              <w:top w:val="single" w:sz="18" w:space="0" w:color="004B7A"/>
              <w:bottom w:val="nil"/>
              <w:right w:val="single" w:sz="4" w:space="0" w:color="D9D9D9"/>
            </w:tcBorders>
          </w:tcPr>
          <w:p w14:paraId="254F8C07" w14:textId="77777777" w:rsidR="0072205A" w:rsidRPr="008A40D0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070C70" w:rsidRPr="00C22079" w14:paraId="4DFEA011" w14:textId="77777777" w:rsidTr="008A40D0">
        <w:trPr>
          <w:trHeight w:val="251"/>
        </w:trPr>
        <w:tc>
          <w:tcPr>
            <w:tcW w:w="1156" w:type="dxa"/>
            <w:gridSpan w:val="2"/>
            <w:vMerge w:val="restart"/>
            <w:tcBorders>
              <w:top w:val="nil"/>
              <w:left w:val="single" w:sz="4" w:space="0" w:color="D9D9D9"/>
            </w:tcBorders>
          </w:tcPr>
          <w:p w14:paraId="74C1AD73" w14:textId="77777777" w:rsidR="0072205A" w:rsidRPr="006F6D1A" w:rsidRDefault="0072205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modello:  </w:t>
            </w:r>
          </w:p>
        </w:tc>
        <w:tc>
          <w:tcPr>
            <w:tcW w:w="1776" w:type="dxa"/>
            <w:vMerge w:val="restart"/>
            <w:tcBorders>
              <w:top w:val="nil"/>
              <w:left w:val="single" w:sz="4" w:space="0" w:color="D9D9D9"/>
            </w:tcBorders>
          </w:tcPr>
          <w:p w14:paraId="45280864" w14:textId="7FF64A64" w:rsidR="0072205A" w:rsidRPr="00E6392D" w:rsidRDefault="0072205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3" w:name="file_name1"/>
            <w:bookmarkEnd w:id="43"/>
            <w:r>
              <w:rPr>
                <w:rFonts w:ascii="Arial Narrow" w:hAnsi="Arial Narrow"/>
                <w:color w:val="718883"/>
                <w:sz w:val="18"/>
                <w:szCs w:val="18"/>
              </w:rPr>
              <w:t>parte osso pinza</w:t>
            </w:r>
          </w:p>
        </w:tc>
        <w:tc>
          <w:tcPr>
            <w:tcW w:w="801" w:type="dxa"/>
            <w:vMerge w:val="restart"/>
            <w:tcBorders>
              <w:top w:val="nil"/>
            </w:tcBorders>
          </w:tcPr>
          <w:p w14:paraId="2BD6C8A9" w14:textId="77777777" w:rsidR="0072205A" w:rsidRPr="006F6D1A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Materiale: </w:t>
            </w:r>
          </w:p>
        </w:tc>
        <w:tc>
          <w:tcPr>
            <w:tcW w:w="1307" w:type="dxa"/>
            <w:vMerge w:val="restart"/>
            <w:tcBorders>
              <w:top w:val="nil"/>
            </w:tcBorders>
          </w:tcPr>
          <w:p w14:paraId="69DCB72F" w14:textId="682904EB" w:rsidR="0072205A" w:rsidRPr="00E6392D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4" w:name="part_Material1"/>
            <w:bookmarkEnd w:id="44"/>
            <w:r>
              <w:rPr>
                <w:rFonts w:ascii="Arial Narrow" w:hAnsi="Arial Narrow"/>
                <w:color w:val="718883"/>
                <w:sz w:val="18"/>
                <w:szCs w:val="18"/>
              </w:rPr>
              <w:t>Acciaio al carbonio semplice</w:t>
            </w:r>
          </w:p>
        </w:tc>
        <w:tc>
          <w:tcPr>
            <w:tcW w:w="1800" w:type="dxa"/>
            <w:tcBorders>
              <w:top w:val="nil"/>
            </w:tcBorders>
          </w:tcPr>
          <w:p w14:paraId="536C8454" w14:textId="77777777" w:rsidR="0072205A" w:rsidRPr="006F6D1A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materiale: </w:t>
            </w:r>
          </w:p>
        </w:tc>
        <w:tc>
          <w:tcPr>
            <w:tcW w:w="1350" w:type="dxa"/>
            <w:tcBorders>
              <w:top w:val="nil"/>
            </w:tcBorders>
          </w:tcPr>
          <w:p w14:paraId="051D66D5" w14:textId="395C743D" w:rsidR="0072205A" w:rsidRPr="00E6392D" w:rsidRDefault="0072205A" w:rsidP="00AB60F2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45" w:name="part_costMat1"/>
            <w:bookmarkEnd w:id="45"/>
            <w:r>
              <w:rPr>
                <w:rFonts w:ascii="Arial Narrow" w:hAnsi="Arial Narrow"/>
                <w:color w:val="718883"/>
                <w:sz w:val="18"/>
                <w:szCs w:val="18"/>
              </w:rPr>
              <w:t>10.13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3FEA476" w14:textId="77777777" w:rsidR="0072205A" w:rsidRPr="006F6D1A" w:rsidRDefault="0072205A" w:rsidP="001073B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Costo totale /parte:</w:t>
            </w:r>
          </w:p>
        </w:tc>
        <w:tc>
          <w:tcPr>
            <w:tcW w:w="1305" w:type="dxa"/>
            <w:tcBorders>
              <w:top w:val="nil"/>
              <w:left w:val="nil"/>
              <w:right w:val="single" w:sz="4" w:space="0" w:color="D9D9D9"/>
            </w:tcBorders>
            <w:shd w:val="clear" w:color="auto" w:fill="auto"/>
          </w:tcPr>
          <w:p w14:paraId="6AF82DB6" w14:textId="1A30FE25" w:rsidR="0072205A" w:rsidRPr="00857946" w:rsidRDefault="0072205A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6" w:name="part_costpp0"/>
            <w:bookmarkEnd w:id="46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11.21 USD</w:t>
            </w:r>
          </w:p>
        </w:tc>
      </w:tr>
      <w:tr w:rsidR="00070C70" w:rsidRPr="00C22079" w14:paraId="019FA14B" w14:textId="77777777" w:rsidTr="00646BC2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3C4F9D3E" w14:textId="77777777" w:rsidR="0072205A" w:rsidRPr="006F6D1A" w:rsidRDefault="0072205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55503108" w14:textId="77777777" w:rsidR="0072205A" w:rsidRPr="00E6392D" w:rsidRDefault="0072205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0075F420" w14:textId="77777777" w:rsidR="0072205A" w:rsidRPr="006F6D1A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48231889" w14:textId="77777777" w:rsidR="0072205A" w:rsidRPr="00E6392D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14:paraId="0571205B" w14:textId="77777777" w:rsidR="0072205A" w:rsidRPr="006F6D1A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Costo fabbricazione:</w:t>
            </w:r>
          </w:p>
        </w:tc>
        <w:tc>
          <w:tcPr>
            <w:tcW w:w="1350" w:type="dxa"/>
            <w:tcBorders>
              <w:top w:val="nil"/>
            </w:tcBorders>
          </w:tcPr>
          <w:p w14:paraId="5FF3072B" w14:textId="793B1874" w:rsidR="0072205A" w:rsidRPr="00E6392D" w:rsidRDefault="0072205A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47" w:name="part_costMfg1"/>
            <w:bookmarkEnd w:id="47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1.08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966DABC" w14:textId="77777777" w:rsidR="0072205A" w:rsidRPr="00E6392D" w:rsidRDefault="0072205A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Tempo totale /parte:</w:t>
            </w: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49E2172B" w14:textId="176FD590" w:rsidR="0072205A" w:rsidRPr="00E6392D" w:rsidRDefault="0072205A" w:rsidP="00857946">
            <w:pPr>
              <w:jc w:val="right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48" w:name="part_timepp0"/>
            <w:bookmarkEnd w:id="48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00:32:30</w:t>
            </w:r>
          </w:p>
        </w:tc>
      </w:tr>
      <w:tr w:rsidR="00070C70" w:rsidRPr="00C22079" w14:paraId="33B53AED" w14:textId="77777777" w:rsidTr="00646BC2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63FB7776" w14:textId="77777777" w:rsidR="0072205A" w:rsidRPr="006F6D1A" w:rsidRDefault="0072205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4122D311" w14:textId="77777777" w:rsidR="0072205A" w:rsidRPr="00E6392D" w:rsidRDefault="0072205A" w:rsidP="00C34106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vMerge/>
          </w:tcPr>
          <w:p w14:paraId="70081960" w14:textId="77777777" w:rsidR="0072205A" w:rsidRPr="006F6D1A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01C26ECA" w14:textId="77777777" w:rsidR="0072205A" w:rsidRPr="00E6392D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B20F90D" w14:textId="7E4C6EBE" w:rsidR="0072205A" w:rsidRPr="006F6D1A" w:rsidRDefault="0072205A" w:rsidP="00C34106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49" w:name="part_MarkupDiscountLabel0"/>
            <w:bookmarkEnd w:id="49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Annotazione:</w:t>
            </w:r>
          </w:p>
        </w:tc>
        <w:tc>
          <w:tcPr>
            <w:tcW w:w="1350" w:type="dxa"/>
          </w:tcPr>
          <w:p w14:paraId="5AFF2E02" w14:textId="14126C6F" w:rsidR="0072205A" w:rsidRPr="00E6392D" w:rsidRDefault="0072205A" w:rsidP="00AB60F2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50" w:name="part_costMD0"/>
            <w:bookmarkEnd w:id="50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A94DBBF" w14:textId="77777777" w:rsidR="0072205A" w:rsidRPr="00E6392D" w:rsidRDefault="0072205A" w:rsidP="00070C7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05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0BBED9C6" w14:textId="77777777" w:rsidR="0072205A" w:rsidRPr="006F6D1A" w:rsidRDefault="0072205A" w:rsidP="001073B4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C34106" w:rsidRPr="00C22079" w14:paraId="52517704" w14:textId="77777777" w:rsidTr="0020264C">
        <w:trPr>
          <w:trHeight w:val="468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4AA26034" w14:textId="77777777" w:rsidR="0072205A" w:rsidRPr="00323825" w:rsidRDefault="0072205A" w:rsidP="002548AB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Divisione del costo di fabbricazione</w:t>
            </w:r>
          </w:p>
        </w:tc>
      </w:tr>
      <w:tr w:rsidR="00B776E9" w:rsidRPr="00C22079" w14:paraId="5D45F001" w14:textId="77777777" w:rsidTr="00591A09">
        <w:trPr>
          <w:trHeight w:val="10413"/>
        </w:trPr>
        <w:tc>
          <w:tcPr>
            <w:tcW w:w="10755" w:type="dxa"/>
            <w:gridSpan w:val="9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6A442C" w:rsidRPr="00D02B41" w14:paraId="612EF3D7" w14:textId="77777777" w:rsidTr="008A40D0">
              <w:trPr>
                <w:cantSplit/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A4FC346" w14:textId="197EE416" w:rsidR="0072205A" w:rsidRPr="006F6D1A" w:rsidRDefault="0072205A" w:rsidP="00D7293F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 operazione</w:t>
                  </w:r>
                  <w:bookmarkStart w:id="51" w:name="part_OperationSetupCostTbl0"/>
                  <w:bookmarkEnd w:id="51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10320B6" w14:textId="77777777" w:rsidR="0072205A" w:rsidRPr="00D02B41" w:rsidRDefault="0072205A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(hh:mm:ss)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00A9625" w14:textId="345F468B" w:rsidR="0072205A" w:rsidRPr="00D02B41" w:rsidRDefault="0072205A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2" w:name="part_currency20"/>
                  <w:bookmarkEnd w:id="5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6A442C" w:rsidRPr="00D02B41" w14:paraId="56D00054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4D61C9" w14:textId="37940566" w:rsidR="0072205A" w:rsidRPr="00D02B41" w:rsidRDefault="0072205A" w:rsidP="00D7293F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 operazione 1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0AD3E53" w14:textId="449FF804" w:rsidR="0072205A" w:rsidRPr="00D02B41" w:rsidRDefault="0072205A" w:rsidP="00D7293F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00:02:30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413CDBFB" w14:textId="47FA82C0" w:rsidR="0072205A" w:rsidRPr="00D02B41" w:rsidRDefault="0072205A" w:rsidP="00D7293F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0.08</w:t>
                  </w:r>
                </w:p>
              </w:tc>
            </w:tr>
            <w:tr w:rsidR="006A442C" w:rsidRPr="00D02B41" w14:paraId="201613AC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4A96FAF" w14:textId="77777777" w:rsidR="0072205A" w:rsidRPr="006F6D1A" w:rsidRDefault="0072205A" w:rsidP="00D7293F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Totale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732E45E4" w14:textId="093E948D" w:rsidR="0072205A" w:rsidRPr="00D02B41" w:rsidRDefault="0072205A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3" w:name="ppart_OperationtimeTtlSetupOp0"/>
                  <w:bookmarkEnd w:id="5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00:02:30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E95B38E" w14:textId="40D59241" w:rsidR="0072205A" w:rsidRPr="00D02B41" w:rsidRDefault="0072205A" w:rsidP="00D7293F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4" w:name="part_OperationcostTtlSetupOp0"/>
                  <w:bookmarkEnd w:id="5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0.08</w:t>
                  </w:r>
                </w:p>
              </w:tc>
            </w:tr>
          </w:tbl>
          <w:p w14:paraId="09FD7319" w14:textId="77777777" w:rsidR="0072205A" w:rsidRDefault="0072205A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3960"/>
            </w:tblGrid>
            <w:tr w:rsidR="002263EE" w:rsidRPr="00D02B41" w14:paraId="7993D096" w14:textId="77777777" w:rsidTr="008A40D0">
              <w:trPr>
                <w:cantSplit/>
                <w:trHeight w:val="428"/>
              </w:trPr>
              <w:tc>
                <w:tcPr>
                  <w:tcW w:w="348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6F7DCBB" w14:textId="055B2D3E" w:rsidR="0072205A" w:rsidRPr="006F6D1A" w:rsidRDefault="0072205A" w:rsidP="002263EE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 carico e scarico</w:t>
                  </w:r>
                  <w:bookmarkStart w:id="55" w:name="part_SetupCostTbl0"/>
                  <w:bookmarkEnd w:id="55"/>
                </w:p>
              </w:tc>
              <w:tc>
                <w:tcPr>
                  <w:tcW w:w="30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DDBD1C5" w14:textId="77777777" w:rsidR="0072205A" w:rsidRPr="00D02B41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(hh:mm:ss)</w:t>
                  </w:r>
                </w:p>
              </w:tc>
              <w:tc>
                <w:tcPr>
                  <w:tcW w:w="3960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50B3241" w14:textId="027E2E14" w:rsidR="0072205A" w:rsidRPr="00D02B41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56" w:name="part_currency18"/>
                  <w:bookmarkEnd w:id="56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63EE" w:rsidRPr="00D02B41" w14:paraId="5834DB16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36B5F6B1" w14:textId="5C58A7D2" w:rsidR="0072205A" w:rsidRPr="00D02B41" w:rsidRDefault="0072205A" w:rsidP="00173BBA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 operazione 1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7DC5A2DD" w14:textId="502B05D2" w:rsidR="0072205A" w:rsidRPr="00D02B41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2205EBD4" w14:textId="1D8B1DA9" w:rsidR="0072205A" w:rsidRPr="00D02B41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0.17</w:t>
                  </w:r>
                </w:p>
              </w:tc>
            </w:tr>
            <w:tr w:rsidR="002263EE" w:rsidRPr="00D02B41" w14:paraId="4B9EF20D" w14:textId="77777777" w:rsidTr="008A40D0">
              <w:trPr>
                <w:trHeight w:val="400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EC5C83C" w14:textId="77777777" w:rsidR="0072205A" w:rsidRPr="006F6D1A" w:rsidRDefault="0072205A" w:rsidP="00173BB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Totale 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049F9F8F" w14:textId="2B2B3871" w:rsidR="0072205A" w:rsidRPr="00D02B41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7" w:name="ppart_timeTtlSetupOp0"/>
                  <w:bookmarkEnd w:id="57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3960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3173026" w14:textId="3421013C" w:rsidR="0072205A" w:rsidRPr="00D02B41" w:rsidRDefault="0072205A" w:rsidP="002263EE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58" w:name="part_costTtlSetupOp0"/>
                  <w:bookmarkEnd w:id="58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0.17</w:t>
                  </w:r>
                </w:p>
              </w:tc>
            </w:tr>
          </w:tbl>
          <w:p w14:paraId="2BB8CB2B" w14:textId="77777777" w:rsidR="0072205A" w:rsidRDefault="0072205A" w:rsidP="00C34106"/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2250"/>
              <w:gridCol w:w="1710"/>
            </w:tblGrid>
            <w:tr w:rsidR="00323825" w:rsidRPr="00D02B41" w14:paraId="6A445912" w14:textId="77777777" w:rsidTr="008A40D0">
              <w:trPr>
                <w:cantSplit/>
                <w:trHeight w:val="446"/>
              </w:trPr>
              <w:tc>
                <w:tcPr>
                  <w:tcW w:w="348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B57006B" w14:textId="77777777" w:rsidR="0072205A" w:rsidRPr="006F6D1A" w:rsidRDefault="0072205A" w:rsidP="00323825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 aggiuntiva</w:t>
                  </w:r>
                </w:p>
                <w:p w14:paraId="03B7F3DF" w14:textId="19CF5990" w:rsidR="0072205A" w:rsidRPr="006F6D1A" w:rsidRDefault="0072205A" w:rsidP="00323825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bookmarkStart w:id="59" w:name="part_AdditiveOpeartionTbl0"/>
                  <w:bookmarkEnd w:id="59"/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313742C" w14:textId="77777777" w:rsidR="0072205A" w:rsidRPr="00D02B41" w:rsidRDefault="0072205A" w:rsidP="00275D29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(hh:mm:ss)</w:t>
                  </w:r>
                </w:p>
              </w:tc>
              <w:tc>
                <w:tcPr>
                  <w:tcW w:w="225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C5CA4BC" w14:textId="77777777" w:rsidR="0072205A" w:rsidRPr="00C83AE1" w:rsidRDefault="0072205A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Fabbricazione</w:t>
                  </w:r>
                </w:p>
                <w:p w14:paraId="69289796" w14:textId="342B76ED" w:rsidR="0072205A" w:rsidRPr="00D02B41" w:rsidRDefault="0072205A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60" w:name="part_currency17"/>
                  <w:bookmarkEnd w:id="60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171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554C46C8" w14:textId="39CACD1C" w:rsidR="0072205A" w:rsidRPr="00D02B41" w:rsidRDefault="0072205A" w:rsidP="00310632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stampo (</w:t>
                  </w:r>
                  <w:bookmarkStart w:id="61" w:name="part_currency16"/>
                  <w:bookmarkEnd w:id="61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323825" w:rsidRPr="00D02B41" w14:paraId="3640A7E4" w14:textId="77777777" w:rsidTr="008A40D0">
              <w:trPr>
                <w:trHeight w:val="416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5B19EF63" w14:textId="3805F116" w:rsidR="0072205A" w:rsidRPr="00D02B41" w:rsidRDefault="0072205A" w:rsidP="00275D2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Stampa in 3D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0D019FBB" w14:textId="56FEA27F" w:rsidR="0072205A" w:rsidRPr="00D02B41" w:rsidRDefault="0072205A" w:rsidP="00275D29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00:25:00</w:t>
                  </w:r>
                </w:p>
              </w:tc>
              <w:tc>
                <w:tcPr>
                  <w:tcW w:w="225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12597897" w14:textId="01ACC33F" w:rsidR="0072205A" w:rsidRPr="00D02B41" w:rsidRDefault="0072205A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0.83</w:t>
                  </w:r>
                </w:p>
              </w:tc>
              <w:tc>
                <w:tcPr>
                  <w:tcW w:w="171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808080"/>
                    <w:right w:val="single" w:sz="4" w:space="0" w:color="auto"/>
                  </w:tcBorders>
                  <w:vAlign w:val="center"/>
                </w:tcPr>
                <w:p w14:paraId="0D74006A" w14:textId="5BCB0AF2" w:rsidR="0072205A" w:rsidRPr="00D02B41" w:rsidRDefault="0072205A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</w:tbl>
          <w:p w14:paraId="6975B74F" w14:textId="77777777" w:rsidR="0072205A" w:rsidRDefault="0072205A" w:rsidP="00C34106"/>
          <w:p w14:paraId="051A057F" w14:textId="77777777" w:rsidR="0072205A" w:rsidRDefault="0072205A" w:rsidP="00A32F20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 di impostazione</w:t>
            </w:r>
            <w:bookmarkStart w:id="62" w:name="part_SetupTreeList0"/>
            <w:bookmarkEnd w:id="62"/>
          </w:p>
          <w:p w14:paraId="33BD3CA4" w14:textId="77777777" w:rsidR="0072205A" w:rsidRPr="0072205A" w:rsidRDefault="0072205A" w:rsidP="0072205A">
            <w:pPr>
              <w:numPr>
                <w:ilvl w:val="0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 w:rsidRPr="0072205A">
              <w:rPr>
                <w:rFonts w:ascii="Arial Narrow" w:hAnsi="Arial Narrow" w:cs="AkzidenzGroteskBE-Regular"/>
                <w:b/>
                <w:color w:val="718883"/>
                <w:szCs w:val="28"/>
              </w:rPr>
              <w:t>Imposta operazione 1</w:t>
            </w:r>
          </w:p>
          <w:p w14:paraId="2A847BF4" w14:textId="77777777" w:rsidR="0072205A" w:rsidRPr="0072205A" w:rsidRDefault="0072205A" w:rsidP="0072205A">
            <w:pPr>
              <w:numPr>
                <w:ilvl w:val="1"/>
                <w:numId w:val="1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 w:rsidRPr="0072205A">
              <w:rPr>
                <w:rFonts w:ascii="Arial Narrow" w:hAnsi="Arial Narrow" w:cs="AkzidenzGroteskBE-Regular"/>
                <w:b/>
                <w:color w:val="718883"/>
                <w:szCs w:val="28"/>
              </w:rPr>
              <w:t>Stampa in 3D</w:t>
            </w:r>
          </w:p>
          <w:p w14:paraId="595CEEE7" w14:textId="7DCC3C30" w:rsidR="0072205A" w:rsidRPr="0072205A" w:rsidRDefault="0072205A" w:rsidP="0072205A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5F153944" w14:textId="7D9C9531" w:rsidR="0072205A" w:rsidRDefault="0072205A" w:rsidP="00F26F2E">
      <w:r>
        <w:br w:type="page"/>
      </w:r>
      <w:bookmarkStart w:id="63" w:name="baseline_section_start0"/>
      <w:bookmarkEnd w:id="63"/>
    </w:p>
    <w:tbl>
      <w:tblPr>
        <w:tblW w:w="1080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2610"/>
        <w:gridCol w:w="900"/>
        <w:gridCol w:w="1890"/>
        <w:gridCol w:w="3150"/>
        <w:gridCol w:w="1890"/>
      </w:tblGrid>
      <w:tr w:rsidR="00F26F2E" w:rsidRPr="00C22079" w14:paraId="3C21D679" w14:textId="77777777" w:rsidTr="00010232">
        <w:trPr>
          <w:trHeight w:val="478"/>
        </w:trPr>
        <w:tc>
          <w:tcPr>
            <w:tcW w:w="10800" w:type="dxa"/>
            <w:gridSpan w:val="6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4C42DCEA" w14:textId="77777777" w:rsidR="0072205A" w:rsidRPr="00A575D9" w:rsidRDefault="0072205A" w:rsidP="000E084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t>Rapporto costi</w:t>
            </w:r>
          </w:p>
        </w:tc>
      </w:tr>
      <w:tr w:rsidR="00F26F2E" w:rsidRPr="00C22079" w14:paraId="2D0692AB" w14:textId="77777777" w:rsidTr="00010232">
        <w:trPr>
          <w:trHeight w:val="466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792DB526" w14:textId="77777777" w:rsidR="0072205A" w:rsidRPr="00C22079" w:rsidRDefault="0072205A" w:rsidP="000E084B">
            <w:pPr>
              <w:jc w:val="center"/>
            </w:pPr>
          </w:p>
        </w:tc>
        <w:tc>
          <w:tcPr>
            <w:tcW w:w="2610" w:type="dxa"/>
            <w:tcBorders>
              <w:top w:val="single" w:sz="18" w:space="0" w:color="004B7A"/>
            </w:tcBorders>
          </w:tcPr>
          <w:p w14:paraId="698B60CC" w14:textId="77777777" w:rsidR="0072205A" w:rsidRPr="00C22079" w:rsidRDefault="0072205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790" w:type="dxa"/>
            <w:gridSpan w:val="2"/>
            <w:tcBorders>
              <w:top w:val="single" w:sz="18" w:space="0" w:color="004B7A"/>
            </w:tcBorders>
          </w:tcPr>
          <w:p w14:paraId="230D64D4" w14:textId="77777777" w:rsidR="0072205A" w:rsidRPr="00C22079" w:rsidRDefault="0072205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150" w:type="dxa"/>
            <w:tcBorders>
              <w:top w:val="single" w:sz="18" w:space="0" w:color="004B7A"/>
            </w:tcBorders>
          </w:tcPr>
          <w:p w14:paraId="53E1D003" w14:textId="77777777" w:rsidR="0072205A" w:rsidRPr="00C22079" w:rsidRDefault="0072205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1890" w:type="dxa"/>
            <w:tcBorders>
              <w:top w:val="single" w:sz="18" w:space="0" w:color="004B7A"/>
              <w:right w:val="single" w:sz="4" w:space="0" w:color="D9D9D9"/>
            </w:tcBorders>
          </w:tcPr>
          <w:p w14:paraId="18F5E95F" w14:textId="77777777" w:rsidR="0072205A" w:rsidRPr="006F6D1A" w:rsidRDefault="0072205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F26F2E" w:rsidRPr="00C22079" w14:paraId="4B3A7DE8" w14:textId="77777777" w:rsidTr="00043C57">
        <w:trPr>
          <w:trHeight w:val="587"/>
        </w:trPr>
        <w:tc>
          <w:tcPr>
            <w:tcW w:w="10800" w:type="dxa"/>
            <w:gridSpan w:val="6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70356397" w14:textId="77777777" w:rsidR="0072205A" w:rsidRPr="00D51783" w:rsidRDefault="0072205A" w:rsidP="000E084B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Impostazioni linea base</w:t>
            </w:r>
          </w:p>
        </w:tc>
      </w:tr>
      <w:tr w:rsidR="00E825FD" w:rsidRPr="00C22079" w14:paraId="64638F4C" w14:textId="77777777" w:rsidTr="001F122D">
        <w:trPr>
          <w:trHeight w:val="11412"/>
        </w:trPr>
        <w:tc>
          <w:tcPr>
            <w:tcW w:w="3870" w:type="dxa"/>
            <w:gridSpan w:val="3"/>
            <w:tcBorders>
              <w:top w:val="nil"/>
              <w:left w:val="single" w:sz="4" w:space="0" w:color="D9D9D9"/>
              <w:bottom w:val="single" w:sz="4" w:space="0" w:color="D9D9D9"/>
              <w:right w:val="nil"/>
            </w:tcBorders>
          </w:tcPr>
          <w:p w14:paraId="1151678E" w14:textId="6870395E" w:rsidR="0072205A" w:rsidRDefault="0072205A" w:rsidP="00E825FD">
            <w:pPr>
              <w:jc w:val="center"/>
            </w:pPr>
            <w:bookmarkStart w:id="64" w:name="base_imgIsometric0"/>
            <w:bookmarkEnd w:id="64"/>
            <w:r>
              <w:pict w14:anchorId="7C8141AC">
                <v:shape id="_x0000_i1027" type="#_x0000_t75" style="width:182.15pt;height:89.2pt">
                  <v:imagedata r:id="rId12" o:title="ScreenShotWithPreview"/>
                </v:shape>
              </w:pict>
            </w:r>
          </w:p>
          <w:p w14:paraId="7AFE68E8" w14:textId="3455BACB" w:rsidR="0072205A" w:rsidRPr="00C22079" w:rsidRDefault="0072205A" w:rsidP="00E825FD">
            <w:pPr>
              <w:jc w:val="center"/>
            </w:pPr>
            <w:bookmarkStart w:id="65" w:name="base_imgIsoStock0"/>
            <w:bookmarkEnd w:id="65"/>
            <w:r>
              <w:t>Dimensioni stampante: 10.00 x 10.00 x 10.00 in</w:t>
            </w:r>
          </w:p>
          <w:p w14:paraId="0D0B8093" w14:textId="77777777" w:rsidR="0072205A" w:rsidRPr="00C22079" w:rsidRDefault="0072205A" w:rsidP="00E825FD">
            <w:pPr>
              <w:jc w:val="center"/>
            </w:pPr>
          </w:p>
        </w:tc>
        <w:tc>
          <w:tcPr>
            <w:tcW w:w="6930" w:type="dxa"/>
            <w:gridSpan w:val="3"/>
            <w:tcBorders>
              <w:left w:val="nil"/>
              <w:right w:val="single" w:sz="4" w:space="0" w:color="D9D9D9"/>
            </w:tcBorders>
          </w:tcPr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E13618" w:rsidRPr="00165F85" w14:paraId="2AF609C9" w14:textId="77777777" w:rsidTr="00C9447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0D503749" w14:textId="77777777" w:rsidR="0072205A" w:rsidRPr="006F6D1A" w:rsidRDefault="0072205A" w:rsidP="00C9447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Nome modello: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5965A19E" w14:textId="025E8A8F" w:rsidR="0072205A" w:rsidRPr="00C72B0E" w:rsidRDefault="0072205A" w:rsidP="00C9447A">
                  <w:pP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</w:pPr>
                  <w:bookmarkStart w:id="66" w:name="file_name0"/>
                  <w:bookmarkEnd w:id="66"/>
                  <w:r>
                    <w:rPr>
                      <w:rFonts w:ascii="Arial Narrow" w:hAnsi="Arial Narrow"/>
                      <w:color w:val="718883"/>
                      <w:sz w:val="28"/>
                      <w:szCs w:val="28"/>
                    </w:rPr>
                    <w:t>parte osso pinza</w:t>
                  </w:r>
                </w:p>
              </w:tc>
            </w:tr>
            <w:tr w:rsidR="00E13618" w:rsidRPr="00165F85" w14:paraId="2EA127CC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BE22043" w14:textId="77777777" w:rsidR="0072205A" w:rsidRPr="006F6D1A" w:rsidRDefault="0072205A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Data e ora del rapporto: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CFC85AD" w14:textId="26AF810B" w:rsidR="0072205A" w:rsidRPr="00C72B0E" w:rsidRDefault="0072205A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7" w:name="base_DateTime0"/>
                  <w:bookmarkEnd w:id="6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21/01/2024 11:19:37</w:t>
                  </w:r>
                </w:p>
              </w:tc>
            </w:tr>
            <w:tr w:rsidR="00E13618" w:rsidRPr="00165F85" w14:paraId="01886191" w14:textId="77777777" w:rsidTr="00084ED1">
              <w:trPr>
                <w:trHeight w:val="404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778090F3" w14:textId="77777777" w:rsidR="0072205A" w:rsidRPr="006F6D1A" w:rsidRDefault="0072205A" w:rsidP="00C9447A">
                  <w:pP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Metodo di fabbricazione: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auto"/>
                  <w:vAlign w:val="center"/>
                </w:tcPr>
                <w:p w14:paraId="1A45C44C" w14:textId="35F64A7B" w:rsidR="0072205A" w:rsidRPr="00811234" w:rsidRDefault="0072205A" w:rsidP="00C9447A">
                  <w:pP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</w:pPr>
                  <w:bookmarkStart w:id="68" w:name="base_MfgProcess0"/>
                  <w:bookmarkEnd w:id="68"/>
                  <w:r>
                    <w:rPr>
                      <w:rFonts w:ascii="Arial Narrow" w:hAnsi="Arial Narrow" w:cs="AkzidenzGroteskBE-Regular"/>
                      <w:color w:val="718883"/>
                      <w:sz w:val="28"/>
                      <w:szCs w:val="28"/>
                    </w:rPr>
                    <w:t>Stampa in 3D</w:t>
                  </w:r>
                </w:p>
              </w:tc>
            </w:tr>
            <w:tr w:rsidR="00E13618" w:rsidRPr="00165F85" w14:paraId="210FEB53" w14:textId="77777777" w:rsidTr="00010232">
              <w:trPr>
                <w:trHeight w:val="426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813B5DD" w14:textId="77777777" w:rsidR="0072205A" w:rsidRPr="006F6D1A" w:rsidRDefault="0072205A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Materiale: 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734D659" w14:textId="44940F19" w:rsidR="0072205A" w:rsidRDefault="0072205A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69" w:name="base_Material0"/>
                  <w:bookmarkEnd w:id="6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Acciaio al carbonio semplice</w:t>
                  </w:r>
                </w:p>
              </w:tc>
            </w:tr>
            <w:tr w:rsidR="00E13618" w:rsidRPr="00165F85" w14:paraId="4E7F5AD4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AC3A491" w14:textId="77777777" w:rsidR="0072205A" w:rsidRPr="006F6D1A" w:rsidRDefault="0072205A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Peso inventario: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E8D5193" w14:textId="40DD7A1A" w:rsidR="0072205A" w:rsidRPr="00C72B0E" w:rsidRDefault="0072205A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0" w:name="base_Weight0"/>
                  <w:bookmarkEnd w:id="70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0.01 lb</w:t>
                  </w:r>
                </w:p>
              </w:tc>
            </w:tr>
            <w:tr w:rsidR="00E13618" w:rsidRPr="00165F85" w14:paraId="62F8D4E0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6CC5C79" w14:textId="6435E6EA" w:rsidR="0072205A" w:rsidRPr="006F6D1A" w:rsidRDefault="0072205A" w:rsidP="006E6F75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bookmarkStart w:id="71" w:name="base_StockTypeLabel0"/>
                  <w:bookmarkEnd w:id="71"/>
                  <w: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  <w:t>Costo materiali strutturali: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9043F2F" w14:textId="02E87D32" w:rsidR="0072205A" w:rsidRPr="00C72B0E" w:rsidRDefault="0072205A" w:rsidP="00C9447A">
                  <w:pP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72" w:name="base_StockType0"/>
                  <w:bookmarkEnd w:id="72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10.00 USD</w:t>
                  </w:r>
                </w:p>
              </w:tc>
            </w:tr>
            <w:tr w:rsidR="00E13618" w:rsidRPr="00165F85" w14:paraId="19A82667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F0B774E" w14:textId="2C17A701" w:rsidR="0072205A" w:rsidRPr="006F6D1A" w:rsidRDefault="0072205A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3" w:name="base_StockSizeLabel0"/>
                  <w:bookmarkEnd w:id="73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Spessore parete: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75ECD4AF" w14:textId="0946629B" w:rsidR="0072205A" w:rsidRPr="00C72B0E" w:rsidRDefault="0072205A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4" w:name="base_StockSize0"/>
                  <w:bookmarkEnd w:id="7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0.20 in</w:t>
                  </w:r>
                </w:p>
              </w:tc>
            </w:tr>
            <w:tr w:rsidR="00E13618" w:rsidRPr="00165F85" w14:paraId="6F03931D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2D5F563" w14:textId="6C418A8E" w:rsidR="0072205A" w:rsidRPr="006F6D1A" w:rsidRDefault="0072205A" w:rsidP="00C9447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5" w:name="base_MaterialCostLabel0"/>
                  <w:bookmarkEnd w:id="75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Costo/peso del materiale: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533CB1B" w14:textId="296D56E8" w:rsidR="0072205A" w:rsidRPr="00C72B0E" w:rsidRDefault="0072205A" w:rsidP="00C9447A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6" w:name="base_MatCost0"/>
                  <w:bookmarkEnd w:id="76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23.60 USD/lb</w:t>
                  </w:r>
                </w:p>
              </w:tc>
            </w:tr>
            <w:tr w:rsidR="00E13618" w:rsidRPr="00165F85" w14:paraId="52F1D378" w14:textId="77777777" w:rsidTr="00C9447A">
              <w:trPr>
                <w:trHeight w:val="349"/>
              </w:trPr>
              <w:tc>
                <w:tcPr>
                  <w:tcW w:w="2670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72FA43C" w14:textId="62ABDCB8" w:rsidR="0072205A" w:rsidRPr="006F6D1A" w:rsidRDefault="0072205A" w:rsidP="00511EE2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77" w:name="base_shopRateLabel0"/>
                  <w:bookmarkEnd w:id="77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Costo della produzione: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79BC96CB" w14:textId="763F61E5" w:rsidR="0072205A" w:rsidRPr="00C72B0E" w:rsidRDefault="0072205A" w:rsidP="006B25B7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8" w:name="base_ShopRate0"/>
                  <w:bookmarkEnd w:id="7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224A87D3" w14:textId="77777777" w:rsidR="0072205A" w:rsidRDefault="0072205A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498"/>
              <w:gridCol w:w="184"/>
              <w:gridCol w:w="3862"/>
            </w:tblGrid>
            <w:tr w:rsidR="009C0F53" w:rsidRPr="00165F85" w14:paraId="6BA50096" w14:textId="77777777" w:rsidTr="00E748A1">
              <w:trPr>
                <w:trHeight w:val="246"/>
              </w:trPr>
              <w:tc>
                <w:tcPr>
                  <w:tcW w:w="2498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20496C57" w14:textId="77777777" w:rsidR="0072205A" w:rsidRPr="006F6D1A" w:rsidRDefault="0072205A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Quantità da produrre</w:t>
                  </w:r>
                </w:p>
              </w:tc>
              <w:tc>
                <w:tcPr>
                  <w:tcW w:w="4046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3BCE1268" w14:textId="77777777" w:rsidR="0072205A" w:rsidRPr="00165F85" w:rsidRDefault="0072205A" w:rsidP="007D64E6">
                  <w:pPr>
                    <w:rPr>
                      <w:rFonts w:ascii="Arial Narrow" w:hAnsi="Arial Narrow"/>
                      <w:b/>
                      <w:color w:val="718883"/>
                      <w:sz w:val="26"/>
                      <w:szCs w:val="26"/>
                    </w:rPr>
                  </w:pPr>
                </w:p>
              </w:tc>
            </w:tr>
            <w:tr w:rsidR="009C0F53" w:rsidRPr="00165F85" w14:paraId="3833566F" w14:textId="77777777" w:rsidTr="00010232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4146E68" w14:textId="77777777" w:rsidR="0072205A" w:rsidRPr="006F6D1A" w:rsidRDefault="0072205A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Numero totale di parti:</w:t>
                  </w:r>
                </w:p>
              </w:tc>
              <w:tc>
                <w:tcPr>
                  <w:tcW w:w="3862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EDC65A0" w14:textId="789B9356" w:rsidR="0072205A" w:rsidRPr="00C72B0E" w:rsidRDefault="0072205A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79" w:name="base_numParts0"/>
                  <w:bookmarkEnd w:id="7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  <w:tr w:rsidR="009C0F53" w:rsidRPr="00165F85" w14:paraId="5A863E81" w14:textId="77777777" w:rsidTr="00C05683">
              <w:trPr>
                <w:trHeight w:val="349"/>
              </w:trPr>
              <w:tc>
                <w:tcPr>
                  <w:tcW w:w="2682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487B9B7" w14:textId="049D17E8" w:rsidR="0072205A" w:rsidRPr="006F6D1A" w:rsidRDefault="0072205A" w:rsidP="00C0568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80" w:name="base_LotSizeLabel0"/>
                  <w:bookmarkEnd w:id="80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Dimensione lotto:</w:t>
                  </w:r>
                </w:p>
              </w:tc>
              <w:tc>
                <w:tcPr>
                  <w:tcW w:w="3862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5EC6FB6" w14:textId="037041E8" w:rsidR="0072205A" w:rsidRPr="00C72B0E" w:rsidRDefault="0072205A" w:rsidP="00C05683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1" w:name="base_lotSize0"/>
                  <w:bookmarkEnd w:id="81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6B18CD34" w14:textId="77777777" w:rsidR="0072205A" w:rsidRDefault="0072205A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988"/>
              <w:gridCol w:w="2874"/>
            </w:tblGrid>
            <w:tr w:rsidR="009C0F53" w:rsidRPr="00165F85" w14:paraId="51AEB54A" w14:textId="77777777" w:rsidTr="00C05683">
              <w:trPr>
                <w:trHeight w:val="246"/>
              </w:trPr>
              <w:tc>
                <w:tcPr>
                  <w:tcW w:w="2682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318524C6" w14:textId="77777777" w:rsidR="0072205A" w:rsidRPr="006F6D1A" w:rsidRDefault="0072205A" w:rsidP="007D64E6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Costo stimato per parte: 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5BE09486" w14:textId="4BC8729A" w:rsidR="0072205A" w:rsidRPr="00C72B0E" w:rsidRDefault="0072205A" w:rsidP="00263C7B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82" w:name="base_costpp1"/>
                  <w:bookmarkEnd w:id="82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11.93 USD</w:t>
                  </w:r>
                </w:p>
              </w:tc>
            </w:tr>
            <w:tr w:rsidR="009C0F53" w:rsidRPr="00165F85" w14:paraId="43B537B3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66DC534" w14:textId="77777777" w:rsidR="0072205A" w:rsidRPr="006F6D1A" w:rsidRDefault="0072205A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Modello Costing usato: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24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C333641" w14:textId="63E15BE7" w:rsidR="0072205A" w:rsidRPr="00C72B0E" w:rsidRDefault="0072205A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3" w:name="base_TemplateName0"/>
                  <w:bookmarkEnd w:id="83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machiningtemplate_default(englishstandard).sldctm</w:t>
                  </w:r>
                </w:p>
              </w:tc>
            </w:tr>
            <w:tr w:rsidR="00D14DEB" w:rsidRPr="00165F85" w14:paraId="1C074CF4" w14:textId="77777777" w:rsidTr="008154E3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A26B0EF" w14:textId="77777777" w:rsidR="0072205A" w:rsidRPr="006F6D1A" w:rsidRDefault="0072205A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Modalità Costing usata:</w:t>
                  </w:r>
                </w:p>
              </w:tc>
              <w:tc>
                <w:tcPr>
                  <w:tcW w:w="3862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auto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95E91AC" w14:textId="578FA494" w:rsidR="0072205A" w:rsidRPr="00C72B0E" w:rsidRDefault="0072205A" w:rsidP="00623129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4" w:name="base_CostingModeUsed0"/>
                  <w:bookmarkEnd w:id="8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Riconoscimento processo di produzione</w:t>
                  </w:r>
                </w:p>
              </w:tc>
            </w:tr>
            <w:tr w:rsidR="009C0F53" w:rsidRPr="00165F85" w14:paraId="6D229F9D" w14:textId="77777777" w:rsidTr="008154E3">
              <w:trPr>
                <w:trHeight w:val="1030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F1FDB78" w14:textId="77777777" w:rsidR="0072205A" w:rsidRPr="006F6D1A" w:rsidRDefault="0072205A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Confronto: </w:t>
                  </w:r>
                </w:p>
              </w:tc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808080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</w:tcPr>
                <w:p w14:paraId="64337896" w14:textId="5D05478C" w:rsidR="0072205A" w:rsidRPr="00C72B0E" w:rsidRDefault="0072205A" w:rsidP="00623129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5" w:name="file_imgArrow1"/>
                  <w:bookmarkEnd w:id="85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2E969CA1">
                      <v:shape id="_x0000_i1029" type="#_x0000_t75" style="width:18.8pt;height:18.8pt">
                        <v:imagedata r:id="rId9" o:title="arrowPic"/>
                      </v:shape>
                    </w:pict>
                  </w:r>
                </w:p>
              </w:tc>
              <w:tc>
                <w:tcPr>
                  <w:tcW w:w="28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25A60536" w14:textId="693259C8" w:rsidR="0072205A" w:rsidRPr="00C72B0E" w:rsidRDefault="0072205A" w:rsidP="0030523B">
                  <w:pPr>
                    <w:jc w:val="center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6" w:name="file_imgBars1"/>
                  <w:bookmarkEnd w:id="86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pict w14:anchorId="4BAB36B5">
                      <v:shape id="_x0000_i1031" type="#_x0000_t75" style="width:93.5pt;height:18.8pt">
                        <v:imagedata r:id="rId10" o:title="bars"/>
                      </v:shape>
                    </w:pict>
                  </w:r>
                </w:p>
              </w:tc>
            </w:tr>
          </w:tbl>
          <w:p w14:paraId="6452304F" w14:textId="77777777" w:rsidR="0072205A" w:rsidRDefault="0072205A" w:rsidP="009C0F53"/>
          <w:tbl>
            <w:tblPr>
              <w:tblW w:w="0" w:type="auto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82"/>
              <w:gridCol w:w="1685"/>
              <w:gridCol w:w="2177"/>
            </w:tblGrid>
            <w:tr w:rsidR="009C0F53" w:rsidRPr="00165F85" w14:paraId="649AA178" w14:textId="77777777" w:rsidTr="00E748A1">
              <w:trPr>
                <w:trHeight w:val="246"/>
              </w:trPr>
              <w:tc>
                <w:tcPr>
                  <w:tcW w:w="6544" w:type="dxa"/>
                  <w:gridSpan w:val="3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</w:tcPr>
                <w:p w14:paraId="401444A7" w14:textId="77777777" w:rsidR="0072205A" w:rsidRPr="00C72B0E" w:rsidRDefault="0072205A" w:rsidP="007D64E6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>Divisione del costo</w:t>
                  </w:r>
                </w:p>
              </w:tc>
            </w:tr>
            <w:tr w:rsidR="009C0F53" w:rsidRPr="00165F85" w14:paraId="703965AA" w14:textId="77777777" w:rsidTr="00010232">
              <w:trPr>
                <w:trHeight w:val="349"/>
              </w:trPr>
              <w:tc>
                <w:tcPr>
                  <w:tcW w:w="2682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1B315A87" w14:textId="77777777" w:rsidR="0072205A" w:rsidRPr="006F6D1A" w:rsidRDefault="0072205A" w:rsidP="00623129">
                  <w:pPr>
                    <w:rPr>
                      <w:rFonts w:ascii="Arial Narrow" w:hAnsi="Arial Narrow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 xml:space="preserve">Materiale: </w:t>
                  </w:r>
                </w:p>
              </w:tc>
              <w:tc>
                <w:tcPr>
                  <w:tcW w:w="1685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F6AB007" w14:textId="3CA99EAD" w:rsidR="0072205A" w:rsidRPr="00C72B0E" w:rsidRDefault="0072205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7" w:name="base_costMat0"/>
                  <w:bookmarkEnd w:id="87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10.13 USD</w:t>
                  </w:r>
                </w:p>
              </w:tc>
              <w:tc>
                <w:tcPr>
                  <w:tcW w:w="2177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AEFE538" w14:textId="77CD1E16" w:rsidR="0072205A" w:rsidRPr="00C72B0E" w:rsidRDefault="0072205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88" w:name="base_percentMat0"/>
                  <w:bookmarkEnd w:id="88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85%</w:t>
                  </w:r>
                </w:p>
              </w:tc>
            </w:tr>
            <w:tr w:rsidR="009C0F53" w:rsidRPr="00165F85" w14:paraId="64CF8F18" w14:textId="77777777" w:rsidTr="00623129">
              <w:trPr>
                <w:trHeight w:val="349"/>
              </w:trPr>
              <w:tc>
                <w:tcPr>
                  <w:tcW w:w="2682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4FE202B" w14:textId="77777777" w:rsidR="0072205A" w:rsidRPr="006F6D1A" w:rsidRDefault="0072205A" w:rsidP="00623129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Fabbricazione: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42503BE" w14:textId="130835F2" w:rsidR="0072205A" w:rsidRPr="00C72B0E" w:rsidRDefault="0072205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89" w:name="base_costMfg0"/>
                  <w:bookmarkEnd w:id="89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1.81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1B0D35A4" w14:textId="4B646E89" w:rsidR="0072205A" w:rsidRPr="00C72B0E" w:rsidRDefault="0072205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0" w:name="base_percentMfg0"/>
                  <w:bookmarkEnd w:id="90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15%</w:t>
                  </w:r>
                </w:p>
              </w:tc>
            </w:tr>
            <w:tr w:rsidR="009C0F53" w:rsidRPr="00165F85" w14:paraId="354F18F7" w14:textId="77777777" w:rsidTr="00B71A3E">
              <w:trPr>
                <w:trHeight w:val="349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9B1869B" w14:textId="6ED659C1" w:rsidR="0072205A" w:rsidRPr="006F6D1A" w:rsidRDefault="0072205A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bookmarkStart w:id="91" w:name="base_MarkupDiscountLabel1"/>
                  <w:bookmarkEnd w:id="91"/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Annotazione: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A859796" w14:textId="5F2314C2" w:rsidR="0072205A" w:rsidRPr="00C72B0E" w:rsidRDefault="0072205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2" w:name="base_costMD1"/>
                  <w:bookmarkEnd w:id="92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21546EE" w14:textId="5FE03C87" w:rsidR="0072205A" w:rsidRPr="00C72B0E" w:rsidRDefault="0072205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3" w:name="base_percentMD0"/>
                  <w:bookmarkEnd w:id="93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70E3852A" w14:textId="77777777" w:rsidTr="00B71A3E">
              <w:trPr>
                <w:trHeight w:val="162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367D82FD" w14:textId="77777777" w:rsidR="0072205A" w:rsidRPr="006F6D1A" w:rsidRDefault="0072205A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816F3CA" w14:textId="77777777" w:rsidR="0072205A" w:rsidRPr="00C72B0E" w:rsidRDefault="0072205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7393319F" w14:textId="77777777" w:rsidR="0072205A" w:rsidRPr="00C72B0E" w:rsidRDefault="0072205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757C6557" w14:textId="77777777" w:rsidTr="00A16220">
              <w:trPr>
                <w:trHeight w:val="117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3788561" w14:textId="77777777" w:rsidR="0072205A" w:rsidRPr="006F6D1A" w:rsidRDefault="0072205A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1A1D473" w14:textId="77777777" w:rsidR="0072205A" w:rsidRPr="00C72B0E" w:rsidRDefault="0072205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85FFD11" w14:textId="77777777" w:rsidR="0072205A" w:rsidRPr="00C72B0E" w:rsidRDefault="0072205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  <w:tr w:rsidR="00B71A3E" w:rsidRPr="00165F85" w14:paraId="085620EE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048B796" w14:textId="77777777" w:rsidR="0072205A" w:rsidRPr="006F6D1A" w:rsidRDefault="0072205A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Stampo:</w:t>
                  </w: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40B7CE6F" w14:textId="387EF005" w:rsidR="0072205A" w:rsidRPr="00C72B0E" w:rsidRDefault="0072205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4" w:name="base_costMold0"/>
                  <w:bookmarkEnd w:id="94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0.00 USD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677431A" w14:textId="78CAB5A5" w:rsidR="0072205A" w:rsidRPr="00C72B0E" w:rsidRDefault="0072205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  <w:bookmarkStart w:id="95" w:name="base_percentMold0"/>
                  <w:bookmarkEnd w:id="95"/>
                  <w:r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  <w:t>0%</w:t>
                  </w:r>
                </w:p>
              </w:tc>
            </w:tr>
            <w:tr w:rsidR="00B71A3E" w:rsidRPr="00165F85" w14:paraId="046E3591" w14:textId="77777777" w:rsidTr="00A16220">
              <w:trPr>
                <w:trHeight w:val="70"/>
              </w:trPr>
              <w:tc>
                <w:tcPr>
                  <w:tcW w:w="2682" w:type="dxa"/>
                  <w:tcBorders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6B39EDD3" w14:textId="77777777" w:rsidR="0072205A" w:rsidRPr="006F6D1A" w:rsidRDefault="0072205A" w:rsidP="00350F13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865ADAB" w14:textId="77777777" w:rsidR="0072205A" w:rsidRPr="00C72B0E" w:rsidRDefault="0072205A" w:rsidP="006231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</w:p>
              </w:tc>
              <w:tc>
                <w:tcPr>
                  <w:tcW w:w="217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5FC42FE4" w14:textId="77777777" w:rsidR="0072205A" w:rsidRPr="00C72B0E" w:rsidRDefault="0072205A" w:rsidP="00623129">
                  <w:pPr>
                    <w:jc w:val="right"/>
                    <w:rPr>
                      <w:rFonts w:ascii="Arial Narrow" w:hAnsi="Arial Narrow"/>
                      <w:color w:val="718883"/>
                      <w:sz w:val="20"/>
                      <w:szCs w:val="20"/>
                    </w:rPr>
                  </w:pPr>
                </w:p>
              </w:tc>
            </w:tr>
          </w:tbl>
          <w:p w14:paraId="1309B932" w14:textId="77777777" w:rsidR="0072205A" w:rsidRDefault="0072205A" w:rsidP="000E084B"/>
          <w:tbl>
            <w:tblPr>
              <w:tblW w:w="6540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2670"/>
              <w:gridCol w:w="3870"/>
            </w:tblGrid>
            <w:tr w:rsidR="00D23071" w:rsidRPr="00165F85" w14:paraId="314B1A9C" w14:textId="77777777" w:rsidTr="0068320A">
              <w:trPr>
                <w:trHeight w:val="246"/>
              </w:trPr>
              <w:tc>
                <w:tcPr>
                  <w:tcW w:w="26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77126B82" w14:textId="77777777" w:rsidR="0072205A" w:rsidRPr="006F6D1A" w:rsidRDefault="0072205A" w:rsidP="0068320A">
                  <w:pPr>
                    <w:rPr>
                      <w:rFonts w:ascii="Arial Narrow" w:hAnsi="Arial Narrow"/>
                      <w:color w:val="004B7A"/>
                      <w:sz w:val="28"/>
                      <w:szCs w:val="28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8"/>
                      <w:szCs w:val="28"/>
                    </w:rPr>
                    <w:t xml:space="preserve">Tempo stimato per parte: 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nil"/>
                    <w:bottom w:val="single" w:sz="24" w:space="0" w:color="F79646"/>
                    <w:right w:val="nil"/>
                  </w:tcBorders>
                  <w:shd w:val="clear" w:color="auto" w:fill="FFFFFF"/>
                  <w:vAlign w:val="center"/>
                </w:tcPr>
                <w:p w14:paraId="18B34AD9" w14:textId="4FBDC6F1" w:rsidR="0072205A" w:rsidRPr="00C72B0E" w:rsidRDefault="0072205A" w:rsidP="00D23071">
                  <w:pP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</w:pPr>
                  <w:bookmarkStart w:id="96" w:name="base_timepp1"/>
                  <w:bookmarkEnd w:id="96"/>
                  <w:r>
                    <w:rPr>
                      <w:rFonts w:ascii="Arial Narrow" w:hAnsi="Arial Narrow"/>
                      <w:b/>
                      <w:color w:val="718883"/>
                      <w:sz w:val="28"/>
                      <w:szCs w:val="28"/>
                    </w:rPr>
                    <w:t>00:36:07</w:t>
                  </w:r>
                </w:p>
              </w:tc>
            </w:tr>
            <w:tr w:rsidR="00D23071" w:rsidRPr="00165F85" w14:paraId="6980B7F4" w14:textId="77777777" w:rsidTr="00010232">
              <w:trPr>
                <w:trHeight w:val="349"/>
              </w:trPr>
              <w:tc>
                <w:tcPr>
                  <w:tcW w:w="2670" w:type="dxa"/>
                  <w:tcBorders>
                    <w:top w:val="single" w:sz="24" w:space="0" w:color="004B7A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294899DB" w14:textId="77777777" w:rsidR="0072205A" w:rsidRPr="006F6D1A" w:rsidRDefault="0072205A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Impostazioni:</w:t>
                  </w:r>
                </w:p>
              </w:tc>
              <w:tc>
                <w:tcPr>
                  <w:tcW w:w="3870" w:type="dxa"/>
                  <w:tcBorders>
                    <w:top w:val="single" w:sz="24" w:space="0" w:color="004B7A"/>
                    <w:left w:val="single" w:sz="4" w:space="0" w:color="808080"/>
                    <w:bottom w:val="nil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61432F76" w14:textId="3E85E04C" w:rsidR="0072205A" w:rsidRPr="00C72B0E" w:rsidRDefault="0072205A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7" w:name="base_SetupTime0"/>
                  <w:bookmarkEnd w:id="97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00:10:00</w:t>
                  </w:r>
                </w:p>
              </w:tc>
            </w:tr>
            <w:tr w:rsidR="00D23071" w:rsidRPr="00C72B0E" w14:paraId="0CE6CA95" w14:textId="77777777" w:rsidTr="0068320A">
              <w:trPr>
                <w:trHeight w:val="349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single" w:sz="4" w:space="0" w:color="808080"/>
                  </w:tcBorders>
                  <w:shd w:val="clear" w:color="auto" w:fill="FFFFFF"/>
                  <w:vAlign w:val="center"/>
                </w:tcPr>
                <w:p w14:paraId="0A1DEFAC" w14:textId="77777777" w:rsidR="0072205A" w:rsidRPr="006F6D1A" w:rsidRDefault="0072205A" w:rsidP="0068320A">
                  <w:pP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color w:val="004B7A"/>
                      <w:sz w:val="20"/>
                      <w:szCs w:val="20"/>
                    </w:rPr>
                    <w:t>Operazioni:</w:t>
                  </w:r>
                </w:p>
              </w:tc>
              <w:tc>
                <w:tcPr>
                  <w:tcW w:w="3870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9805FC5" w14:textId="30FA87CC" w:rsidR="0072205A" w:rsidRPr="00C72B0E" w:rsidRDefault="0072205A" w:rsidP="00D23071">
                  <w:pP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</w:pPr>
                  <w:bookmarkStart w:id="98" w:name="base_OperationTime0"/>
                  <w:bookmarkEnd w:id="98"/>
                  <w:r>
                    <w:rPr>
                      <w:rFonts w:ascii="Arial Narrow" w:hAnsi="Arial Narrow" w:cs="AkzidenzGroteskBE-Regular"/>
                      <w:color w:val="718883"/>
                      <w:sz w:val="20"/>
                      <w:szCs w:val="20"/>
                    </w:rPr>
                    <w:t>00:26:07</w:t>
                  </w:r>
                </w:p>
              </w:tc>
            </w:tr>
          </w:tbl>
          <w:p w14:paraId="0CF66A95" w14:textId="77777777" w:rsidR="0072205A" w:rsidRPr="00C22079" w:rsidRDefault="0072205A" w:rsidP="000E084B"/>
        </w:tc>
      </w:tr>
    </w:tbl>
    <w:p w14:paraId="5A7D4726" w14:textId="77777777" w:rsidR="0072205A" w:rsidRDefault="0072205A" w:rsidP="00F26F2E">
      <w:r>
        <w:br w:type="page"/>
      </w:r>
    </w:p>
    <w:tbl>
      <w:tblPr>
        <w:tblW w:w="10773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  <w:tblLook w:val="00A0" w:firstRow="1" w:lastRow="0" w:firstColumn="1" w:lastColumn="0" w:noHBand="0" w:noVBand="0"/>
      </w:tblPr>
      <w:tblGrid>
        <w:gridCol w:w="360"/>
        <w:gridCol w:w="796"/>
        <w:gridCol w:w="1776"/>
        <w:gridCol w:w="38"/>
        <w:gridCol w:w="763"/>
        <w:gridCol w:w="1307"/>
        <w:gridCol w:w="270"/>
        <w:gridCol w:w="1530"/>
        <w:gridCol w:w="1350"/>
        <w:gridCol w:w="450"/>
        <w:gridCol w:w="810"/>
        <w:gridCol w:w="1323"/>
      </w:tblGrid>
      <w:tr w:rsidR="008F7767" w:rsidRPr="00C22079" w14:paraId="3908D30A" w14:textId="77777777" w:rsidTr="00010232">
        <w:trPr>
          <w:trHeight w:val="490"/>
        </w:trPr>
        <w:tc>
          <w:tcPr>
            <w:tcW w:w="10773" w:type="dxa"/>
            <w:gridSpan w:val="12"/>
            <w:tcBorders>
              <w:top w:val="single" w:sz="4" w:space="0" w:color="D9D9D9"/>
              <w:left w:val="single" w:sz="4" w:space="0" w:color="D9D9D9"/>
              <w:bottom w:val="single" w:sz="18" w:space="0" w:color="004B7A"/>
              <w:right w:val="single" w:sz="4" w:space="0" w:color="D9D9D9"/>
            </w:tcBorders>
            <w:vAlign w:val="center"/>
          </w:tcPr>
          <w:p w14:paraId="131F7644" w14:textId="77777777" w:rsidR="0072205A" w:rsidRPr="00A575D9" w:rsidRDefault="0072205A" w:rsidP="000E084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 w:cs="AkzidenzGroteskBE-Md"/>
                <w:b/>
                <w:color w:val="004B7A"/>
              </w:rPr>
              <w:t>Rapporto costi</w:t>
            </w:r>
          </w:p>
        </w:tc>
      </w:tr>
      <w:tr w:rsidR="008F7767" w:rsidRPr="00C22079" w14:paraId="1296417E" w14:textId="77777777" w:rsidTr="00010232">
        <w:trPr>
          <w:trHeight w:val="477"/>
        </w:trPr>
        <w:tc>
          <w:tcPr>
            <w:tcW w:w="360" w:type="dxa"/>
            <w:tcBorders>
              <w:top w:val="single" w:sz="18" w:space="0" w:color="004B7A"/>
              <w:left w:val="single" w:sz="4" w:space="0" w:color="D9D9D9"/>
            </w:tcBorders>
          </w:tcPr>
          <w:p w14:paraId="2294F349" w14:textId="77777777" w:rsidR="0072205A" w:rsidRPr="00C22079" w:rsidRDefault="0072205A" w:rsidP="000E084B">
            <w:pPr>
              <w:jc w:val="center"/>
            </w:pPr>
            <w:r>
              <w:pict w14:anchorId="3BE7E0A9">
                <v:shape id="Picture 25" o:spid="_x0000_s2051" type="#_x0000_t75" style="position:absolute;left:0;text-align:left;margin-left:-5.15pt;margin-top:17.65pt;width:540pt;height:51.35pt;z-index:-251658240;visibility:visible;mso-position-horizontal-relative:text;mso-position-vertical-relative:text">
                  <v:imagedata r:id="rId11" o:title=""/>
                </v:shape>
              </w:pict>
            </w:r>
          </w:p>
        </w:tc>
        <w:tc>
          <w:tcPr>
            <w:tcW w:w="2610" w:type="dxa"/>
            <w:gridSpan w:val="3"/>
            <w:tcBorders>
              <w:top w:val="single" w:sz="18" w:space="0" w:color="004B7A"/>
            </w:tcBorders>
          </w:tcPr>
          <w:p w14:paraId="47460A64" w14:textId="77777777" w:rsidR="0072205A" w:rsidRPr="00C22079" w:rsidRDefault="0072205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340" w:type="dxa"/>
            <w:gridSpan w:val="3"/>
            <w:tcBorders>
              <w:top w:val="single" w:sz="18" w:space="0" w:color="004B7A"/>
            </w:tcBorders>
          </w:tcPr>
          <w:p w14:paraId="6509741E" w14:textId="77777777" w:rsidR="0072205A" w:rsidRPr="00C22079" w:rsidRDefault="0072205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3330" w:type="dxa"/>
            <w:gridSpan w:val="3"/>
            <w:tcBorders>
              <w:top w:val="single" w:sz="18" w:space="0" w:color="004B7A"/>
            </w:tcBorders>
          </w:tcPr>
          <w:p w14:paraId="36B8A247" w14:textId="77777777" w:rsidR="0072205A" w:rsidRPr="00C22079" w:rsidRDefault="0072205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FF8500"/>
                <w:sz w:val="14"/>
                <w:szCs w:val="14"/>
              </w:rPr>
            </w:pPr>
          </w:p>
        </w:tc>
        <w:tc>
          <w:tcPr>
            <w:tcW w:w="2133" w:type="dxa"/>
            <w:gridSpan w:val="2"/>
            <w:tcBorders>
              <w:top w:val="single" w:sz="18" w:space="0" w:color="004B7A"/>
              <w:right w:val="single" w:sz="4" w:space="0" w:color="D9D9D9"/>
            </w:tcBorders>
          </w:tcPr>
          <w:p w14:paraId="64364F8A" w14:textId="77777777" w:rsidR="0072205A" w:rsidRPr="006F6D1A" w:rsidRDefault="0072205A" w:rsidP="000E084B">
            <w:pPr>
              <w:widowControl w:val="0"/>
              <w:autoSpaceDE w:val="0"/>
              <w:autoSpaceDN w:val="0"/>
              <w:adjustRightInd w:val="0"/>
              <w:rPr>
                <w:rFonts w:ascii="AkzidenzGroteskBE-Regular" w:hAnsi="AkzidenzGroteskBE-Regular" w:cs="AkzidenzGroteskBE-Regular"/>
                <w:color w:val="004B7A"/>
                <w:sz w:val="14"/>
                <w:szCs w:val="14"/>
              </w:rPr>
            </w:pPr>
          </w:p>
        </w:tc>
      </w:tr>
      <w:tr w:rsidR="00E72323" w:rsidRPr="00C22079" w14:paraId="65E7044D" w14:textId="77777777" w:rsidTr="00E72323">
        <w:trPr>
          <w:trHeight w:val="251"/>
        </w:trPr>
        <w:tc>
          <w:tcPr>
            <w:tcW w:w="1156" w:type="dxa"/>
            <w:gridSpan w:val="2"/>
            <w:vMerge w:val="restart"/>
            <w:tcBorders>
              <w:left w:val="single" w:sz="4" w:space="0" w:color="D9D9D9"/>
            </w:tcBorders>
          </w:tcPr>
          <w:p w14:paraId="295B48E1" w14:textId="77777777" w:rsidR="0072205A" w:rsidRPr="006F6D1A" w:rsidRDefault="0072205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Nome modello:  </w:t>
            </w:r>
          </w:p>
        </w:tc>
        <w:tc>
          <w:tcPr>
            <w:tcW w:w="1776" w:type="dxa"/>
            <w:vMerge w:val="restart"/>
            <w:tcBorders>
              <w:left w:val="single" w:sz="4" w:space="0" w:color="D9D9D9"/>
            </w:tcBorders>
          </w:tcPr>
          <w:p w14:paraId="2E07ABDE" w14:textId="1CDE854B" w:rsidR="0072205A" w:rsidRPr="00E6392D" w:rsidRDefault="0072205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99" w:name="file_name3"/>
            <w:bookmarkEnd w:id="99"/>
            <w:r>
              <w:rPr>
                <w:rFonts w:ascii="Arial Narrow" w:hAnsi="Arial Narrow"/>
                <w:color w:val="718883"/>
                <w:sz w:val="18"/>
                <w:szCs w:val="18"/>
              </w:rPr>
              <w:t>parte osso pinza</w:t>
            </w:r>
          </w:p>
        </w:tc>
        <w:tc>
          <w:tcPr>
            <w:tcW w:w="801" w:type="dxa"/>
            <w:gridSpan w:val="2"/>
            <w:vMerge w:val="restart"/>
          </w:tcPr>
          <w:p w14:paraId="77592C1A" w14:textId="77777777" w:rsidR="0072205A" w:rsidRPr="006F6D1A" w:rsidRDefault="0072205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Materiale: </w:t>
            </w:r>
          </w:p>
        </w:tc>
        <w:tc>
          <w:tcPr>
            <w:tcW w:w="1307" w:type="dxa"/>
            <w:vMerge w:val="restart"/>
          </w:tcPr>
          <w:p w14:paraId="32FDD416" w14:textId="7F1417AE" w:rsidR="0072205A" w:rsidRPr="00E6392D" w:rsidRDefault="0072205A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00" w:name="base_Material1"/>
            <w:bookmarkEnd w:id="100"/>
            <w:r>
              <w:rPr>
                <w:rFonts w:ascii="Arial Narrow" w:hAnsi="Arial Narrow"/>
                <w:color w:val="718883"/>
                <w:sz w:val="18"/>
                <w:szCs w:val="18"/>
              </w:rPr>
              <w:t>Acciaio al carbonio semplice</w:t>
            </w:r>
          </w:p>
        </w:tc>
        <w:tc>
          <w:tcPr>
            <w:tcW w:w="1800" w:type="dxa"/>
            <w:gridSpan w:val="2"/>
          </w:tcPr>
          <w:p w14:paraId="4EBE2689" w14:textId="77777777" w:rsidR="0072205A" w:rsidRPr="006F6D1A" w:rsidRDefault="0072205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 xml:space="preserve">Costo del materiale: </w:t>
            </w:r>
          </w:p>
        </w:tc>
        <w:tc>
          <w:tcPr>
            <w:tcW w:w="1350" w:type="dxa"/>
          </w:tcPr>
          <w:p w14:paraId="6FD927BD" w14:textId="523935AD" w:rsidR="0072205A" w:rsidRPr="00E6392D" w:rsidRDefault="0072205A" w:rsidP="00E72323">
            <w:pPr>
              <w:jc w:val="right"/>
              <w:rPr>
                <w:rFonts w:ascii="Arial Narrow" w:hAnsi="Arial Narrow"/>
                <w:color w:val="718883"/>
                <w:sz w:val="18"/>
                <w:szCs w:val="18"/>
              </w:rPr>
            </w:pPr>
            <w:bookmarkStart w:id="101" w:name="base_costMat1"/>
            <w:bookmarkEnd w:id="101"/>
            <w:r>
              <w:rPr>
                <w:rFonts w:ascii="Arial Narrow" w:hAnsi="Arial Narrow"/>
                <w:color w:val="718883"/>
                <w:sz w:val="18"/>
                <w:szCs w:val="18"/>
              </w:rPr>
              <w:t>10.13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8D672EB" w14:textId="77777777" w:rsidR="0072205A" w:rsidRPr="006F6D1A" w:rsidRDefault="0072205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Costo totale /parte: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5603ABEA" w14:textId="19AAE2B8" w:rsidR="0072205A" w:rsidRPr="00857946" w:rsidRDefault="0072205A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02" w:name="base_costpp0"/>
            <w:bookmarkEnd w:id="102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11.93 USD</w:t>
            </w:r>
          </w:p>
        </w:tc>
      </w:tr>
      <w:tr w:rsidR="00E72323" w:rsidRPr="00C22079" w14:paraId="6050E087" w14:textId="77777777" w:rsidTr="00E72323">
        <w:trPr>
          <w:trHeight w:val="249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6A9CE512" w14:textId="77777777" w:rsidR="0072205A" w:rsidRPr="006F6D1A" w:rsidRDefault="0072205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200CE159" w14:textId="77777777" w:rsidR="0072205A" w:rsidRPr="00E6392D" w:rsidRDefault="0072205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292DC5D6" w14:textId="77777777" w:rsidR="0072205A" w:rsidRPr="006F6D1A" w:rsidRDefault="0072205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5C0B668D" w14:textId="77777777" w:rsidR="0072205A" w:rsidRPr="00E6392D" w:rsidRDefault="0072205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nil"/>
            </w:tcBorders>
          </w:tcPr>
          <w:p w14:paraId="3C6A17D3" w14:textId="77777777" w:rsidR="0072205A" w:rsidRPr="006F6D1A" w:rsidRDefault="0072205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Costo fabbricazione:</w:t>
            </w:r>
          </w:p>
        </w:tc>
        <w:tc>
          <w:tcPr>
            <w:tcW w:w="1350" w:type="dxa"/>
            <w:tcBorders>
              <w:top w:val="nil"/>
            </w:tcBorders>
          </w:tcPr>
          <w:p w14:paraId="4D20C302" w14:textId="3D0A3372" w:rsidR="0072205A" w:rsidRPr="00E6392D" w:rsidRDefault="0072205A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3" w:name="base_costMfg1"/>
            <w:bookmarkEnd w:id="103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1.81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CE5F6E5" w14:textId="77777777" w:rsidR="0072205A" w:rsidRPr="00E6392D" w:rsidRDefault="0072205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Tempo totale /parte:</w:t>
            </w: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  <w:vAlign w:val="center"/>
          </w:tcPr>
          <w:p w14:paraId="1D3DA0DC" w14:textId="1D93F229" w:rsidR="0072205A" w:rsidRPr="00E6392D" w:rsidRDefault="0072205A" w:rsidP="00E72323">
            <w:pP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</w:pPr>
            <w:bookmarkStart w:id="104" w:name="base_timepp0"/>
            <w:bookmarkEnd w:id="104"/>
            <w:r>
              <w:rPr>
                <w:rFonts w:ascii="Arial Narrow" w:hAnsi="Arial Narrow" w:cs="AkzidenzGroteskBE-Regular"/>
                <w:b/>
                <w:color w:val="718883"/>
                <w:sz w:val="18"/>
                <w:szCs w:val="18"/>
              </w:rPr>
              <w:t>00:36:07</w:t>
            </w:r>
          </w:p>
        </w:tc>
      </w:tr>
      <w:tr w:rsidR="00E72323" w:rsidRPr="00C22079" w14:paraId="2E57738C" w14:textId="77777777" w:rsidTr="00E72323">
        <w:trPr>
          <w:trHeight w:val="395"/>
        </w:trPr>
        <w:tc>
          <w:tcPr>
            <w:tcW w:w="1156" w:type="dxa"/>
            <w:gridSpan w:val="2"/>
            <w:vMerge/>
            <w:tcBorders>
              <w:left w:val="single" w:sz="4" w:space="0" w:color="D9D9D9"/>
            </w:tcBorders>
          </w:tcPr>
          <w:p w14:paraId="19C27542" w14:textId="77777777" w:rsidR="0072205A" w:rsidRPr="006F6D1A" w:rsidRDefault="0072205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776" w:type="dxa"/>
            <w:vMerge/>
            <w:tcBorders>
              <w:left w:val="single" w:sz="4" w:space="0" w:color="D9D9D9"/>
            </w:tcBorders>
          </w:tcPr>
          <w:p w14:paraId="54193320" w14:textId="77777777" w:rsidR="0072205A" w:rsidRPr="00E6392D" w:rsidRDefault="0072205A" w:rsidP="00BB0250">
            <w:pPr>
              <w:widowControl w:val="0"/>
              <w:tabs>
                <w:tab w:val="left" w:pos="0"/>
                <w:tab w:val="left" w:pos="147"/>
              </w:tabs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801" w:type="dxa"/>
            <w:gridSpan w:val="2"/>
            <w:vMerge/>
          </w:tcPr>
          <w:p w14:paraId="65CB3DC5" w14:textId="77777777" w:rsidR="0072205A" w:rsidRPr="006F6D1A" w:rsidRDefault="0072205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  <w:tc>
          <w:tcPr>
            <w:tcW w:w="1307" w:type="dxa"/>
            <w:vMerge/>
          </w:tcPr>
          <w:p w14:paraId="410DA507" w14:textId="77777777" w:rsidR="0072205A" w:rsidRPr="00E6392D" w:rsidRDefault="0072205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</w:p>
        </w:tc>
        <w:tc>
          <w:tcPr>
            <w:tcW w:w="1800" w:type="dxa"/>
            <w:gridSpan w:val="2"/>
          </w:tcPr>
          <w:p w14:paraId="4380DE0D" w14:textId="542DC82B" w:rsidR="0072205A" w:rsidRPr="006F6D1A" w:rsidRDefault="0072205A" w:rsidP="00E72323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  <w:bookmarkStart w:id="105" w:name="base_MarkupDiscountLabel0"/>
            <w:bookmarkEnd w:id="105"/>
            <w:r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  <w:t>Annotazione:</w:t>
            </w:r>
          </w:p>
        </w:tc>
        <w:tc>
          <w:tcPr>
            <w:tcW w:w="1350" w:type="dxa"/>
          </w:tcPr>
          <w:p w14:paraId="41D370C3" w14:textId="303E3FD1" w:rsidR="0072205A" w:rsidRPr="00E6392D" w:rsidRDefault="0072205A" w:rsidP="00E72323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</w:pPr>
            <w:bookmarkStart w:id="106" w:name="base_costMD0"/>
            <w:bookmarkEnd w:id="106"/>
            <w:r>
              <w:rPr>
                <w:rFonts w:ascii="Arial Narrow" w:hAnsi="Arial Narrow" w:cs="AkzidenzGroteskBE-Regular"/>
                <w:color w:val="718883"/>
                <w:sz w:val="18"/>
                <w:szCs w:val="18"/>
              </w:rPr>
              <w:t>0.00 USD</w:t>
            </w:r>
          </w:p>
        </w:tc>
        <w:tc>
          <w:tcPr>
            <w:tcW w:w="126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799D316" w14:textId="77777777" w:rsidR="0072205A" w:rsidRPr="00E6392D" w:rsidRDefault="0072205A" w:rsidP="00BB0250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kzidenzGroteskBE-Regular"/>
                <w:color w:val="FF8500"/>
                <w:sz w:val="18"/>
                <w:szCs w:val="18"/>
              </w:rPr>
            </w:pPr>
          </w:p>
        </w:tc>
        <w:tc>
          <w:tcPr>
            <w:tcW w:w="1323" w:type="dxa"/>
            <w:tcBorders>
              <w:left w:val="nil"/>
              <w:right w:val="single" w:sz="4" w:space="0" w:color="D9D9D9"/>
            </w:tcBorders>
            <w:shd w:val="clear" w:color="auto" w:fill="auto"/>
          </w:tcPr>
          <w:p w14:paraId="1343E290" w14:textId="77777777" w:rsidR="0072205A" w:rsidRPr="006F6D1A" w:rsidRDefault="0072205A" w:rsidP="00BB0250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Arial Narrow" w:hAnsi="Arial Narrow" w:cs="AkzidenzGroteskBE-Regular"/>
                <w:color w:val="004B7A"/>
                <w:sz w:val="18"/>
                <w:szCs w:val="18"/>
              </w:rPr>
            </w:pPr>
          </w:p>
        </w:tc>
      </w:tr>
      <w:tr w:rsidR="008E7553" w:rsidRPr="00C22079" w14:paraId="3A887E90" w14:textId="77777777" w:rsidTr="00E72323">
        <w:trPr>
          <w:trHeight w:val="513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6BF89567" w14:textId="77777777" w:rsidR="0072205A" w:rsidRPr="00D51783" w:rsidRDefault="0072205A" w:rsidP="00E6444D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Linea base: divisione del costo di fabbricazione</w:t>
            </w:r>
          </w:p>
        </w:tc>
      </w:tr>
      <w:tr w:rsidR="008E7553" w:rsidRPr="00C22079" w14:paraId="7D40FD2F" w14:textId="77777777" w:rsidTr="00E72323">
        <w:trPr>
          <w:trHeight w:val="10440"/>
        </w:trPr>
        <w:tc>
          <w:tcPr>
            <w:tcW w:w="10773" w:type="dxa"/>
            <w:gridSpan w:val="12"/>
            <w:tcBorders>
              <w:left w:val="single" w:sz="4" w:space="0" w:color="D9D9D9"/>
              <w:right w:val="single" w:sz="4" w:space="0" w:color="D9D9D9"/>
            </w:tcBorders>
          </w:tcPr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17"/>
              <w:gridCol w:w="3378"/>
              <w:gridCol w:w="3989"/>
            </w:tblGrid>
            <w:tr w:rsidR="00E206A9" w:rsidRPr="00D02B41" w14:paraId="709039FB" w14:textId="77777777" w:rsidTr="00010232">
              <w:trPr>
                <w:cantSplit/>
                <w:trHeight w:val="428"/>
              </w:trPr>
              <w:tc>
                <w:tcPr>
                  <w:tcW w:w="321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216C34C1" w14:textId="7DCD3ABE" w:rsidR="0072205A" w:rsidRPr="006F6D1A" w:rsidRDefault="0072205A" w:rsidP="00DF6F22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 operazione</w:t>
                  </w:r>
                  <w:bookmarkStart w:id="107" w:name="base_OperationSetupCostTbl0"/>
                  <w:bookmarkEnd w:id="107"/>
                </w:p>
              </w:tc>
              <w:tc>
                <w:tcPr>
                  <w:tcW w:w="3378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F308CCE" w14:textId="77777777" w:rsidR="0072205A" w:rsidRPr="00D02B41" w:rsidRDefault="0072205A" w:rsidP="00FF475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(hh:mm:ss)</w:t>
                  </w:r>
                </w:p>
              </w:tc>
              <w:tc>
                <w:tcPr>
                  <w:tcW w:w="3989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149699A0" w14:textId="1FC04602" w:rsidR="0072205A" w:rsidRPr="00D02B41" w:rsidRDefault="0072205A" w:rsidP="00FF475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08" w:name="base_currency18"/>
                  <w:bookmarkEnd w:id="108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E206A9" w:rsidRPr="00D02B41" w14:paraId="152C4EE2" w14:textId="77777777" w:rsidTr="00010232">
              <w:trPr>
                <w:trHeight w:val="400"/>
              </w:trPr>
              <w:tc>
                <w:tcPr>
                  <w:tcW w:w="321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80D4E7D" w14:textId="0CB6BE50" w:rsidR="0072205A" w:rsidRPr="00D02B41" w:rsidRDefault="0072205A" w:rsidP="00FF4755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 operazione 1</w:t>
                  </w:r>
                </w:p>
              </w:tc>
              <w:tc>
                <w:tcPr>
                  <w:tcW w:w="3378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188F86F" w14:textId="59AFBC15" w:rsidR="0072205A" w:rsidRPr="00D02B41" w:rsidRDefault="0072205A" w:rsidP="00FF475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3989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EAFB129" w14:textId="45CF543C" w:rsidR="0072205A" w:rsidRPr="00D02B41" w:rsidRDefault="0072205A" w:rsidP="00FF4755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0.25</w:t>
                  </w:r>
                </w:p>
              </w:tc>
            </w:tr>
            <w:tr w:rsidR="00E206A9" w:rsidRPr="00D02B41" w14:paraId="1590DBDE" w14:textId="77777777" w:rsidTr="00010232">
              <w:trPr>
                <w:trHeight w:val="400"/>
              </w:trPr>
              <w:tc>
                <w:tcPr>
                  <w:tcW w:w="321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5FDAF789" w14:textId="77777777" w:rsidR="0072205A" w:rsidRPr="006F6D1A" w:rsidRDefault="0072205A" w:rsidP="00FF4755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Totale </w:t>
                  </w:r>
                </w:p>
              </w:tc>
              <w:tc>
                <w:tcPr>
                  <w:tcW w:w="3378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6E572EE3" w14:textId="1289EB22" w:rsidR="0072205A" w:rsidRPr="00D02B41" w:rsidRDefault="0072205A" w:rsidP="00DF6F22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09" w:name="base_OperationtimeTtlSetupOp0"/>
                  <w:bookmarkEnd w:id="109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3989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47DA1CD4" w14:textId="500E407B" w:rsidR="0072205A" w:rsidRPr="00D02B41" w:rsidRDefault="0072205A" w:rsidP="00DF6F22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0" w:name="base_OperationcostTtlSetupOp0"/>
                  <w:bookmarkEnd w:id="110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0.25</w:t>
                  </w:r>
                </w:p>
              </w:tc>
            </w:tr>
          </w:tbl>
          <w:p w14:paraId="714F87DF" w14:textId="77777777" w:rsidR="0072205A" w:rsidRDefault="0072205A" w:rsidP="005366B0">
            <w:pPr>
              <w:rPr>
                <w:sz w:val="18"/>
                <w:szCs w:val="18"/>
              </w:rPr>
            </w:pPr>
          </w:p>
          <w:tbl>
            <w:tblPr>
              <w:tblW w:w="10584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6"/>
              <w:gridCol w:w="3361"/>
              <w:gridCol w:w="4037"/>
            </w:tblGrid>
            <w:tr w:rsidR="002263EE" w:rsidRPr="00F736DF" w14:paraId="29E58F9C" w14:textId="77777777" w:rsidTr="00010232">
              <w:trPr>
                <w:cantSplit/>
                <w:trHeight w:val="428"/>
              </w:trPr>
              <w:tc>
                <w:tcPr>
                  <w:tcW w:w="3186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06BDFE56" w14:textId="4356F86F" w:rsidR="0072205A" w:rsidRPr="006F6D1A" w:rsidRDefault="0072205A" w:rsidP="00173BBA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Impostazioni carico e scarico</w:t>
                  </w:r>
                  <w:bookmarkStart w:id="111" w:name="base_SetupCostTbl0"/>
                  <w:bookmarkEnd w:id="111"/>
                </w:p>
              </w:tc>
              <w:tc>
                <w:tcPr>
                  <w:tcW w:w="3361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41D2D9CC" w14:textId="77777777" w:rsidR="0072205A" w:rsidRPr="00F736DF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(hh:mm:ss)</w:t>
                  </w:r>
                </w:p>
              </w:tc>
              <w:tc>
                <w:tcPr>
                  <w:tcW w:w="4037" w:type="dxa"/>
                  <w:tcBorders>
                    <w:top w:val="single" w:sz="4" w:space="0" w:color="808080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shd w:val="clear" w:color="auto" w:fill="F2F2F2"/>
                  <w:vAlign w:val="center"/>
                </w:tcPr>
                <w:p w14:paraId="50FA358F" w14:textId="3BFC39C6" w:rsidR="0072205A" w:rsidRPr="00F736DF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(</w:t>
                  </w:r>
                  <w:bookmarkStart w:id="112" w:name="base_currency16"/>
                  <w:bookmarkEnd w:id="112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2263EE" w:rsidRPr="00F736DF" w14:paraId="782ED030" w14:textId="77777777" w:rsidTr="00010232">
              <w:trPr>
                <w:trHeight w:val="400"/>
              </w:trPr>
              <w:tc>
                <w:tcPr>
                  <w:tcW w:w="3186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6C31349" w14:textId="4DCC9350" w:rsidR="0072205A" w:rsidRPr="00281B55" w:rsidRDefault="0072205A" w:rsidP="00173BBA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Imposta operazione 1</w:t>
                  </w:r>
                </w:p>
              </w:tc>
              <w:tc>
                <w:tcPr>
                  <w:tcW w:w="3361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64C7B986" w14:textId="3C3C3BBB" w:rsidR="0072205A" w:rsidRPr="00281B55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00:05:00</w:t>
                  </w:r>
                </w:p>
              </w:tc>
              <w:tc>
                <w:tcPr>
                  <w:tcW w:w="4037" w:type="dxa"/>
                  <w:tcBorders>
                    <w:top w:val="single" w:sz="18" w:space="0" w:color="004B7A"/>
                    <w:left w:val="single" w:sz="4" w:space="0" w:color="808080"/>
                    <w:bottom w:val="single" w:sz="18" w:space="0" w:color="F79646"/>
                    <w:right w:val="single" w:sz="4" w:space="0" w:color="808080"/>
                  </w:tcBorders>
                  <w:vAlign w:val="center"/>
                </w:tcPr>
                <w:p w14:paraId="5D2539FF" w14:textId="6DCC3C56" w:rsidR="0072205A" w:rsidRPr="00281B55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0.25</w:t>
                  </w:r>
                </w:p>
              </w:tc>
            </w:tr>
            <w:tr w:rsidR="002263EE" w:rsidRPr="00F736DF" w14:paraId="0E5654F6" w14:textId="77777777" w:rsidTr="00010232">
              <w:trPr>
                <w:trHeight w:val="400"/>
              </w:trPr>
              <w:tc>
                <w:tcPr>
                  <w:tcW w:w="3186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36F5B880" w14:textId="77777777" w:rsidR="0072205A" w:rsidRPr="006F6D1A" w:rsidRDefault="0072205A" w:rsidP="00173BBA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 xml:space="preserve">Totale </w:t>
                  </w:r>
                </w:p>
              </w:tc>
              <w:tc>
                <w:tcPr>
                  <w:tcW w:w="3361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14:paraId="0BB3D21B" w14:textId="51908CAE" w:rsidR="0072205A" w:rsidRPr="00692531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3" w:name="base_timeTtlSetupOp0"/>
                  <w:bookmarkEnd w:id="113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00:05:00</w:t>
                  </w:r>
                </w:p>
              </w:tc>
              <w:tc>
                <w:tcPr>
                  <w:tcW w:w="4037" w:type="dxa"/>
                  <w:tcBorders>
                    <w:top w:val="single" w:sz="18" w:space="0" w:color="004B7A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vAlign w:val="center"/>
                </w:tcPr>
                <w:p w14:paraId="0C9013DA" w14:textId="3171DE68" w:rsidR="0072205A" w:rsidRPr="00692531" w:rsidRDefault="0072205A" w:rsidP="00173BBA">
                  <w:pPr>
                    <w:jc w:val="right"/>
                    <w:rPr>
                      <w:rFonts w:ascii="Arial Narrow" w:hAnsi="Arial Narrow" w:cs="AkzidenzGroteskBE-Regular"/>
                      <w:b/>
                      <w:color w:val="718883"/>
                    </w:rPr>
                  </w:pPr>
                  <w:bookmarkStart w:id="114" w:name="base_costTtlSetupOp0"/>
                  <w:bookmarkEnd w:id="114"/>
                  <w:r>
                    <w:rPr>
                      <w:rFonts w:ascii="Arial Narrow" w:hAnsi="Arial Narrow" w:cs="AkzidenzGroteskBE-Regular"/>
                      <w:b/>
                      <w:color w:val="718883"/>
                    </w:rPr>
                    <w:t>0.25</w:t>
                  </w:r>
                </w:p>
              </w:tc>
            </w:tr>
          </w:tbl>
          <w:p w14:paraId="21060EC7" w14:textId="77777777" w:rsidR="0072205A" w:rsidRDefault="0072205A" w:rsidP="005366B0">
            <w:pPr>
              <w:rPr>
                <w:sz w:val="18"/>
                <w:szCs w:val="18"/>
              </w:rPr>
            </w:pPr>
          </w:p>
          <w:tbl>
            <w:tblPr>
              <w:tblW w:w="10507" w:type="dxa"/>
              <w:tblBorders>
                <w:top w:val="single" w:sz="8" w:space="0" w:color="F79646"/>
                <w:left w:val="single" w:sz="8" w:space="0" w:color="F79646"/>
                <w:bottom w:val="single" w:sz="8" w:space="0" w:color="F79646"/>
                <w:right w:val="single" w:sz="8" w:space="0" w:color="F79646"/>
                <w:insideH w:val="single" w:sz="8" w:space="0" w:color="F79646"/>
                <w:insideV w:val="single" w:sz="8" w:space="0" w:color="F7964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87"/>
              <w:gridCol w:w="3060"/>
              <w:gridCol w:w="1890"/>
              <w:gridCol w:w="2070"/>
            </w:tblGrid>
            <w:tr w:rsidR="00323825" w:rsidRPr="00D02B41" w14:paraId="413EB5F6" w14:textId="77777777" w:rsidTr="00010232">
              <w:trPr>
                <w:cantSplit/>
                <w:trHeight w:val="446"/>
              </w:trPr>
              <w:tc>
                <w:tcPr>
                  <w:tcW w:w="3487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00719E9F" w14:textId="77777777" w:rsidR="0072205A" w:rsidRPr="006F6D1A" w:rsidRDefault="0072205A" w:rsidP="00275D29">
                  <w:pP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004B7A"/>
                    </w:rPr>
                    <w:t>Operazione aggiuntiva</w:t>
                  </w:r>
                </w:p>
                <w:p w14:paraId="21DEE153" w14:textId="06B8B68E" w:rsidR="0072205A" w:rsidRPr="006F6D1A" w:rsidRDefault="0072205A" w:rsidP="00275D29">
                  <w:pPr>
                    <w:rPr>
                      <w:rFonts w:ascii="Arial Narrow" w:hAnsi="Arial Narrow"/>
                      <w:b/>
                      <w:bCs/>
                      <w:color w:val="004B7A"/>
                    </w:rPr>
                  </w:pPr>
                  <w:bookmarkStart w:id="115" w:name="base_AdditiveOpeartionTbl0"/>
                  <w:bookmarkEnd w:id="115"/>
                </w:p>
              </w:tc>
              <w:tc>
                <w:tcPr>
                  <w:tcW w:w="306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E770364" w14:textId="77777777" w:rsidR="0072205A" w:rsidRPr="00D02B41" w:rsidRDefault="0072205A" w:rsidP="00275D29">
                  <w:pPr>
                    <w:jc w:val="right"/>
                    <w:rPr>
                      <w:rFonts w:ascii="Arial Narrow" w:hAnsi="Arial Narrow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Tempo (hh:mm:ss)</w:t>
                  </w: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6CA21A8" w14:textId="77777777" w:rsidR="0072205A" w:rsidRPr="00C83AE1" w:rsidRDefault="0072205A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Fabbricazione</w:t>
                  </w:r>
                </w:p>
                <w:p w14:paraId="0379F1BE" w14:textId="60EB3FD2" w:rsidR="0072205A" w:rsidRPr="00D02B41" w:rsidRDefault="0072205A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Costo(</w:t>
                  </w:r>
                  <w:bookmarkStart w:id="116" w:name="base_currency15"/>
                  <w:bookmarkEnd w:id="116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F79646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83BB2FA" w14:textId="77777777" w:rsidR="0072205A" w:rsidRDefault="0072205A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Costo stampo</w:t>
                  </w:r>
                </w:p>
                <w:p w14:paraId="254E206D" w14:textId="5B8037D8" w:rsidR="0072205A" w:rsidRPr="00D02B41" w:rsidRDefault="0072205A" w:rsidP="00423B65">
                  <w:pPr>
                    <w:jc w:val="right"/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(</w:t>
                  </w:r>
                  <w:bookmarkStart w:id="117" w:name="base_currency14"/>
                  <w:bookmarkEnd w:id="117"/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USD / Parte</w:t>
                  </w:r>
                  <w:r>
                    <w:rPr>
                      <w:rFonts w:ascii="Arial Narrow" w:hAnsi="Arial Narrow" w:cs="AkzidenzGroteskBE-Regular"/>
                      <w:b/>
                      <w:bCs/>
                      <w:color w:val="718883"/>
                    </w:rPr>
                    <w:t>)</w:t>
                  </w:r>
                </w:p>
              </w:tc>
            </w:tr>
            <w:tr w:rsidR="00323825" w:rsidRPr="00D02B41" w14:paraId="2B276381" w14:textId="77777777" w:rsidTr="00010232">
              <w:trPr>
                <w:trHeight w:val="416"/>
              </w:trPr>
              <w:tc>
                <w:tcPr>
                  <w:tcW w:w="3487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1DD77955" w14:textId="786E0489" w:rsidR="0072205A" w:rsidRPr="00D02B41" w:rsidRDefault="0072205A" w:rsidP="00275D29">
                  <w:pPr>
                    <w:rPr>
                      <w:rFonts w:ascii="Arial Narrow" w:hAnsi="Arial Narrow"/>
                      <w:b/>
                      <w:bCs/>
                      <w:color w:val="808080"/>
                    </w:rPr>
                  </w:pPr>
                  <w:r>
                    <w:rPr>
                      <w:rFonts w:ascii="Arial Narrow" w:hAnsi="Arial Narrow"/>
                      <w:b/>
                      <w:bCs/>
                      <w:color w:val="808080"/>
                    </w:rPr>
                    <w:t>Stampa in 3D</w:t>
                  </w:r>
                </w:p>
              </w:tc>
              <w:tc>
                <w:tcPr>
                  <w:tcW w:w="306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6E5678FC" w14:textId="2FB0E3EC" w:rsidR="0072205A" w:rsidRPr="00D02B41" w:rsidRDefault="0072205A" w:rsidP="00275D29">
                  <w:pPr>
                    <w:jc w:val="right"/>
                    <w:rPr>
                      <w:rFonts w:ascii="Arial Narrow" w:hAnsi="Arial Narrow"/>
                      <w:color w:val="718883"/>
                    </w:rPr>
                  </w:pPr>
                  <w:r>
                    <w:rPr>
                      <w:rFonts w:ascii="Arial Narrow" w:hAnsi="Arial Narrow"/>
                      <w:color w:val="718883"/>
                    </w:rPr>
                    <w:t>00:26:07</w:t>
                  </w:r>
                </w:p>
              </w:tc>
              <w:tc>
                <w:tcPr>
                  <w:tcW w:w="189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066C43DA" w14:textId="30249ACB" w:rsidR="0072205A" w:rsidRPr="00D02B41" w:rsidRDefault="0072205A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1.31</w:t>
                  </w:r>
                </w:p>
              </w:tc>
              <w:tc>
                <w:tcPr>
                  <w:tcW w:w="2070" w:type="dxa"/>
                  <w:tcBorders>
                    <w:top w:val="single" w:sz="18" w:space="0" w:color="004B7A"/>
                    <w:left w:val="single" w:sz="4" w:space="0" w:color="auto"/>
                    <w:bottom w:val="single" w:sz="2" w:space="0" w:color="auto"/>
                    <w:right w:val="single" w:sz="4" w:space="0" w:color="auto"/>
                  </w:tcBorders>
                  <w:vAlign w:val="center"/>
                </w:tcPr>
                <w:p w14:paraId="0273AFAE" w14:textId="07533138" w:rsidR="0072205A" w:rsidRPr="00D02B41" w:rsidRDefault="0072205A" w:rsidP="00275D29">
                  <w:pPr>
                    <w:jc w:val="right"/>
                    <w:rPr>
                      <w:rFonts w:ascii="Arial Narrow" w:hAnsi="Arial Narrow" w:cs="AkzidenzGroteskBE-Regular"/>
                      <w:color w:val="718883"/>
                    </w:rPr>
                  </w:pPr>
                  <w:r>
                    <w:rPr>
                      <w:rFonts w:ascii="Arial Narrow" w:hAnsi="Arial Narrow" w:cs="AkzidenzGroteskBE-Regular"/>
                      <w:color w:val="718883"/>
                    </w:rPr>
                    <w:t>N/A</w:t>
                  </w:r>
                </w:p>
              </w:tc>
            </w:tr>
          </w:tbl>
          <w:p w14:paraId="212115AC" w14:textId="77777777" w:rsidR="0072205A" w:rsidRDefault="0072205A" w:rsidP="005366B0">
            <w:pPr>
              <w:rPr>
                <w:sz w:val="18"/>
                <w:szCs w:val="18"/>
              </w:rPr>
            </w:pPr>
          </w:p>
          <w:p w14:paraId="342915CB" w14:textId="77777777" w:rsidR="0072205A" w:rsidRDefault="0072205A" w:rsidP="00D402B5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  <w:t>Operazioni di impostazione</w:t>
            </w:r>
            <w:bookmarkStart w:id="118" w:name="base_SetupTreeList0"/>
            <w:bookmarkEnd w:id="118"/>
          </w:p>
          <w:p w14:paraId="1BB5E09A" w14:textId="77777777" w:rsidR="0072205A" w:rsidRPr="0072205A" w:rsidRDefault="0072205A" w:rsidP="0072205A">
            <w:pPr>
              <w:numPr>
                <w:ilvl w:val="0"/>
                <w:numId w:val="3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 w:rsidRPr="0072205A">
              <w:rPr>
                <w:rFonts w:ascii="Arial Narrow" w:hAnsi="Arial Narrow" w:cs="AkzidenzGroteskBE-Regular"/>
                <w:b/>
                <w:color w:val="718883"/>
                <w:szCs w:val="28"/>
              </w:rPr>
              <w:t>Imposta operazione 1</w:t>
            </w:r>
          </w:p>
          <w:p w14:paraId="4A4679AD" w14:textId="77777777" w:rsidR="0072205A" w:rsidRPr="0072205A" w:rsidRDefault="0072205A" w:rsidP="0072205A">
            <w:pPr>
              <w:numPr>
                <w:ilvl w:val="1"/>
                <w:numId w:val="3"/>
              </w:num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  <w:r w:rsidRPr="0072205A">
              <w:rPr>
                <w:rFonts w:ascii="Arial Narrow" w:hAnsi="Arial Narrow" w:cs="AkzidenzGroteskBE-Regular"/>
                <w:b/>
                <w:color w:val="718883"/>
                <w:szCs w:val="28"/>
              </w:rPr>
              <w:t>Stampa in 3D</w:t>
            </w:r>
          </w:p>
          <w:p w14:paraId="7054B8C3" w14:textId="2B7625C6" w:rsidR="0072205A" w:rsidRPr="0072205A" w:rsidRDefault="0072205A" w:rsidP="0072205A">
            <w:pPr>
              <w:rPr>
                <w:rFonts w:ascii="Arial Narrow" w:hAnsi="Arial Narrow" w:cs="AkzidenzGroteskBE-Regular"/>
                <w:b/>
                <w:color w:val="718883"/>
                <w:sz w:val="28"/>
                <w:szCs w:val="28"/>
              </w:rPr>
            </w:pPr>
          </w:p>
        </w:tc>
      </w:tr>
    </w:tbl>
    <w:p w14:paraId="413DF27A" w14:textId="77777777" w:rsidR="0072205A" w:rsidRDefault="0072205A" w:rsidP="005366B0">
      <w:pPr>
        <w:tabs>
          <w:tab w:val="left" w:pos="360"/>
        </w:tabs>
        <w:ind w:right="-1260"/>
      </w:pPr>
    </w:p>
    <w:p w14:paraId="008C1CA6" w14:textId="77777777" w:rsidR="0072205A" w:rsidRDefault="0072205A" w:rsidP="005366B0">
      <w:pPr>
        <w:tabs>
          <w:tab w:val="left" w:pos="360"/>
        </w:tabs>
        <w:ind w:right="-1260"/>
      </w:pPr>
    </w:p>
    <w:p w14:paraId="1A33B61E" w14:textId="77777777" w:rsidR="0072205A" w:rsidRDefault="0072205A" w:rsidP="005366B0">
      <w:pPr>
        <w:tabs>
          <w:tab w:val="left" w:pos="360"/>
        </w:tabs>
        <w:ind w:right="-1260"/>
      </w:pPr>
    </w:p>
    <w:p w14:paraId="4CDE5E03" w14:textId="77777777" w:rsidR="0072205A" w:rsidRDefault="0072205A" w:rsidP="005366B0">
      <w:pPr>
        <w:tabs>
          <w:tab w:val="left" w:pos="360"/>
        </w:tabs>
        <w:ind w:right="-1260"/>
      </w:pPr>
    </w:p>
    <w:p w14:paraId="09C97884" w14:textId="77777777" w:rsidR="0072205A" w:rsidRDefault="0072205A" w:rsidP="005366B0">
      <w:pPr>
        <w:tabs>
          <w:tab w:val="left" w:pos="360"/>
        </w:tabs>
        <w:ind w:right="-1260"/>
      </w:pPr>
    </w:p>
    <w:sectPr w:rsidR="003433E3" w:rsidSect="0072205A">
      <w:footerReference w:type="default" r:id="rId13"/>
      <w:pgSz w:w="12240" w:h="15840" w:code="1"/>
      <w:pgMar w:top="540" w:right="720" w:bottom="360" w:left="72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CD81E" w14:textId="77777777" w:rsidR="0072205A" w:rsidRDefault="0072205A">
      <w:r>
        <w:separator/>
      </w:r>
    </w:p>
  </w:endnote>
  <w:endnote w:type="continuationSeparator" w:id="0">
    <w:p w14:paraId="350AE4F6" w14:textId="77777777" w:rsidR="0072205A" w:rsidRDefault="00722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kzidenzGroteskBE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kzidenzGroteskBE-Md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D2B0E" w14:textId="77777777" w:rsidR="0072205A" w:rsidRDefault="0072205A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  <w:p w14:paraId="19897142" w14:textId="77777777" w:rsidR="0072205A" w:rsidRDefault="0072205A" w:rsidP="0022470B">
    <w:pPr>
      <w:pStyle w:val="Pidipagina"/>
      <w:tabs>
        <w:tab w:val="clear" w:pos="4844"/>
        <w:tab w:val="clear" w:pos="9689"/>
        <w:tab w:val="center" w:pos="5400"/>
        <w:tab w:val="right" w:pos="10800"/>
      </w:tabs>
      <w:jc w:val="right"/>
    </w:pPr>
    <w:r>
      <w:rPr>
        <w:color w:val="718883"/>
      </w:rPr>
      <w:pict w14:anchorId="7A353A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1pt;height:18.25pt">
          <v:imagedata r:id="rId1" o:title="sw-flat-vector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D6BB1" w14:textId="77777777" w:rsidR="0072205A" w:rsidRDefault="0072205A">
      <w:r>
        <w:separator/>
      </w:r>
    </w:p>
  </w:footnote>
  <w:footnote w:type="continuationSeparator" w:id="0">
    <w:p w14:paraId="6383993B" w14:textId="77777777" w:rsidR="0072205A" w:rsidRDefault="007220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B5CBC"/>
    <w:multiLevelType w:val="hybridMultilevel"/>
    <w:tmpl w:val="A6BE7942"/>
    <w:lvl w:ilvl="0" w:tplc="3B685D50">
      <w:start w:val="1"/>
      <w:numFmt w:val="decimal"/>
      <w:lvlText w:val="%1."/>
      <w:lvlJc w:val="left"/>
      <w:pPr>
        <w:ind w:left="360" w:firstLine="0"/>
      </w:pPr>
      <w:rPr>
        <w:sz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C51AE"/>
    <w:multiLevelType w:val="hybridMultilevel"/>
    <w:tmpl w:val="82965CB4"/>
    <w:lvl w:ilvl="0" w:tplc="AD82FCC4">
      <w:start w:val="1"/>
      <w:numFmt w:val="decimal"/>
      <w:lvlText w:val="%1."/>
      <w:lvlJc w:val="left"/>
      <w:pPr>
        <w:ind w:left="360" w:firstLine="0"/>
      </w:pPr>
      <w:rPr>
        <w:sz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159782">
    <w:abstractNumId w:val="0"/>
  </w:num>
  <w:num w:numId="2" w16cid:durableId="2036616354">
    <w:abstractNumId w:val="0"/>
    <w:lvlOverride w:ilvl="0">
      <w:lvl w:ilvl="0" w:tplc="3B685D50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  <w:num w:numId="3" w16cid:durableId="396173693">
    <w:abstractNumId w:val="1"/>
  </w:num>
  <w:num w:numId="4" w16cid:durableId="1124884560">
    <w:abstractNumId w:val="1"/>
    <w:lvlOverride w:ilvl="0">
      <w:lvl w:ilvl="0" w:tplc="AD82FCC4">
        <w:start w:val="1"/>
        <w:numFmt w:val="lowerLetter"/>
        <w:lvlText w:val="%1."/>
        <w:lvlJc w:val="left"/>
        <w:pPr>
          <w:ind w:left="1080" w:firstLine="0"/>
        </w:pPr>
        <w:rPr>
          <w:sz w:val="24"/>
        </w:rPr>
      </w:lvl>
    </w:lvlOverride>
    <w:lvlOverride w:ilvl="1">
      <w:lvl w:ilvl="1" w:tplc="04100019" w:tentative="1">
        <w:start w:val="1"/>
        <w:numFmt w:val="lowerLetter"/>
        <w:lvlText w:val="%2."/>
        <w:lvlJc w:val="left"/>
        <w:pPr>
          <w:ind w:left="2160" w:hanging="360"/>
        </w:pPr>
      </w:lvl>
    </w:lvlOverride>
    <w:lvlOverride w:ilvl="2">
      <w:lvl w:ilvl="2" w:tplc="0410001B" w:tentative="1">
        <w:start w:val="1"/>
        <w:numFmt w:val="lowerRoman"/>
        <w:lvlText w:val="%3."/>
        <w:lvlJc w:val="right"/>
        <w:pPr>
          <w:ind w:left="2880" w:hanging="180"/>
        </w:pPr>
      </w:lvl>
    </w:lvlOverride>
    <w:lvlOverride w:ilvl="3">
      <w:lvl w:ilvl="3" w:tplc="0410000F" w:tentative="1">
        <w:start w:val="1"/>
        <w:numFmt w:val="decimal"/>
        <w:lvlText w:val="%4."/>
        <w:lvlJc w:val="left"/>
        <w:pPr>
          <w:ind w:left="3600" w:hanging="360"/>
        </w:pPr>
      </w:lvl>
    </w:lvlOverride>
    <w:lvlOverride w:ilvl="4">
      <w:lvl w:ilvl="4" w:tplc="04100019" w:tentative="1">
        <w:start w:val="1"/>
        <w:numFmt w:val="lowerLetter"/>
        <w:lvlText w:val="%5."/>
        <w:lvlJc w:val="left"/>
        <w:pPr>
          <w:ind w:left="4320" w:hanging="360"/>
        </w:pPr>
      </w:lvl>
    </w:lvlOverride>
    <w:lvlOverride w:ilvl="5">
      <w:lvl w:ilvl="5" w:tplc="0410001B" w:tentative="1">
        <w:start w:val="1"/>
        <w:numFmt w:val="lowerRoman"/>
        <w:lvlText w:val="%6."/>
        <w:lvlJc w:val="right"/>
        <w:pPr>
          <w:ind w:left="5040" w:hanging="180"/>
        </w:pPr>
      </w:lvl>
    </w:lvlOverride>
    <w:lvlOverride w:ilvl="6">
      <w:lvl w:ilvl="6" w:tplc="0410000F" w:tentative="1">
        <w:start w:val="1"/>
        <w:numFmt w:val="decimal"/>
        <w:lvlText w:val="%7."/>
        <w:lvlJc w:val="left"/>
        <w:pPr>
          <w:ind w:left="5760" w:hanging="360"/>
        </w:pPr>
      </w:lvl>
    </w:lvlOverride>
    <w:lvlOverride w:ilvl="7">
      <w:lvl w:ilvl="7" w:tplc="04100019" w:tentative="1">
        <w:start w:val="1"/>
        <w:numFmt w:val="lowerLetter"/>
        <w:lvlText w:val="%8."/>
        <w:lvlJc w:val="left"/>
        <w:pPr>
          <w:ind w:left="6480" w:hanging="360"/>
        </w:pPr>
      </w:lvl>
    </w:lvlOverride>
    <w:lvlOverride w:ilvl="8">
      <w:lvl w:ilvl="8" w:tplc="0410001B" w:tentative="1">
        <w:start w:val="1"/>
        <w:numFmt w:val="lowerRoman"/>
        <w:lvlText w:val="%9."/>
        <w:lvlJc w:val="right"/>
        <w:pPr>
          <w:ind w:left="720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05A"/>
    <w:rsid w:val="0072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oNotEmbedSmartTags/>
  <w:decimalSymbol w:val=","/>
  <w:listSeparator w:val=";"/>
  <w14:docId w14:val="16CE2636"/>
  <w15:chartTrackingRefBased/>
  <w15:docId w15:val="{1F4F794A-817A-4BF2-94F4-0DD025E6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val="en-US" w:eastAsia="en-US"/>
    </w:rPr>
  </w:style>
  <w:style w:type="paragraph" w:styleId="Titolo1">
    <w:name w:val="heading 1"/>
    <w:basedOn w:val="Normale"/>
    <w:next w:val="Normale"/>
    <w:link w:val="Titolo1Carattere"/>
    <w:qFormat/>
    <w:rsid w:val="00B97946"/>
    <w:pPr>
      <w:keepNext/>
      <w:spacing w:after="60"/>
      <w:outlineLvl w:val="0"/>
    </w:pPr>
    <w:rPr>
      <w:rFonts w:ascii="Arial" w:hAnsi="Arial"/>
      <w:b/>
      <w:bCs/>
      <w:color w:val="464647"/>
      <w:kern w:val="32"/>
      <w:sz w:val="28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rsid w:val="000A16D1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llegamentoipertestuale">
    <w:name w:val="Hyperlink"/>
    <w:rsid w:val="00A65B50"/>
    <w:rPr>
      <w:color w:val="0000FF"/>
      <w:u w:val="single"/>
    </w:rPr>
  </w:style>
  <w:style w:type="paragraph" w:styleId="Pidipagina">
    <w:name w:val="footer"/>
    <w:basedOn w:val="Normale"/>
    <w:link w:val="PidipaginaCarattere"/>
    <w:uiPriority w:val="99"/>
    <w:rsid w:val="000A12A0"/>
    <w:pPr>
      <w:tabs>
        <w:tab w:val="center" w:pos="4844"/>
        <w:tab w:val="right" w:pos="9689"/>
      </w:tabs>
    </w:pPr>
    <w:rPr>
      <w:lang w:val="x-none" w:eastAsia="x-none"/>
    </w:rPr>
  </w:style>
  <w:style w:type="character" w:styleId="Numeropagina">
    <w:name w:val="page number"/>
    <w:basedOn w:val="Carpredefinitoparagrafo"/>
    <w:rsid w:val="000A12A0"/>
  </w:style>
  <w:style w:type="paragraph" w:styleId="Intestazione">
    <w:name w:val="header"/>
    <w:basedOn w:val="Normale"/>
    <w:link w:val="IntestazioneCarattere"/>
    <w:rsid w:val="00F537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rsid w:val="00F53705"/>
    <w:rPr>
      <w:rFonts w:eastAsia="Times New Roman"/>
      <w:sz w:val="24"/>
      <w:szCs w:val="24"/>
    </w:rPr>
  </w:style>
  <w:style w:type="character" w:customStyle="1" w:styleId="PidipaginaCarattere">
    <w:name w:val="Piè di pagina Carattere"/>
    <w:link w:val="Pidipagina"/>
    <w:uiPriority w:val="99"/>
    <w:rsid w:val="00F53705"/>
    <w:rPr>
      <w:rFonts w:eastAsia="Times New Roman"/>
      <w:sz w:val="24"/>
      <w:szCs w:val="24"/>
    </w:rPr>
  </w:style>
  <w:style w:type="paragraph" w:styleId="Testofumetto">
    <w:name w:val="Balloon Text"/>
    <w:basedOn w:val="Normale"/>
    <w:link w:val="TestofumettoCarattere"/>
    <w:rsid w:val="00F53705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F53705"/>
    <w:rPr>
      <w:rFonts w:ascii="Tahoma" w:eastAsia="Times New Roman" w:hAnsi="Tahoma" w:cs="Tahoma"/>
      <w:sz w:val="16"/>
      <w:szCs w:val="16"/>
    </w:rPr>
  </w:style>
  <w:style w:type="table" w:styleId="Elencomedio2-Colore6">
    <w:name w:val="Medium List 2 Accent 6"/>
    <w:basedOn w:val="Tabellanormale"/>
    <w:uiPriority w:val="66"/>
    <w:rsid w:val="00165F85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fondochiaro-Colore6">
    <w:name w:val="Light Shading Accent 6"/>
    <w:basedOn w:val="Tabellanormale"/>
    <w:uiPriority w:val="60"/>
    <w:rsid w:val="009109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Grigliachiara-Colore6">
    <w:name w:val="Light Grid Accent 6"/>
    <w:basedOn w:val="Tabellanormale"/>
    <w:uiPriority w:val="62"/>
    <w:rsid w:val="00F736DF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styleId="Rimandocommento">
    <w:name w:val="annotation reference"/>
    <w:rsid w:val="003D386E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3D386E"/>
    <w:rPr>
      <w:sz w:val="20"/>
      <w:szCs w:val="20"/>
      <w:lang w:val="x-none" w:eastAsia="x-none"/>
    </w:rPr>
  </w:style>
  <w:style w:type="character" w:customStyle="1" w:styleId="TestocommentoCarattere">
    <w:name w:val="Testo commento Carattere"/>
    <w:link w:val="Testocommento"/>
    <w:rsid w:val="003D386E"/>
    <w:rPr>
      <w:rFonts w:eastAsia="Times New Roman"/>
    </w:rPr>
  </w:style>
  <w:style w:type="paragraph" w:styleId="Soggettocommento">
    <w:name w:val="annotation subject"/>
    <w:basedOn w:val="Testocommento"/>
    <w:next w:val="Testocommento"/>
    <w:link w:val="SoggettocommentoCarattere"/>
    <w:rsid w:val="003D386E"/>
    <w:rPr>
      <w:b/>
      <w:bCs/>
    </w:rPr>
  </w:style>
  <w:style w:type="character" w:customStyle="1" w:styleId="SoggettocommentoCarattere">
    <w:name w:val="Soggetto commento Carattere"/>
    <w:link w:val="Soggettocommento"/>
    <w:rsid w:val="003D386E"/>
    <w:rPr>
      <w:rFonts w:eastAsia="Times New Roman"/>
      <w:b/>
      <w:bCs/>
    </w:rPr>
  </w:style>
  <w:style w:type="table" w:styleId="Elencomedio1-Colore6">
    <w:name w:val="Medium List 1 Accent 6"/>
    <w:basedOn w:val="Tabellanormale"/>
    <w:uiPriority w:val="65"/>
    <w:rsid w:val="00E045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character" w:customStyle="1" w:styleId="Titolo1Carattere">
    <w:name w:val="Titolo 1 Carattere"/>
    <w:link w:val="Titolo1"/>
    <w:rsid w:val="00B97946"/>
    <w:rPr>
      <w:rFonts w:ascii="Arial" w:eastAsia="Times New Roman" w:hAnsi="Arial"/>
      <w:b/>
      <w:bCs/>
      <w:color w:val="464647"/>
      <w:kern w:val="3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CostingReport_Machining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96443-501A-47E5-BFFD-05E59333C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CostingReport_Machining</Template>
  <TotalTime>1</TotalTime>
  <Pages>5</Pages>
  <Words>495</Words>
  <Characters>2826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Small Army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</dc:creator>
  <cp:keywords/>
  <cp:lastModifiedBy>ilaria costa</cp:lastModifiedBy>
  <cp:revision>1</cp:revision>
  <cp:lastPrinted>2012-11-20T23:15:00Z</cp:lastPrinted>
  <dcterms:created xsi:type="dcterms:W3CDTF">2024-01-21T10:18:00Z</dcterms:created>
  <dcterms:modified xsi:type="dcterms:W3CDTF">2024-01-21T10:19:00Z</dcterms:modified>
</cp:coreProperties>
</file>