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815" w:type="dxa"/>
        <w:tblInd w:w="115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ayout w:type="fixed"/>
        <w:tblCellMar>
          <w:left w:w="115" w:type="dxa"/>
          <w:right w:w="115" w:type="dxa"/>
        </w:tblCellMar>
        <w:tblLook w:val="00A0" w:firstRow="1" w:lastRow="0" w:firstColumn="1" w:lastColumn="0" w:noHBand="0" w:noVBand="0"/>
      </w:tblPr>
      <w:tblGrid>
        <w:gridCol w:w="3600"/>
        <w:gridCol w:w="275"/>
        <w:gridCol w:w="6940"/>
      </w:tblGrid>
      <w:tr w:rsidR="00CE409C" w:rsidRPr="00C22079" w14:paraId="645458B3" w14:textId="77777777" w:rsidTr="00FE0366">
        <w:trPr>
          <w:trHeight w:val="1340"/>
        </w:trPr>
        <w:tc>
          <w:tcPr>
            <w:tcW w:w="3600" w:type="dxa"/>
            <w:vAlign w:val="center"/>
          </w:tcPr>
          <w:p w14:paraId="4E0D973F" w14:textId="371C99F0" w:rsidR="00EF2770" w:rsidRPr="00C22079" w:rsidRDefault="00EF2770" w:rsidP="005F0073">
            <w:bookmarkStart w:id="0" w:name="company_logo0"/>
            <w:bookmarkEnd w:id="0"/>
          </w:p>
        </w:tc>
        <w:tc>
          <w:tcPr>
            <w:tcW w:w="7215" w:type="dxa"/>
            <w:gridSpan w:val="2"/>
            <w:vMerge w:val="restart"/>
          </w:tcPr>
          <w:p w14:paraId="7A7035E8" w14:textId="77777777" w:rsidR="00EF2770" w:rsidRPr="00B97946" w:rsidRDefault="00EF2770" w:rsidP="00B97946">
            <w:pPr>
              <w:pStyle w:val="Titolo1"/>
              <w:jc w:val="right"/>
            </w:pPr>
            <w:proofErr w:type="spellStart"/>
            <w:r>
              <w:t>Rapporto</w:t>
            </w:r>
            <w:proofErr w:type="spellEnd"/>
            <w:r>
              <w:t xml:space="preserve"> SOLIDWORKS Costing</w:t>
            </w:r>
          </w:p>
          <w:p w14:paraId="77B1353D" w14:textId="77777777" w:rsidR="00EF2770" w:rsidRPr="00617411" w:rsidRDefault="00EF2770" w:rsidP="00617411">
            <w:pPr>
              <w:rPr>
                <w:sz w:val="28"/>
                <w:szCs w:val="28"/>
              </w:rPr>
            </w:pPr>
          </w:p>
        </w:tc>
      </w:tr>
      <w:tr w:rsidR="00CE409C" w:rsidRPr="00C22079" w14:paraId="51D6BFEE" w14:textId="77777777" w:rsidTr="00FE0366">
        <w:trPr>
          <w:trHeight w:val="262"/>
        </w:trPr>
        <w:tc>
          <w:tcPr>
            <w:tcW w:w="3600" w:type="dxa"/>
            <w:vAlign w:val="center"/>
          </w:tcPr>
          <w:p w14:paraId="12DBA877" w14:textId="4FD8E379" w:rsidR="00EF2770" w:rsidRPr="00A92C61" w:rsidRDefault="00EF2770" w:rsidP="00CE409C">
            <w:pPr>
              <w:rPr>
                <w:rFonts w:ascii="Arial Narrow" w:hAnsi="Arial Narrow"/>
              </w:rPr>
            </w:pPr>
            <w:bookmarkStart w:id="1" w:name="company_name0"/>
            <w:bookmarkEnd w:id="1"/>
            <w:r>
              <w:rPr>
                <w:rFonts w:ascii="Arial Narrow" w:hAnsi="Arial Narrow"/>
              </w:rPr>
              <w:t xml:space="preserve"> </w:t>
            </w:r>
          </w:p>
        </w:tc>
        <w:tc>
          <w:tcPr>
            <w:tcW w:w="7215" w:type="dxa"/>
            <w:gridSpan w:val="2"/>
            <w:vMerge/>
          </w:tcPr>
          <w:p w14:paraId="0FDAA41E" w14:textId="77777777" w:rsidR="00EF2770" w:rsidRPr="00C22079" w:rsidRDefault="00EF2770" w:rsidP="00C34106">
            <w:pPr>
              <w:jc w:val="right"/>
            </w:pPr>
          </w:p>
        </w:tc>
      </w:tr>
      <w:tr w:rsidR="00CE409C" w:rsidRPr="00C22079" w14:paraId="1FD72A0A" w14:textId="77777777" w:rsidTr="00FE0366">
        <w:trPr>
          <w:trHeight w:val="262"/>
        </w:trPr>
        <w:tc>
          <w:tcPr>
            <w:tcW w:w="3600" w:type="dxa"/>
            <w:vAlign w:val="center"/>
          </w:tcPr>
          <w:p w14:paraId="368DEDAB" w14:textId="3C64AFB9" w:rsidR="00EF2770" w:rsidRDefault="00EF2770" w:rsidP="009F04FC">
            <w:pPr>
              <w:rPr>
                <w:rFonts w:ascii="Arial Narrow" w:hAnsi="Arial Narrow" w:cs="AkzidenzGroteskBE-Regular"/>
                <w:color w:val="94A6A2"/>
                <w:sz w:val="18"/>
                <w:szCs w:val="18"/>
              </w:rPr>
            </w:pPr>
            <w:bookmarkStart w:id="2" w:name="company_address0"/>
            <w:bookmarkEnd w:id="2"/>
            <w:r>
              <w:rPr>
                <w:rFonts w:ascii="Arial Narrow" w:hAnsi="Arial Narrow" w:cs="AkzidenzGroteskBE-Regular"/>
                <w:color w:val="94A6A2"/>
                <w:sz w:val="18"/>
                <w:szCs w:val="18"/>
              </w:rPr>
              <w:t xml:space="preserve"> </w:t>
            </w:r>
          </w:p>
        </w:tc>
        <w:tc>
          <w:tcPr>
            <w:tcW w:w="7215" w:type="dxa"/>
            <w:gridSpan w:val="2"/>
            <w:vMerge/>
          </w:tcPr>
          <w:p w14:paraId="7DE39BA6" w14:textId="77777777" w:rsidR="00EF2770" w:rsidRPr="00C22079" w:rsidRDefault="00EF2770" w:rsidP="00C34106">
            <w:pPr>
              <w:jc w:val="right"/>
            </w:pPr>
          </w:p>
        </w:tc>
      </w:tr>
      <w:tr w:rsidR="00CE409C" w:rsidRPr="00C22079" w14:paraId="3E6EAE1E" w14:textId="77777777" w:rsidTr="00FE0366">
        <w:trPr>
          <w:trHeight w:val="262"/>
        </w:trPr>
        <w:tc>
          <w:tcPr>
            <w:tcW w:w="3600" w:type="dxa"/>
            <w:vAlign w:val="center"/>
          </w:tcPr>
          <w:p w14:paraId="1C74897E" w14:textId="7DB616AF" w:rsidR="00EF2770" w:rsidRDefault="00EF2770" w:rsidP="00682165">
            <w:pPr>
              <w:rPr>
                <w:rFonts w:ascii="Arial Narrow" w:hAnsi="Arial Narrow" w:cs="AkzidenzGroteskBE-Regular"/>
                <w:color w:val="94A6A2"/>
                <w:sz w:val="18"/>
                <w:szCs w:val="18"/>
              </w:rPr>
            </w:pPr>
            <w:bookmarkStart w:id="3" w:name="company_url0"/>
            <w:bookmarkEnd w:id="3"/>
            <w:r>
              <w:rPr>
                <w:rFonts w:ascii="Arial Narrow" w:hAnsi="Arial Narrow" w:cs="AkzidenzGroteskBE-Regular"/>
                <w:color w:val="94A6A2"/>
                <w:sz w:val="18"/>
                <w:szCs w:val="18"/>
              </w:rPr>
              <w:t xml:space="preserve"> </w:t>
            </w:r>
          </w:p>
        </w:tc>
        <w:tc>
          <w:tcPr>
            <w:tcW w:w="7215" w:type="dxa"/>
            <w:gridSpan w:val="2"/>
            <w:vMerge/>
          </w:tcPr>
          <w:p w14:paraId="3DCB61AB" w14:textId="77777777" w:rsidR="00EF2770" w:rsidRPr="00C22079" w:rsidRDefault="00EF2770" w:rsidP="00C34106">
            <w:pPr>
              <w:jc w:val="right"/>
            </w:pPr>
          </w:p>
        </w:tc>
      </w:tr>
      <w:tr w:rsidR="00C34106" w:rsidRPr="00C22079" w14:paraId="3A917AC5" w14:textId="77777777" w:rsidTr="00FE0366">
        <w:trPr>
          <w:trHeight w:val="963"/>
        </w:trPr>
        <w:tc>
          <w:tcPr>
            <w:tcW w:w="10815" w:type="dxa"/>
            <w:gridSpan w:val="3"/>
          </w:tcPr>
          <w:p w14:paraId="371A9C4D" w14:textId="77777777" w:rsidR="00EF2770" w:rsidRDefault="00EF2770" w:rsidP="00C34106"/>
          <w:tbl>
            <w:tblPr>
              <w:tblpPr w:leftFromText="187" w:rightFromText="187" w:topFromText="144" w:vertAnchor="text" w:horzAnchor="margin" w:tblpY="1"/>
              <w:tblW w:w="12779" w:type="dxa"/>
              <w:tblBorders>
                <w:top w:val="single" w:sz="18" w:space="0" w:color="004B7A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340"/>
              <w:gridCol w:w="2281"/>
              <w:gridCol w:w="2902"/>
              <w:gridCol w:w="3524"/>
              <w:gridCol w:w="3732"/>
            </w:tblGrid>
            <w:tr w:rsidR="003433E3" w:rsidRPr="00CB49F3" w14:paraId="6B4164A8" w14:textId="77777777" w:rsidTr="003433E3">
              <w:trPr>
                <w:trHeight w:val="296"/>
              </w:trPr>
              <w:tc>
                <w:tcPr>
                  <w:tcW w:w="14" w:type="dxa"/>
                  <w:shd w:val="clear" w:color="auto" w:fill="97999B"/>
                </w:tcPr>
                <w:p w14:paraId="12EB02ED" w14:textId="77777777" w:rsidR="00EF2770" w:rsidRPr="00CB49F3" w:rsidRDefault="00EF2770" w:rsidP="00C34106">
                  <w:pPr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</w:pPr>
                  <w:r>
                    <w:rPr>
                      <w:color w:val="FFFFFF"/>
                    </w:rPr>
                    <w:t xml:space="preserve">   </w:t>
                  </w:r>
                </w:p>
              </w:tc>
              <w:tc>
                <w:tcPr>
                  <w:tcW w:w="1584" w:type="dxa"/>
                  <w:shd w:val="clear" w:color="auto" w:fill="97999B"/>
                </w:tcPr>
                <w:p w14:paraId="5CDC067A" w14:textId="4D91268B" w:rsidR="00EF2770" w:rsidRPr="00CB49F3" w:rsidRDefault="00EF2770" w:rsidP="00E9312D">
                  <w:pPr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</w:pPr>
                  <w:bookmarkStart w:id="4" w:name="person_name0"/>
                  <w:bookmarkEnd w:id="4"/>
                  <w:r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2016" w:type="dxa"/>
                  <w:shd w:val="clear" w:color="auto" w:fill="97999B"/>
                </w:tcPr>
                <w:p w14:paraId="7FF161FD" w14:textId="60400023" w:rsidR="00EF2770" w:rsidRPr="00CB49F3" w:rsidRDefault="00EF2770" w:rsidP="00E9312D">
                  <w:pPr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</w:pPr>
                  <w:bookmarkStart w:id="5" w:name="person_title0"/>
                  <w:bookmarkEnd w:id="5"/>
                  <w:r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2448" w:type="dxa"/>
                  <w:shd w:val="clear" w:color="auto" w:fill="97999B"/>
                </w:tcPr>
                <w:p w14:paraId="6A4927C9" w14:textId="747EBA7E" w:rsidR="00EF2770" w:rsidRPr="00CB49F3" w:rsidRDefault="00EF2770" w:rsidP="009817E3">
                  <w:pPr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</w:pPr>
                  <w:bookmarkStart w:id="6" w:name="person_email0"/>
                  <w:bookmarkEnd w:id="6"/>
                  <w:r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2592" w:type="dxa"/>
                  <w:shd w:val="clear" w:color="auto" w:fill="97999B"/>
                </w:tcPr>
                <w:p w14:paraId="1388340C" w14:textId="3CC57720" w:rsidR="00EF2770" w:rsidRPr="00CB49F3" w:rsidRDefault="00EF2770" w:rsidP="00E9312D">
                  <w:pPr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</w:pPr>
                  <w:bookmarkStart w:id="7" w:name="person_phone0"/>
                  <w:bookmarkEnd w:id="7"/>
                  <w:r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 w14:paraId="46BF78FE" w14:textId="77777777" w:rsidR="00EF2770" w:rsidRPr="00C22079" w:rsidRDefault="00EF2770" w:rsidP="00617411"/>
        </w:tc>
      </w:tr>
      <w:tr w:rsidR="00A62F3F" w:rsidRPr="00C22079" w14:paraId="774A77CE" w14:textId="77777777" w:rsidTr="00FE0366">
        <w:trPr>
          <w:trHeight w:val="9801"/>
        </w:trPr>
        <w:tc>
          <w:tcPr>
            <w:tcW w:w="3875" w:type="dxa"/>
            <w:gridSpan w:val="2"/>
          </w:tcPr>
          <w:p w14:paraId="2CD1955C" w14:textId="33E0A169" w:rsidR="00EF2770" w:rsidRDefault="00EF2770" w:rsidP="00A62F3F">
            <w:pPr>
              <w:jc w:val="center"/>
            </w:pPr>
            <w:bookmarkStart w:id="8" w:name="part_imgIsometric0"/>
            <w:bookmarkEnd w:id="8"/>
            <w:r>
              <w:pict w14:anchorId="50633CF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181.6pt;height:88.65pt">
                  <v:imagedata r:id="rId8" o:title="screenShotWithoutPreview"/>
                </v:shape>
              </w:pict>
            </w:r>
          </w:p>
          <w:p w14:paraId="7F5BBA5E" w14:textId="77777777" w:rsidR="00EF2770" w:rsidRDefault="00EF2770" w:rsidP="00A62F3F">
            <w:pPr>
              <w:jc w:val="center"/>
            </w:pPr>
          </w:p>
          <w:p w14:paraId="7575830F" w14:textId="6A6941C8" w:rsidR="00EF2770" w:rsidRDefault="00EF2770" w:rsidP="00A62F3F">
            <w:pPr>
              <w:jc w:val="center"/>
            </w:pPr>
            <w:bookmarkStart w:id="9" w:name="part_imgIsoWStock0"/>
            <w:bookmarkEnd w:id="9"/>
            <w:r>
              <w:pict w14:anchorId="628F6EFF">
                <v:shape id="_x0000_i1027" type="#_x0000_t75" style="width:181.6pt;height:88.65pt">
                  <v:imagedata r:id="rId9" o:title="screenShotWithPreview"/>
                </v:shape>
              </w:pict>
            </w:r>
          </w:p>
          <w:p w14:paraId="3831CDF6" w14:textId="77777777" w:rsidR="00EF2770" w:rsidRPr="00C22079" w:rsidRDefault="00EF2770" w:rsidP="00354158">
            <w:pPr>
              <w:jc w:val="right"/>
            </w:pPr>
          </w:p>
        </w:tc>
        <w:tc>
          <w:tcPr>
            <w:tcW w:w="6940" w:type="dxa"/>
            <w:vAlign w:val="center"/>
          </w:tcPr>
          <w:tbl>
            <w:tblPr>
              <w:tblW w:w="6540" w:type="dxa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2670"/>
              <w:gridCol w:w="3870"/>
            </w:tblGrid>
            <w:tr w:rsidR="005B1C37" w:rsidRPr="00165F85" w14:paraId="0E2FF73C" w14:textId="77777777" w:rsidTr="00F3006A">
              <w:trPr>
                <w:trHeight w:val="246"/>
              </w:trPr>
              <w:tc>
                <w:tcPr>
                  <w:tcW w:w="2670" w:type="dxa"/>
                  <w:tcBorders>
                    <w:top w:val="nil"/>
                    <w:left w:val="nil"/>
                    <w:bottom w:val="single" w:sz="24" w:space="0" w:color="004B7A"/>
                    <w:right w:val="nil"/>
                  </w:tcBorders>
                  <w:shd w:val="clear" w:color="auto" w:fill="FFFFFF"/>
                  <w:vAlign w:val="center"/>
                </w:tcPr>
                <w:p w14:paraId="69B7256A" w14:textId="77777777" w:rsidR="00EF2770" w:rsidRPr="006F6D1A" w:rsidRDefault="00EF2770" w:rsidP="002B1AFB">
                  <w:pPr>
                    <w:rPr>
                      <w:rFonts w:ascii="Arial Narrow" w:hAnsi="Arial Narrow"/>
                      <w:color w:val="004B7A"/>
                      <w:sz w:val="28"/>
                      <w:szCs w:val="28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Nome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modello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: 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nil"/>
                    <w:bottom w:val="single" w:sz="24" w:space="0" w:color="004B7A"/>
                    <w:right w:val="nil"/>
                  </w:tcBorders>
                  <w:shd w:val="clear" w:color="auto" w:fill="FFFFFF"/>
                  <w:vAlign w:val="center"/>
                </w:tcPr>
                <w:p w14:paraId="3223458D" w14:textId="38876292" w:rsidR="00EF2770" w:rsidRPr="00C72B0E" w:rsidRDefault="00EF2770" w:rsidP="002B1AFB">
                  <w:pPr>
                    <w:rPr>
                      <w:rFonts w:ascii="Arial Narrow" w:hAnsi="Arial Narrow"/>
                      <w:color w:val="718883"/>
                      <w:sz w:val="28"/>
                      <w:szCs w:val="28"/>
                    </w:rPr>
                  </w:pPr>
                  <w:bookmarkStart w:id="10" w:name="file_name2"/>
                  <w:bookmarkEnd w:id="10"/>
                  <w:proofErr w:type="spellStart"/>
                  <w:r>
                    <w:rPr>
                      <w:rFonts w:ascii="Arial Narrow" w:hAnsi="Arial Narrow"/>
                      <w:color w:val="718883"/>
                      <w:sz w:val="28"/>
                      <w:szCs w:val="28"/>
                    </w:rPr>
                    <w:t>Parte</w:t>
                  </w:r>
                  <w:proofErr w:type="spellEnd"/>
                  <w:r>
                    <w:rPr>
                      <w:rFonts w:ascii="Arial Narrow" w:hAnsi="Arial Narrow"/>
                      <w:color w:val="718883"/>
                      <w:sz w:val="28"/>
                      <w:szCs w:val="28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/>
                      <w:color w:val="718883"/>
                      <w:sz w:val="28"/>
                      <w:szCs w:val="28"/>
                    </w:rPr>
                    <w:t>piatta</w:t>
                  </w:r>
                  <w:proofErr w:type="spellEnd"/>
                </w:p>
              </w:tc>
            </w:tr>
            <w:tr w:rsidR="00787E61" w:rsidRPr="00165F85" w14:paraId="61BEB72E" w14:textId="77777777" w:rsidTr="00F3006A">
              <w:trPr>
                <w:trHeight w:val="349"/>
              </w:trPr>
              <w:tc>
                <w:tcPr>
                  <w:tcW w:w="2670" w:type="dxa"/>
                  <w:tcBorders>
                    <w:top w:val="single" w:sz="24" w:space="0" w:color="004B7A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612C776F" w14:textId="77777777" w:rsidR="00EF2770" w:rsidRPr="006F6D1A" w:rsidRDefault="00EF2770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Data e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ora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del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rapporto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870" w:type="dxa"/>
                  <w:tcBorders>
                    <w:top w:val="single" w:sz="24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42DADF8B" w14:textId="7E77CA22" w:rsidR="00EF2770" w:rsidRPr="00C72B0E" w:rsidRDefault="00EF2770" w:rsidP="002B1AFB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11" w:name="part_DateTime0"/>
                  <w:bookmarkEnd w:id="11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21/01/2024 15:42:08</w:t>
                  </w:r>
                </w:p>
              </w:tc>
            </w:tr>
            <w:tr w:rsidR="00E3381E" w:rsidRPr="00165F85" w14:paraId="2B054EAE" w14:textId="77777777" w:rsidTr="00F3006A">
              <w:trPr>
                <w:trHeight w:val="359"/>
              </w:trPr>
              <w:tc>
                <w:tcPr>
                  <w:tcW w:w="2670" w:type="dxa"/>
                  <w:tcBorders>
                    <w:top w:val="nil"/>
                    <w:left w:val="nil"/>
                    <w:bottom w:val="single" w:sz="24" w:space="0" w:color="004B7A"/>
                    <w:right w:val="nil"/>
                  </w:tcBorders>
                  <w:shd w:val="clear" w:color="auto" w:fill="FFFFFF"/>
                  <w:vAlign w:val="center"/>
                </w:tcPr>
                <w:p w14:paraId="6C864ED4" w14:textId="77777777" w:rsidR="00EF2770" w:rsidRPr="006F6D1A" w:rsidRDefault="00EF2770" w:rsidP="002B1AFB">
                  <w:pP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Metodo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fabbricazione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: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nil"/>
                    <w:bottom w:val="single" w:sz="24" w:space="0" w:color="004B7A"/>
                    <w:right w:val="nil"/>
                  </w:tcBorders>
                  <w:shd w:val="clear" w:color="auto" w:fill="auto"/>
                  <w:vAlign w:val="center"/>
                </w:tcPr>
                <w:p w14:paraId="778B032A" w14:textId="54926D71" w:rsidR="00EF2770" w:rsidRPr="00811234" w:rsidRDefault="00EF2770" w:rsidP="002B1AFB">
                  <w:pPr>
                    <w:rPr>
                      <w:rFonts w:ascii="Arial Narrow" w:hAnsi="Arial Narrow" w:cs="AkzidenzGroteskBE-Regular"/>
                      <w:color w:val="718883"/>
                      <w:sz w:val="28"/>
                      <w:szCs w:val="28"/>
                    </w:rPr>
                  </w:pPr>
                  <w:bookmarkStart w:id="12" w:name="part_MfgProcess0"/>
                  <w:bookmarkEnd w:id="12"/>
                  <w:proofErr w:type="spellStart"/>
                  <w:r>
                    <w:rPr>
                      <w:rFonts w:ascii="Arial Narrow" w:hAnsi="Arial Narrow" w:cs="AkzidenzGroteskBE-Regular"/>
                      <w:color w:val="718883"/>
                      <w:sz w:val="28"/>
                      <w:szCs w:val="28"/>
                    </w:rPr>
                    <w:t>Lavorazione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718883"/>
                      <w:sz w:val="28"/>
                      <w:szCs w:val="28"/>
                    </w:rPr>
                    <w:t xml:space="preserve"> a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718883"/>
                      <w:sz w:val="28"/>
                      <w:szCs w:val="28"/>
                    </w:rPr>
                    <w:t>macchina</w:t>
                  </w:r>
                  <w:proofErr w:type="spellEnd"/>
                </w:p>
              </w:tc>
            </w:tr>
            <w:tr w:rsidR="008B693A" w:rsidRPr="00165F85" w14:paraId="190A0C45" w14:textId="77777777" w:rsidTr="00F3006A">
              <w:trPr>
                <w:trHeight w:val="426"/>
              </w:trPr>
              <w:tc>
                <w:tcPr>
                  <w:tcW w:w="2670" w:type="dxa"/>
                  <w:tcBorders>
                    <w:top w:val="single" w:sz="24" w:space="0" w:color="004B7A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05A83CC3" w14:textId="77777777" w:rsidR="00EF2770" w:rsidRPr="006F6D1A" w:rsidRDefault="00EF2770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Materiale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: </w:t>
                  </w:r>
                </w:p>
              </w:tc>
              <w:tc>
                <w:tcPr>
                  <w:tcW w:w="3870" w:type="dxa"/>
                  <w:tcBorders>
                    <w:top w:val="single" w:sz="24" w:space="0" w:color="004B7A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222FA643" w14:textId="107D61E5" w:rsidR="00EF2770" w:rsidRDefault="00EF2770" w:rsidP="00192472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13" w:name="part_Material0"/>
                  <w:bookmarkEnd w:id="13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 xml:space="preserve">Acciaio al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carbonio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 xml:space="preserve"> semplice</w:t>
                  </w:r>
                </w:p>
              </w:tc>
            </w:tr>
            <w:tr w:rsidR="00E3381E" w:rsidRPr="00165F85" w14:paraId="49A79FE6" w14:textId="77777777" w:rsidTr="00354158">
              <w:trPr>
                <w:trHeight w:val="349"/>
              </w:trPr>
              <w:tc>
                <w:tcPr>
                  <w:tcW w:w="2670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318561D3" w14:textId="77777777" w:rsidR="00EF2770" w:rsidRPr="006F6D1A" w:rsidRDefault="00EF2770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Peso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inventario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: 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65069C50" w14:textId="56A7BCE3" w:rsidR="00EF2770" w:rsidRPr="00C72B0E" w:rsidRDefault="00EF2770" w:rsidP="009908F9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14" w:name="part_Weight0"/>
                  <w:bookmarkEnd w:id="14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0.01 kg</w:t>
                  </w:r>
                </w:p>
              </w:tc>
            </w:tr>
            <w:tr w:rsidR="00787E61" w:rsidRPr="00165F85" w14:paraId="59798095" w14:textId="77777777" w:rsidTr="00354158">
              <w:trPr>
                <w:trHeight w:val="349"/>
              </w:trPr>
              <w:tc>
                <w:tcPr>
                  <w:tcW w:w="2670" w:type="dxa"/>
                  <w:tcBorders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3EAE178B" w14:textId="7C06450D" w:rsidR="00EF2770" w:rsidRPr="006F6D1A" w:rsidRDefault="00EF2770" w:rsidP="00192472">
                  <w:pP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</w:pPr>
                  <w:bookmarkStart w:id="15" w:name="part_StockTypeLabel0"/>
                  <w:bookmarkEnd w:id="15"/>
                  <w: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  <w:t xml:space="preserve">Tipo di </w:t>
                  </w:r>
                  <w:proofErr w:type="spellStart"/>
                  <w: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  <w:t>materiale</w:t>
                  </w:r>
                  <w:proofErr w:type="spellEnd"/>
                </w:p>
              </w:tc>
              <w:tc>
                <w:tcPr>
                  <w:tcW w:w="3870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37C9F2EF" w14:textId="1793F5D7" w:rsidR="00EF2770" w:rsidRPr="00C72B0E" w:rsidRDefault="00EF2770" w:rsidP="00A07518">
                  <w:pP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16" w:name="part_StockType0"/>
                  <w:bookmarkEnd w:id="16"/>
                  <w:proofErr w:type="spellStart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Blocco</w:t>
                  </w:r>
                  <w:proofErr w:type="spellEnd"/>
                </w:p>
              </w:tc>
            </w:tr>
            <w:tr w:rsidR="00E3381E" w:rsidRPr="00165F85" w14:paraId="1DEBFC95" w14:textId="77777777" w:rsidTr="00354158">
              <w:trPr>
                <w:trHeight w:val="349"/>
              </w:trPr>
              <w:tc>
                <w:tcPr>
                  <w:tcW w:w="2670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2546B217" w14:textId="224B0529" w:rsidR="00EF2770" w:rsidRPr="006F6D1A" w:rsidRDefault="00EF2770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bookmarkStart w:id="17" w:name="part_StockSizeLabel0"/>
                  <w:bookmarkEnd w:id="17"/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Dimensione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blocco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242AEDA8" w14:textId="49B4FB00" w:rsidR="00EF2770" w:rsidRPr="00C72B0E" w:rsidRDefault="00EF2770" w:rsidP="00433113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18" w:name="part_StockSize0"/>
                  <w:bookmarkEnd w:id="18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10.00x60.00x2.00 mm</w:t>
                  </w:r>
                </w:p>
              </w:tc>
            </w:tr>
            <w:tr w:rsidR="00E3381E" w:rsidRPr="00165F85" w14:paraId="0C158375" w14:textId="77777777" w:rsidTr="006C2155">
              <w:trPr>
                <w:trHeight w:val="349"/>
              </w:trPr>
              <w:tc>
                <w:tcPr>
                  <w:tcW w:w="2670" w:type="dxa"/>
                  <w:tcBorders>
                    <w:left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01459C9A" w14:textId="3F0E0505" w:rsidR="00EF2770" w:rsidRPr="006F6D1A" w:rsidRDefault="00EF2770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bookmarkStart w:id="19" w:name="part_MaterialCostLabel0"/>
                  <w:bookmarkEnd w:id="19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Costo/peso del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materiale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66956376" w14:textId="17E35860" w:rsidR="00EF2770" w:rsidRPr="00C72B0E" w:rsidRDefault="00EF2770" w:rsidP="009908F9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20" w:name="part_MatCost0"/>
                  <w:bookmarkEnd w:id="20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3.11 USD/kg</w:t>
                  </w:r>
                </w:p>
              </w:tc>
            </w:tr>
            <w:tr w:rsidR="006C2155" w:rsidRPr="00165F85" w14:paraId="298A158C" w14:textId="77777777" w:rsidTr="005A1DB1">
              <w:trPr>
                <w:trHeight w:val="349"/>
              </w:trPr>
              <w:tc>
                <w:tcPr>
                  <w:tcW w:w="2670" w:type="dxa"/>
                  <w:tcBorders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3060D96D" w14:textId="07C22043" w:rsidR="00EF2770" w:rsidRPr="006F6D1A" w:rsidRDefault="00EF2770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bookmarkStart w:id="21" w:name="part_shopRateLabel0"/>
                  <w:bookmarkEnd w:id="21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Costo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della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produzione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0E81EDBD" w14:textId="3D5C6575" w:rsidR="00EF2770" w:rsidRPr="00C72B0E" w:rsidRDefault="00EF2770" w:rsidP="002B1AFB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22" w:name="part_ShopRate0"/>
                  <w:bookmarkEnd w:id="22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N/A</w:t>
                  </w:r>
                </w:p>
              </w:tc>
            </w:tr>
          </w:tbl>
          <w:p w14:paraId="316963F1" w14:textId="77777777" w:rsidR="00EF2770" w:rsidRDefault="00EF2770" w:rsidP="000A12A0"/>
          <w:tbl>
            <w:tblPr>
              <w:tblW w:w="6540" w:type="dxa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2670"/>
              <w:gridCol w:w="3870"/>
            </w:tblGrid>
            <w:tr w:rsidR="00787E61" w:rsidRPr="00165F85" w14:paraId="0A13200B" w14:textId="77777777" w:rsidTr="00354158">
              <w:trPr>
                <w:trHeight w:val="246"/>
              </w:trPr>
              <w:tc>
                <w:tcPr>
                  <w:tcW w:w="2670" w:type="dxa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  <w:vAlign w:val="center"/>
                </w:tcPr>
                <w:p w14:paraId="332BE45A" w14:textId="77777777" w:rsidR="00EF2770" w:rsidRPr="006F6D1A" w:rsidRDefault="00EF2770" w:rsidP="00354158">
                  <w:pPr>
                    <w:rPr>
                      <w:rFonts w:ascii="Arial Narrow" w:hAnsi="Arial Narrow"/>
                      <w:color w:val="004B7A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Quantità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 da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produrre</w:t>
                  </w:r>
                  <w:proofErr w:type="spellEnd"/>
                </w:p>
              </w:tc>
              <w:tc>
                <w:tcPr>
                  <w:tcW w:w="3870" w:type="dxa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  <w:vAlign w:val="center"/>
                </w:tcPr>
                <w:p w14:paraId="35E41555" w14:textId="77777777" w:rsidR="00EF2770" w:rsidRPr="00165F85" w:rsidRDefault="00EF2770" w:rsidP="002B1AFB">
                  <w:pPr>
                    <w:rPr>
                      <w:rFonts w:ascii="Arial Narrow" w:hAnsi="Arial Narrow"/>
                      <w:b/>
                      <w:color w:val="718883"/>
                      <w:sz w:val="26"/>
                      <w:szCs w:val="26"/>
                    </w:rPr>
                  </w:pPr>
                </w:p>
              </w:tc>
            </w:tr>
            <w:tr w:rsidR="00787E61" w:rsidRPr="00165F85" w14:paraId="068A1220" w14:textId="77777777" w:rsidTr="008A40D0">
              <w:trPr>
                <w:trHeight w:val="349"/>
              </w:trPr>
              <w:tc>
                <w:tcPr>
                  <w:tcW w:w="2670" w:type="dxa"/>
                  <w:tcBorders>
                    <w:top w:val="single" w:sz="24" w:space="0" w:color="004B7A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1AC10863" w14:textId="77777777" w:rsidR="00EF2770" w:rsidRPr="006F6D1A" w:rsidRDefault="00EF2770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Numero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totale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di parti:</w:t>
                  </w:r>
                </w:p>
              </w:tc>
              <w:tc>
                <w:tcPr>
                  <w:tcW w:w="3870" w:type="dxa"/>
                  <w:tcBorders>
                    <w:top w:val="single" w:sz="24" w:space="0" w:color="004B7A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7A6B6EE4" w14:textId="1CAD1F69" w:rsidR="00EF2770" w:rsidRPr="00C72B0E" w:rsidRDefault="00EF2770" w:rsidP="002B1AFB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23" w:name="part_numParts0"/>
                  <w:bookmarkEnd w:id="23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4</w:t>
                  </w:r>
                </w:p>
              </w:tc>
            </w:tr>
            <w:tr w:rsidR="00787E61" w:rsidRPr="00165F85" w14:paraId="69F3C88E" w14:textId="77777777" w:rsidTr="00354158">
              <w:trPr>
                <w:trHeight w:val="349"/>
              </w:trPr>
              <w:tc>
                <w:tcPr>
                  <w:tcW w:w="2670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79E5FB50" w14:textId="21F14D5E" w:rsidR="00EF2770" w:rsidRPr="006F6D1A" w:rsidRDefault="00EF2770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bookmarkStart w:id="24" w:name="part_LotSizeLabel0"/>
                  <w:bookmarkEnd w:id="24"/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Dimensione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lotto: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06E713EB" w14:textId="389AB3D2" w:rsidR="00EF2770" w:rsidRPr="00C72B0E" w:rsidRDefault="00EF2770" w:rsidP="002B1AFB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25" w:name="part_lotSize0"/>
                  <w:bookmarkEnd w:id="25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4</w:t>
                  </w:r>
                </w:p>
              </w:tc>
            </w:tr>
          </w:tbl>
          <w:p w14:paraId="4861D38A" w14:textId="77777777" w:rsidR="00EF2770" w:rsidRDefault="00EF2770" w:rsidP="000A12A0"/>
          <w:tbl>
            <w:tblPr>
              <w:tblW w:w="6540" w:type="dxa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2670"/>
              <w:gridCol w:w="1172"/>
              <w:gridCol w:w="697"/>
              <w:gridCol w:w="2001"/>
            </w:tblGrid>
            <w:tr w:rsidR="00787E61" w:rsidRPr="00165F85" w14:paraId="03889E1B" w14:textId="77777777" w:rsidTr="00354158">
              <w:trPr>
                <w:trHeight w:val="246"/>
              </w:trPr>
              <w:tc>
                <w:tcPr>
                  <w:tcW w:w="2670" w:type="dxa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  <w:vAlign w:val="center"/>
                </w:tcPr>
                <w:p w14:paraId="6BFD3ACF" w14:textId="77777777" w:rsidR="00EF2770" w:rsidRPr="006F6D1A" w:rsidRDefault="00EF2770" w:rsidP="002B1AFB">
                  <w:pPr>
                    <w:rPr>
                      <w:rFonts w:ascii="Arial Narrow" w:hAnsi="Arial Narrow"/>
                      <w:color w:val="004B7A"/>
                      <w:sz w:val="28"/>
                      <w:szCs w:val="28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Costo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stimato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 per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parte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: </w:t>
                  </w:r>
                </w:p>
              </w:tc>
              <w:tc>
                <w:tcPr>
                  <w:tcW w:w="3870" w:type="dxa"/>
                  <w:gridSpan w:val="3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  <w:vAlign w:val="center"/>
                </w:tcPr>
                <w:p w14:paraId="6CC603B1" w14:textId="2E90F3F4" w:rsidR="00EF2770" w:rsidRPr="00C72B0E" w:rsidRDefault="00EF2770" w:rsidP="002B1AFB">
                  <w:pPr>
                    <w:rPr>
                      <w:rFonts w:ascii="Arial Narrow" w:hAnsi="Arial Narrow"/>
                      <w:b/>
                      <w:color w:val="718883"/>
                      <w:sz w:val="28"/>
                      <w:szCs w:val="28"/>
                    </w:rPr>
                  </w:pPr>
                  <w:bookmarkStart w:id="26" w:name="part_costpp1"/>
                  <w:bookmarkEnd w:id="26"/>
                  <w:r>
                    <w:rPr>
                      <w:rFonts w:ascii="Arial Narrow" w:hAnsi="Arial Narrow"/>
                      <w:b/>
                      <w:color w:val="718883"/>
                      <w:sz w:val="28"/>
                      <w:szCs w:val="28"/>
                    </w:rPr>
                    <w:t>10.11 USD</w:t>
                  </w:r>
                </w:p>
              </w:tc>
            </w:tr>
            <w:tr w:rsidR="00787E61" w:rsidRPr="00165F85" w14:paraId="08E102A3" w14:textId="77777777" w:rsidTr="008A40D0">
              <w:trPr>
                <w:trHeight w:val="349"/>
              </w:trPr>
              <w:tc>
                <w:tcPr>
                  <w:tcW w:w="2670" w:type="dxa"/>
                  <w:tcBorders>
                    <w:top w:val="single" w:sz="24" w:space="0" w:color="004B7A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2B262E94" w14:textId="77777777" w:rsidR="00EF2770" w:rsidRPr="006F6D1A" w:rsidRDefault="00EF2770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Modello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Costing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usato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870" w:type="dxa"/>
                  <w:gridSpan w:val="3"/>
                  <w:tcBorders>
                    <w:top w:val="single" w:sz="24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72D5A327" w14:textId="09EB916A" w:rsidR="00EF2770" w:rsidRPr="00C72B0E" w:rsidRDefault="00EF2770" w:rsidP="002B1AFB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27" w:name="part_TemplateName0"/>
                  <w:bookmarkEnd w:id="27"/>
                  <w:proofErr w:type="spellStart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machiningtemplate_default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(metric</w:t>
                  </w:r>
                  <w:proofErr w:type="gramStart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).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sldctm</w:t>
                  </w:r>
                  <w:proofErr w:type="spellEnd"/>
                  <w:proofErr w:type="gramEnd"/>
                </w:p>
              </w:tc>
            </w:tr>
            <w:tr w:rsidR="00D14DEB" w:rsidRPr="00165F85" w14:paraId="337AE7E1" w14:textId="77777777" w:rsidTr="008154E3">
              <w:trPr>
                <w:trHeight w:val="349"/>
              </w:trPr>
              <w:tc>
                <w:tcPr>
                  <w:tcW w:w="2670" w:type="dxa"/>
                  <w:tcBorders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3B2ED73F" w14:textId="77777777" w:rsidR="00EF2770" w:rsidRPr="006F6D1A" w:rsidRDefault="00EF2770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Modalità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Costing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usata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870" w:type="dxa"/>
                  <w:gridSpan w:val="3"/>
                  <w:tcBorders>
                    <w:top w:val="single" w:sz="4" w:space="0" w:color="808080"/>
                    <w:left w:val="single" w:sz="4" w:space="0" w:color="808080"/>
                    <w:bottom w:val="single" w:sz="4" w:space="0" w:color="auto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0F044FED" w14:textId="2D3644B5" w:rsidR="00EF2770" w:rsidRDefault="00EF2770" w:rsidP="002B1AFB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28" w:name="part_CostingModeUsed0"/>
                  <w:bookmarkEnd w:id="28"/>
                  <w:proofErr w:type="spellStart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Riconoscimento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processo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produzione</w:t>
                  </w:r>
                  <w:proofErr w:type="spellEnd"/>
                </w:p>
              </w:tc>
            </w:tr>
            <w:tr w:rsidR="00B300BC" w:rsidRPr="00165F85" w14:paraId="1150AC6E" w14:textId="77777777" w:rsidTr="008154E3">
              <w:trPr>
                <w:trHeight w:val="558"/>
              </w:trPr>
              <w:tc>
                <w:tcPr>
                  <w:tcW w:w="2670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0D1E5FBC" w14:textId="77777777" w:rsidR="00EF2770" w:rsidRPr="006F6D1A" w:rsidRDefault="00EF2770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Confronto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72" w:type="dxa"/>
                  <w:tcBorders>
                    <w:top w:val="single" w:sz="4" w:space="0" w:color="auto"/>
                    <w:left w:val="single" w:sz="4" w:space="0" w:color="808080"/>
                    <w:bottom w:val="single" w:sz="4" w:space="0" w:color="808080"/>
                    <w:right w:val="nil"/>
                  </w:tcBorders>
                  <w:shd w:val="clear" w:color="auto" w:fill="auto"/>
                  <w:vAlign w:val="center"/>
                </w:tcPr>
                <w:p w14:paraId="614B5D3A" w14:textId="3E51510B" w:rsidR="00EF2770" w:rsidRPr="00C72B0E" w:rsidRDefault="00EF2770" w:rsidP="002B1AFB">
                  <w:pPr>
                    <w:jc w:val="center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29" w:name="file_imgArrow0"/>
                  <w:bookmarkEnd w:id="29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pict w14:anchorId="509EDA1A">
                      <v:shape id="_x0000_i1030" type="#_x0000_t75" style="width:18.8pt;height:18.8pt">
                        <v:imagedata r:id="rId10" o:title="arrowPic"/>
                      </v:shape>
                    </w:pict>
                  </w:r>
                </w:p>
              </w:tc>
              <w:tc>
                <w:tcPr>
                  <w:tcW w:w="2698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2344612C" w14:textId="162AB92B" w:rsidR="00EF2770" w:rsidRPr="00C72B0E" w:rsidRDefault="00EF2770" w:rsidP="002B1AFB">
                  <w:pPr>
                    <w:jc w:val="center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30" w:name="file_imgBars0"/>
                  <w:bookmarkEnd w:id="30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pict w14:anchorId="000E5109">
                      <v:shape id="_x0000_i1032" type="#_x0000_t75" style="width:93.5pt;height:18.8pt">
                        <v:imagedata r:id="rId11" o:title="bars"/>
                      </v:shape>
                    </w:pict>
                  </w:r>
                </w:p>
              </w:tc>
            </w:tr>
            <w:tr w:rsidR="00787E61" w:rsidRPr="00165F85" w14:paraId="44DF5B0A" w14:textId="77777777" w:rsidTr="00354158">
              <w:trPr>
                <w:trHeight w:val="246"/>
              </w:trPr>
              <w:tc>
                <w:tcPr>
                  <w:tcW w:w="6540" w:type="dxa"/>
                  <w:gridSpan w:val="4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  <w:vAlign w:val="center"/>
                </w:tcPr>
                <w:p w14:paraId="5EF3AA76" w14:textId="77777777" w:rsidR="00EF2770" w:rsidRPr="00C72B0E" w:rsidRDefault="00EF2770" w:rsidP="002B1AFB">
                  <w:pPr>
                    <w:rPr>
                      <w:rFonts w:ascii="Arial Narrow" w:hAnsi="Arial Narrow"/>
                      <w:b/>
                      <w:color w:val="718883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Divisione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 del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costo</w:t>
                  </w:r>
                  <w:proofErr w:type="spellEnd"/>
                </w:p>
              </w:tc>
            </w:tr>
            <w:tr w:rsidR="00591A09" w:rsidRPr="00165F85" w14:paraId="7FC6860E" w14:textId="77777777" w:rsidTr="008A40D0">
              <w:trPr>
                <w:trHeight w:val="273"/>
              </w:trPr>
              <w:tc>
                <w:tcPr>
                  <w:tcW w:w="2670" w:type="dxa"/>
                  <w:tcBorders>
                    <w:top w:val="single" w:sz="24" w:space="0" w:color="004B7A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47B4773C" w14:textId="77777777" w:rsidR="00EF2770" w:rsidRPr="006F6D1A" w:rsidRDefault="00EF2770" w:rsidP="002B1AFB">
                  <w:pP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Materiale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: </w:t>
                  </w:r>
                </w:p>
              </w:tc>
              <w:tc>
                <w:tcPr>
                  <w:tcW w:w="1869" w:type="dxa"/>
                  <w:gridSpan w:val="2"/>
                  <w:tcBorders>
                    <w:top w:val="single" w:sz="24" w:space="0" w:color="004B7A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714F0226" w14:textId="15F6AC3F" w:rsidR="00EF2770" w:rsidRPr="00C72B0E" w:rsidRDefault="00EF2770" w:rsidP="002B1AFB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31" w:name="part_costMat0"/>
                  <w:bookmarkEnd w:id="31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0.03 USD</w:t>
                  </w:r>
                </w:p>
              </w:tc>
              <w:tc>
                <w:tcPr>
                  <w:tcW w:w="2001" w:type="dxa"/>
                  <w:tcBorders>
                    <w:top w:val="single" w:sz="24" w:space="0" w:color="004B7A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7F126556" w14:textId="6E209F2F" w:rsidR="00EF2770" w:rsidRPr="00C72B0E" w:rsidRDefault="00EF2770" w:rsidP="002B1AFB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32" w:name="part_percentMat0"/>
                  <w:bookmarkEnd w:id="32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0%</w:t>
                  </w:r>
                </w:p>
              </w:tc>
            </w:tr>
            <w:tr w:rsidR="00787E61" w:rsidRPr="00165F85" w14:paraId="476170E3" w14:textId="77777777" w:rsidTr="00F018D6">
              <w:trPr>
                <w:trHeight w:val="540"/>
              </w:trPr>
              <w:tc>
                <w:tcPr>
                  <w:tcW w:w="2670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7E11C3FD" w14:textId="77777777" w:rsidR="00EF2770" w:rsidRPr="006F6D1A" w:rsidRDefault="00EF2770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Fabbricazione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869" w:type="dxa"/>
                  <w:gridSpan w:val="2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0A98B953" w14:textId="7487BBEB" w:rsidR="00EF2770" w:rsidRPr="00C72B0E" w:rsidRDefault="00EF2770" w:rsidP="002B1AF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33" w:name="part_costMfg0"/>
                  <w:bookmarkEnd w:id="33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10.08 USD</w:t>
                  </w:r>
                </w:p>
              </w:tc>
              <w:tc>
                <w:tcPr>
                  <w:tcW w:w="2001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200A54BC" w14:textId="585B5639" w:rsidR="00EF2770" w:rsidRPr="00C72B0E" w:rsidRDefault="00EF2770" w:rsidP="002B1AFB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34" w:name="part_percentMfg0"/>
                  <w:bookmarkEnd w:id="34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100%</w:t>
                  </w:r>
                </w:p>
              </w:tc>
            </w:tr>
            <w:tr w:rsidR="00787E61" w:rsidRPr="00165F85" w14:paraId="09AEB563" w14:textId="77777777" w:rsidTr="009D5C76">
              <w:trPr>
                <w:trHeight w:val="198"/>
              </w:trPr>
              <w:tc>
                <w:tcPr>
                  <w:tcW w:w="2670" w:type="dxa"/>
                  <w:tcBorders>
                    <w:left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00347DF9" w14:textId="70245484" w:rsidR="00EF2770" w:rsidRPr="006F6D1A" w:rsidRDefault="00EF2770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bookmarkStart w:id="35" w:name="part_MarkupDiscountLabel1"/>
                  <w:bookmarkEnd w:id="35"/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Annotazione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869" w:type="dxa"/>
                  <w:gridSpan w:val="2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78D17433" w14:textId="5D7D748E" w:rsidR="00EF2770" w:rsidRPr="00C72B0E" w:rsidRDefault="00EF2770" w:rsidP="002B1AF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36" w:name="part_costMD1"/>
                  <w:bookmarkEnd w:id="36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0.00 USD</w:t>
                  </w:r>
                </w:p>
              </w:tc>
              <w:tc>
                <w:tcPr>
                  <w:tcW w:w="2001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1663B1F5" w14:textId="30ED4726" w:rsidR="00EF2770" w:rsidRPr="00C72B0E" w:rsidRDefault="00EF2770" w:rsidP="002B1AFB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37" w:name="part_percentMD0"/>
                  <w:bookmarkEnd w:id="37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0%</w:t>
                  </w:r>
                </w:p>
              </w:tc>
            </w:tr>
            <w:tr w:rsidR="00B71A3E" w:rsidRPr="00165F85" w14:paraId="4F1308C9" w14:textId="77777777" w:rsidTr="00F018D6">
              <w:trPr>
                <w:trHeight w:val="126"/>
              </w:trPr>
              <w:tc>
                <w:tcPr>
                  <w:tcW w:w="2670" w:type="dxa"/>
                  <w:tcBorders>
                    <w:left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0E713EFB" w14:textId="77777777" w:rsidR="00EF2770" w:rsidRPr="006F6D1A" w:rsidRDefault="00EF2770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</w:p>
              </w:tc>
              <w:tc>
                <w:tcPr>
                  <w:tcW w:w="1869" w:type="dxa"/>
                  <w:gridSpan w:val="2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2989D683" w14:textId="77777777" w:rsidR="00EF2770" w:rsidRDefault="00EF2770" w:rsidP="002B1AF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</w:p>
              </w:tc>
              <w:tc>
                <w:tcPr>
                  <w:tcW w:w="2001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27F72354" w14:textId="77777777" w:rsidR="00EF2770" w:rsidRDefault="00EF2770" w:rsidP="002B1AFB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</w:p>
              </w:tc>
            </w:tr>
            <w:tr w:rsidR="00B71A3E" w:rsidRPr="00165F85" w14:paraId="7455CE70" w14:textId="77777777" w:rsidTr="0093657C">
              <w:trPr>
                <w:trHeight w:val="70"/>
              </w:trPr>
              <w:tc>
                <w:tcPr>
                  <w:tcW w:w="2670" w:type="dxa"/>
                  <w:tcBorders>
                    <w:left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2844D47F" w14:textId="77777777" w:rsidR="00EF2770" w:rsidRPr="006F6D1A" w:rsidRDefault="00EF2770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Stampo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869" w:type="dxa"/>
                  <w:gridSpan w:val="2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7398DEEE" w14:textId="19CF554C" w:rsidR="00EF2770" w:rsidRDefault="00EF2770" w:rsidP="002B1AF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38" w:name="part_costMold0"/>
                  <w:bookmarkEnd w:id="38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0.00 USD</w:t>
                  </w:r>
                </w:p>
              </w:tc>
              <w:tc>
                <w:tcPr>
                  <w:tcW w:w="2001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4AAD45A6" w14:textId="42080BF1" w:rsidR="00EF2770" w:rsidRDefault="00EF2770" w:rsidP="002B1AFB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39" w:name="part_percentMold0"/>
                  <w:bookmarkEnd w:id="39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0%</w:t>
                  </w:r>
                </w:p>
              </w:tc>
            </w:tr>
            <w:tr w:rsidR="0093657C" w:rsidRPr="00165F85" w14:paraId="0E6CE2ED" w14:textId="77777777" w:rsidTr="0093657C">
              <w:trPr>
                <w:trHeight w:val="70"/>
              </w:trPr>
              <w:tc>
                <w:tcPr>
                  <w:tcW w:w="2670" w:type="dxa"/>
                  <w:tcBorders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1ADD966D" w14:textId="77777777" w:rsidR="00EF2770" w:rsidRPr="006F6D1A" w:rsidRDefault="00EF2770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</w:p>
              </w:tc>
              <w:tc>
                <w:tcPr>
                  <w:tcW w:w="1869" w:type="dxa"/>
                  <w:gridSpan w:val="2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41E09144" w14:textId="77777777" w:rsidR="00EF2770" w:rsidRDefault="00EF2770" w:rsidP="002B1AF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</w:p>
              </w:tc>
              <w:tc>
                <w:tcPr>
                  <w:tcW w:w="2001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5F31A3FC" w14:textId="77777777" w:rsidR="00EF2770" w:rsidRDefault="00EF2770" w:rsidP="002B1AFB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</w:p>
              </w:tc>
            </w:tr>
          </w:tbl>
          <w:p w14:paraId="024A528D" w14:textId="77777777" w:rsidR="00EF2770" w:rsidRDefault="00EF2770" w:rsidP="000A12A0">
            <w:r>
              <w:t xml:space="preserve"> </w:t>
            </w:r>
          </w:p>
          <w:tbl>
            <w:tblPr>
              <w:tblW w:w="6540" w:type="dxa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2670"/>
              <w:gridCol w:w="3870"/>
            </w:tblGrid>
            <w:tr w:rsidR="00354158" w:rsidRPr="00165F85" w14:paraId="3C64D530" w14:textId="77777777" w:rsidTr="00F018D6">
              <w:trPr>
                <w:trHeight w:val="189"/>
              </w:trPr>
              <w:tc>
                <w:tcPr>
                  <w:tcW w:w="2670" w:type="dxa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  <w:vAlign w:val="center"/>
                </w:tcPr>
                <w:p w14:paraId="784DA464" w14:textId="77777777" w:rsidR="00EF2770" w:rsidRPr="006F6D1A" w:rsidRDefault="00EF2770" w:rsidP="00354158">
                  <w:pPr>
                    <w:rPr>
                      <w:rFonts w:ascii="Arial Narrow" w:hAnsi="Arial Narrow"/>
                      <w:color w:val="004B7A"/>
                      <w:sz w:val="28"/>
                      <w:szCs w:val="28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Tempo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stimato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 per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parte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: 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  <w:vAlign w:val="center"/>
                </w:tcPr>
                <w:p w14:paraId="55A880DF" w14:textId="2F5D1ABB" w:rsidR="00EF2770" w:rsidRPr="00C72B0E" w:rsidRDefault="00EF2770" w:rsidP="00354158">
                  <w:pPr>
                    <w:rPr>
                      <w:rFonts w:ascii="Arial Narrow" w:hAnsi="Arial Narrow"/>
                      <w:b/>
                      <w:color w:val="718883"/>
                      <w:sz w:val="28"/>
                      <w:szCs w:val="28"/>
                    </w:rPr>
                  </w:pPr>
                  <w:bookmarkStart w:id="40" w:name="part_timepp1"/>
                  <w:bookmarkEnd w:id="40"/>
                  <w:r>
                    <w:rPr>
                      <w:rFonts w:ascii="Arial Narrow" w:hAnsi="Arial Narrow"/>
                      <w:b/>
                      <w:color w:val="718883"/>
                      <w:sz w:val="28"/>
                      <w:szCs w:val="28"/>
                    </w:rPr>
                    <w:t>00:20:01</w:t>
                  </w:r>
                </w:p>
              </w:tc>
            </w:tr>
            <w:tr w:rsidR="00354158" w:rsidRPr="00165F85" w14:paraId="0499B011" w14:textId="77777777" w:rsidTr="008A40D0">
              <w:trPr>
                <w:trHeight w:val="349"/>
              </w:trPr>
              <w:tc>
                <w:tcPr>
                  <w:tcW w:w="2670" w:type="dxa"/>
                  <w:tcBorders>
                    <w:top w:val="single" w:sz="24" w:space="0" w:color="004B7A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035354AE" w14:textId="77777777" w:rsidR="00EF2770" w:rsidRPr="006F6D1A" w:rsidRDefault="00EF2770" w:rsidP="005A1DB1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Impostazioni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870" w:type="dxa"/>
                  <w:tcBorders>
                    <w:top w:val="single" w:sz="24" w:space="0" w:color="004B7A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2EE43A34" w14:textId="21D739CC" w:rsidR="00EF2770" w:rsidRPr="00C72B0E" w:rsidRDefault="00EF2770" w:rsidP="00F5235C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41" w:name="part_SetupTime0"/>
                  <w:bookmarkEnd w:id="41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00:20:00</w:t>
                  </w:r>
                </w:p>
              </w:tc>
            </w:tr>
            <w:tr w:rsidR="00354158" w:rsidRPr="00C72B0E" w14:paraId="7CF9FFA3" w14:textId="77777777" w:rsidTr="005A1DB1">
              <w:trPr>
                <w:trHeight w:val="349"/>
              </w:trPr>
              <w:tc>
                <w:tcPr>
                  <w:tcW w:w="2670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1704381F" w14:textId="77777777" w:rsidR="00EF2770" w:rsidRPr="006F6D1A" w:rsidRDefault="00EF2770" w:rsidP="005A1DB1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Operazioni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17E9BCBB" w14:textId="58D113FC" w:rsidR="00EF2770" w:rsidRPr="00C72B0E" w:rsidRDefault="00EF2770" w:rsidP="00F5235C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42" w:name="part_OperationTime0"/>
                  <w:bookmarkEnd w:id="42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00:00:01</w:t>
                  </w:r>
                </w:p>
              </w:tc>
            </w:tr>
          </w:tbl>
          <w:p w14:paraId="1DD108C7" w14:textId="77777777" w:rsidR="00EF2770" w:rsidRPr="00C22079" w:rsidRDefault="00EF2770" w:rsidP="000A12A0"/>
        </w:tc>
      </w:tr>
    </w:tbl>
    <w:p w14:paraId="7EE31EE8" w14:textId="77777777" w:rsidR="00EF2770" w:rsidRPr="009A0475" w:rsidRDefault="00EF2770" w:rsidP="009A0475">
      <w:pPr>
        <w:rPr>
          <w:vanish/>
        </w:rPr>
      </w:pPr>
    </w:p>
    <w:p w14:paraId="13CB6395" w14:textId="77777777" w:rsidR="00EF2770" w:rsidRPr="009A0475" w:rsidRDefault="00EF2770" w:rsidP="009A0475">
      <w:pPr>
        <w:rPr>
          <w:vanish/>
        </w:rPr>
      </w:pPr>
    </w:p>
    <w:tbl>
      <w:tblPr>
        <w:tblW w:w="10755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ayout w:type="fixed"/>
        <w:tblLook w:val="00A0" w:firstRow="1" w:lastRow="0" w:firstColumn="1" w:lastColumn="0" w:noHBand="0" w:noVBand="0"/>
      </w:tblPr>
      <w:tblGrid>
        <w:gridCol w:w="357"/>
        <w:gridCol w:w="799"/>
        <w:gridCol w:w="1776"/>
        <w:gridCol w:w="801"/>
        <w:gridCol w:w="1307"/>
        <w:gridCol w:w="1800"/>
        <w:gridCol w:w="1350"/>
        <w:gridCol w:w="1260"/>
        <w:gridCol w:w="1305"/>
      </w:tblGrid>
      <w:tr w:rsidR="00C34106" w:rsidRPr="00C22079" w14:paraId="3B615E74" w14:textId="77777777" w:rsidTr="008A40D0">
        <w:trPr>
          <w:trHeight w:val="476"/>
        </w:trPr>
        <w:tc>
          <w:tcPr>
            <w:tcW w:w="10755" w:type="dxa"/>
            <w:gridSpan w:val="9"/>
            <w:tcBorders>
              <w:top w:val="single" w:sz="4" w:space="0" w:color="D9D9D9"/>
              <w:left w:val="single" w:sz="4" w:space="0" w:color="D9D9D9"/>
              <w:bottom w:val="single" w:sz="18" w:space="0" w:color="004B7A"/>
              <w:right w:val="single" w:sz="4" w:space="0" w:color="D9D9D9"/>
            </w:tcBorders>
            <w:vAlign w:val="center"/>
          </w:tcPr>
          <w:p w14:paraId="7CB809EA" w14:textId="539CF19C" w:rsidR="00EF2770" w:rsidRPr="00A575D9" w:rsidRDefault="00EF2770" w:rsidP="00C34106">
            <w:pPr>
              <w:rPr>
                <w:rFonts w:ascii="Arial Narrow" w:hAnsi="Arial Narrow"/>
                <w:b/>
              </w:rPr>
            </w:pPr>
            <w:proofErr w:type="spellStart"/>
            <w:r>
              <w:rPr>
                <w:rFonts w:ascii="Arial Narrow" w:hAnsi="Arial Narrow" w:cs="AkzidenzGroteskBE-Md"/>
                <w:b/>
                <w:color w:val="004B7A"/>
              </w:rPr>
              <w:lastRenderedPageBreak/>
              <w:t>Rapporto</w:t>
            </w:r>
            <w:proofErr w:type="spellEnd"/>
            <w:r>
              <w:rPr>
                <w:rFonts w:ascii="Arial Narrow" w:hAnsi="Arial Narrow" w:cs="AkzidenzGroteskBE-Md"/>
                <w:b/>
                <w:color w:val="004B7A"/>
              </w:rPr>
              <w:t xml:space="preserve"> costi</w:t>
            </w:r>
          </w:p>
        </w:tc>
      </w:tr>
      <w:tr w:rsidR="00591A09" w:rsidRPr="00C22079" w14:paraId="0BC4E729" w14:textId="77777777" w:rsidTr="008A40D0">
        <w:trPr>
          <w:trHeight w:val="463"/>
        </w:trPr>
        <w:tc>
          <w:tcPr>
            <w:tcW w:w="357" w:type="dxa"/>
            <w:tcBorders>
              <w:top w:val="single" w:sz="18" w:space="0" w:color="004B7A"/>
              <w:left w:val="single" w:sz="4" w:space="0" w:color="D9D9D9"/>
              <w:bottom w:val="nil"/>
            </w:tcBorders>
          </w:tcPr>
          <w:p w14:paraId="21715924" w14:textId="77777777" w:rsidR="00EF2770" w:rsidRPr="00C22079" w:rsidRDefault="00EF2770" w:rsidP="00C34106">
            <w:pPr>
              <w:jc w:val="center"/>
            </w:pPr>
            <w:r>
              <w:pict w14:anchorId="7DBF1517">
                <v:shape id="Picture 2" o:spid="_x0000_s2053" type="#_x0000_t75" style="position:absolute;left:0;text-align:left;margin-left:-5.15pt;margin-top:17.65pt;width:538.1pt;height:51.35pt;z-index:-251659264;visibility:visible;mso-position-horizontal-relative:text;mso-position-vertical-relative:text">
                  <v:imagedata r:id="rId12" o:title=""/>
                </v:shape>
              </w:pict>
            </w:r>
          </w:p>
        </w:tc>
        <w:tc>
          <w:tcPr>
            <w:tcW w:w="2575" w:type="dxa"/>
            <w:gridSpan w:val="2"/>
            <w:tcBorders>
              <w:top w:val="single" w:sz="18" w:space="0" w:color="004B7A"/>
              <w:bottom w:val="nil"/>
            </w:tcBorders>
          </w:tcPr>
          <w:p w14:paraId="14757B1E" w14:textId="77777777" w:rsidR="00EF2770" w:rsidRPr="008A40D0" w:rsidRDefault="00EF2770" w:rsidP="00C34106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004B7A"/>
                <w:sz w:val="14"/>
                <w:szCs w:val="14"/>
              </w:rPr>
            </w:pPr>
          </w:p>
        </w:tc>
        <w:tc>
          <w:tcPr>
            <w:tcW w:w="2108" w:type="dxa"/>
            <w:gridSpan w:val="2"/>
            <w:tcBorders>
              <w:top w:val="single" w:sz="18" w:space="0" w:color="004B7A"/>
              <w:bottom w:val="nil"/>
            </w:tcBorders>
          </w:tcPr>
          <w:p w14:paraId="7A00FAD9" w14:textId="77777777" w:rsidR="00EF2770" w:rsidRPr="008A40D0" w:rsidRDefault="00EF2770" w:rsidP="00C34106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004B7A"/>
                <w:sz w:val="14"/>
                <w:szCs w:val="14"/>
              </w:rPr>
            </w:pPr>
          </w:p>
        </w:tc>
        <w:tc>
          <w:tcPr>
            <w:tcW w:w="3150" w:type="dxa"/>
            <w:gridSpan w:val="2"/>
            <w:tcBorders>
              <w:top w:val="single" w:sz="18" w:space="0" w:color="004B7A"/>
              <w:bottom w:val="nil"/>
            </w:tcBorders>
          </w:tcPr>
          <w:p w14:paraId="12A44594" w14:textId="77777777" w:rsidR="00EF2770" w:rsidRPr="008A40D0" w:rsidRDefault="00EF2770" w:rsidP="00C34106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004B7A"/>
                <w:sz w:val="14"/>
                <w:szCs w:val="14"/>
              </w:rPr>
            </w:pPr>
          </w:p>
        </w:tc>
        <w:tc>
          <w:tcPr>
            <w:tcW w:w="2565" w:type="dxa"/>
            <w:gridSpan w:val="2"/>
            <w:tcBorders>
              <w:top w:val="single" w:sz="18" w:space="0" w:color="004B7A"/>
              <w:bottom w:val="nil"/>
              <w:right w:val="single" w:sz="4" w:space="0" w:color="D9D9D9"/>
            </w:tcBorders>
          </w:tcPr>
          <w:p w14:paraId="430E0439" w14:textId="77777777" w:rsidR="00EF2770" w:rsidRPr="008A40D0" w:rsidRDefault="00EF2770" w:rsidP="00C34106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004B7A"/>
                <w:sz w:val="14"/>
                <w:szCs w:val="14"/>
              </w:rPr>
            </w:pPr>
          </w:p>
        </w:tc>
      </w:tr>
      <w:tr w:rsidR="00070C70" w:rsidRPr="00C22079" w14:paraId="048C4206" w14:textId="77777777" w:rsidTr="008A40D0">
        <w:trPr>
          <w:trHeight w:val="251"/>
        </w:trPr>
        <w:tc>
          <w:tcPr>
            <w:tcW w:w="1156" w:type="dxa"/>
            <w:gridSpan w:val="2"/>
            <w:vMerge w:val="restart"/>
            <w:tcBorders>
              <w:top w:val="nil"/>
              <w:left w:val="single" w:sz="4" w:space="0" w:color="D9D9D9"/>
            </w:tcBorders>
          </w:tcPr>
          <w:p w14:paraId="1BE4CB51" w14:textId="77777777" w:rsidR="00EF2770" w:rsidRPr="006F6D1A" w:rsidRDefault="00EF2770" w:rsidP="00C34106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/>
                <w:color w:val="004B7A"/>
                <w:sz w:val="18"/>
                <w:szCs w:val="18"/>
              </w:rPr>
            </w:pPr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Nome </w:t>
            </w:r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modello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:  </w:t>
            </w:r>
          </w:p>
        </w:tc>
        <w:tc>
          <w:tcPr>
            <w:tcW w:w="1776" w:type="dxa"/>
            <w:vMerge w:val="restart"/>
            <w:tcBorders>
              <w:top w:val="nil"/>
              <w:left w:val="single" w:sz="4" w:space="0" w:color="D9D9D9"/>
            </w:tcBorders>
          </w:tcPr>
          <w:p w14:paraId="3358977A" w14:textId="79F148EB" w:rsidR="00EF2770" w:rsidRPr="00E6392D" w:rsidRDefault="00EF2770" w:rsidP="00C34106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/>
                <w:color w:val="718883"/>
                <w:sz w:val="18"/>
                <w:szCs w:val="18"/>
              </w:rPr>
            </w:pPr>
            <w:bookmarkStart w:id="43" w:name="file_name1"/>
            <w:bookmarkEnd w:id="43"/>
            <w:proofErr w:type="spellStart"/>
            <w:r>
              <w:rPr>
                <w:rFonts w:ascii="Arial Narrow" w:hAnsi="Arial Narrow"/>
                <w:color w:val="718883"/>
                <w:sz w:val="18"/>
                <w:szCs w:val="18"/>
              </w:rPr>
              <w:t>Parte</w:t>
            </w:r>
            <w:proofErr w:type="spellEnd"/>
            <w:r>
              <w:rPr>
                <w:rFonts w:ascii="Arial Narrow" w:hAnsi="Arial Narrow"/>
                <w:color w:val="71888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718883"/>
                <w:sz w:val="18"/>
                <w:szCs w:val="18"/>
              </w:rPr>
              <w:t>piatta</w:t>
            </w:r>
            <w:proofErr w:type="spellEnd"/>
          </w:p>
        </w:tc>
        <w:tc>
          <w:tcPr>
            <w:tcW w:w="801" w:type="dxa"/>
            <w:vMerge w:val="restart"/>
            <w:tcBorders>
              <w:top w:val="nil"/>
            </w:tcBorders>
          </w:tcPr>
          <w:p w14:paraId="68B7EDDF" w14:textId="77777777" w:rsidR="00EF2770" w:rsidRPr="006F6D1A" w:rsidRDefault="00EF2770" w:rsidP="00C34106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/>
                <w:color w:val="004B7A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Materiale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: </w:t>
            </w:r>
          </w:p>
        </w:tc>
        <w:tc>
          <w:tcPr>
            <w:tcW w:w="1307" w:type="dxa"/>
            <w:vMerge w:val="restart"/>
            <w:tcBorders>
              <w:top w:val="nil"/>
            </w:tcBorders>
          </w:tcPr>
          <w:p w14:paraId="732D79F2" w14:textId="35213980" w:rsidR="00EF2770" w:rsidRPr="00E6392D" w:rsidRDefault="00EF2770" w:rsidP="00C34106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/>
                <w:color w:val="718883"/>
                <w:sz w:val="18"/>
                <w:szCs w:val="18"/>
              </w:rPr>
            </w:pPr>
            <w:bookmarkStart w:id="44" w:name="part_Material1"/>
            <w:bookmarkEnd w:id="44"/>
            <w:r>
              <w:rPr>
                <w:rFonts w:ascii="Arial Narrow" w:hAnsi="Arial Narrow"/>
                <w:color w:val="718883"/>
                <w:sz w:val="18"/>
                <w:szCs w:val="18"/>
              </w:rPr>
              <w:t xml:space="preserve">Acciaio al </w:t>
            </w:r>
            <w:proofErr w:type="spellStart"/>
            <w:r>
              <w:rPr>
                <w:rFonts w:ascii="Arial Narrow" w:hAnsi="Arial Narrow"/>
                <w:color w:val="718883"/>
                <w:sz w:val="18"/>
                <w:szCs w:val="18"/>
              </w:rPr>
              <w:t>carbonio</w:t>
            </w:r>
            <w:proofErr w:type="spellEnd"/>
            <w:r>
              <w:rPr>
                <w:rFonts w:ascii="Arial Narrow" w:hAnsi="Arial Narrow"/>
                <w:color w:val="718883"/>
                <w:sz w:val="18"/>
                <w:szCs w:val="18"/>
              </w:rPr>
              <w:t xml:space="preserve"> semplice</w:t>
            </w:r>
          </w:p>
        </w:tc>
        <w:tc>
          <w:tcPr>
            <w:tcW w:w="1800" w:type="dxa"/>
            <w:tcBorders>
              <w:top w:val="nil"/>
            </w:tcBorders>
          </w:tcPr>
          <w:p w14:paraId="32AC355F" w14:textId="77777777" w:rsidR="00EF2770" w:rsidRPr="006F6D1A" w:rsidRDefault="00EF2770" w:rsidP="00C34106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Costo del </w:t>
            </w:r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materiale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</w:tcBorders>
          </w:tcPr>
          <w:p w14:paraId="13884C1D" w14:textId="333AB438" w:rsidR="00EF2770" w:rsidRPr="00E6392D" w:rsidRDefault="00EF2770" w:rsidP="00AB60F2">
            <w:pPr>
              <w:jc w:val="right"/>
              <w:rPr>
                <w:rFonts w:ascii="Arial Narrow" w:hAnsi="Arial Narrow"/>
                <w:color w:val="718883"/>
                <w:sz w:val="18"/>
                <w:szCs w:val="18"/>
              </w:rPr>
            </w:pPr>
            <w:bookmarkStart w:id="45" w:name="part_costMat1"/>
            <w:bookmarkEnd w:id="45"/>
            <w:r>
              <w:rPr>
                <w:rFonts w:ascii="Arial Narrow" w:hAnsi="Arial Narrow"/>
                <w:color w:val="718883"/>
                <w:sz w:val="18"/>
                <w:szCs w:val="18"/>
              </w:rPr>
              <w:t>0.03 USD</w:t>
            </w:r>
          </w:p>
        </w:tc>
        <w:tc>
          <w:tcPr>
            <w:tcW w:w="1260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6EDCBCC3" w14:textId="77777777" w:rsidR="00EF2770" w:rsidRPr="006F6D1A" w:rsidRDefault="00EF2770" w:rsidP="001073B4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Costo </w:t>
            </w:r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totale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 /</w:t>
            </w:r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parte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:</w:t>
            </w:r>
          </w:p>
        </w:tc>
        <w:tc>
          <w:tcPr>
            <w:tcW w:w="1305" w:type="dxa"/>
            <w:tcBorders>
              <w:top w:val="nil"/>
              <w:left w:val="nil"/>
              <w:right w:val="single" w:sz="4" w:space="0" w:color="D9D9D9"/>
            </w:tcBorders>
            <w:shd w:val="clear" w:color="auto" w:fill="auto"/>
          </w:tcPr>
          <w:p w14:paraId="254288F1" w14:textId="4131CCF7" w:rsidR="00EF2770" w:rsidRPr="00857946" w:rsidRDefault="00EF2770" w:rsidP="00857946">
            <w:pPr>
              <w:jc w:val="right"/>
              <w:rPr>
                <w:rFonts w:ascii="Arial Narrow" w:hAnsi="Arial Narrow" w:cs="AkzidenzGroteskBE-Regular"/>
                <w:b/>
                <w:color w:val="718883"/>
                <w:sz w:val="18"/>
                <w:szCs w:val="18"/>
              </w:rPr>
            </w:pPr>
            <w:bookmarkStart w:id="46" w:name="part_costpp0"/>
            <w:bookmarkEnd w:id="46"/>
            <w:r>
              <w:rPr>
                <w:rFonts w:ascii="Arial Narrow" w:hAnsi="Arial Narrow" w:cs="AkzidenzGroteskBE-Regular"/>
                <w:b/>
                <w:color w:val="718883"/>
                <w:sz w:val="18"/>
                <w:szCs w:val="18"/>
              </w:rPr>
              <w:t>10.11 USD</w:t>
            </w:r>
          </w:p>
        </w:tc>
      </w:tr>
      <w:tr w:rsidR="00070C70" w:rsidRPr="00C22079" w14:paraId="3F072E25" w14:textId="77777777" w:rsidTr="00646BC2">
        <w:trPr>
          <w:trHeight w:val="249"/>
        </w:trPr>
        <w:tc>
          <w:tcPr>
            <w:tcW w:w="1156" w:type="dxa"/>
            <w:gridSpan w:val="2"/>
            <w:vMerge/>
            <w:tcBorders>
              <w:left w:val="single" w:sz="4" w:space="0" w:color="D9D9D9"/>
            </w:tcBorders>
          </w:tcPr>
          <w:p w14:paraId="13CD83B3" w14:textId="77777777" w:rsidR="00EF2770" w:rsidRPr="006F6D1A" w:rsidRDefault="00EF2770" w:rsidP="00C34106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</w:p>
        </w:tc>
        <w:tc>
          <w:tcPr>
            <w:tcW w:w="1776" w:type="dxa"/>
            <w:vMerge/>
            <w:tcBorders>
              <w:left w:val="single" w:sz="4" w:space="0" w:color="D9D9D9"/>
            </w:tcBorders>
          </w:tcPr>
          <w:p w14:paraId="4E422140" w14:textId="77777777" w:rsidR="00EF2770" w:rsidRPr="00E6392D" w:rsidRDefault="00EF2770" w:rsidP="00C34106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</w:p>
        </w:tc>
        <w:tc>
          <w:tcPr>
            <w:tcW w:w="801" w:type="dxa"/>
            <w:vMerge/>
          </w:tcPr>
          <w:p w14:paraId="5A026911" w14:textId="77777777" w:rsidR="00EF2770" w:rsidRPr="006F6D1A" w:rsidRDefault="00EF2770" w:rsidP="00C34106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</w:p>
        </w:tc>
        <w:tc>
          <w:tcPr>
            <w:tcW w:w="1307" w:type="dxa"/>
            <w:vMerge/>
          </w:tcPr>
          <w:p w14:paraId="2985A2B2" w14:textId="77777777" w:rsidR="00EF2770" w:rsidRPr="00E6392D" w:rsidRDefault="00EF2770" w:rsidP="00C34106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nil"/>
            </w:tcBorders>
          </w:tcPr>
          <w:p w14:paraId="06BF4143" w14:textId="77777777" w:rsidR="00EF2770" w:rsidRPr="006F6D1A" w:rsidRDefault="00EF2770" w:rsidP="00C34106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Costo </w:t>
            </w:r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fabbricazione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:</w:t>
            </w:r>
          </w:p>
        </w:tc>
        <w:tc>
          <w:tcPr>
            <w:tcW w:w="1350" w:type="dxa"/>
            <w:tcBorders>
              <w:top w:val="nil"/>
            </w:tcBorders>
          </w:tcPr>
          <w:p w14:paraId="72375C76" w14:textId="16410B4D" w:rsidR="00EF2770" w:rsidRPr="00E6392D" w:rsidRDefault="00EF2770" w:rsidP="00AB60F2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  <w:bookmarkStart w:id="47" w:name="part_costMfg1"/>
            <w:bookmarkEnd w:id="47"/>
            <w:r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  <w:t>10.08 USD</w:t>
            </w:r>
          </w:p>
        </w:tc>
        <w:tc>
          <w:tcPr>
            <w:tcW w:w="1260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50E312C0" w14:textId="77777777" w:rsidR="00EF2770" w:rsidRPr="00E6392D" w:rsidRDefault="00EF2770" w:rsidP="00070C70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b/>
                <w:color w:val="718883"/>
                <w:sz w:val="18"/>
                <w:szCs w:val="18"/>
              </w:rPr>
            </w:pPr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Tempo </w:t>
            </w:r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totale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 /</w:t>
            </w:r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parte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:</w:t>
            </w:r>
          </w:p>
        </w:tc>
        <w:tc>
          <w:tcPr>
            <w:tcW w:w="1305" w:type="dxa"/>
            <w:tcBorders>
              <w:left w:val="nil"/>
              <w:right w:val="single" w:sz="4" w:space="0" w:color="D9D9D9"/>
            </w:tcBorders>
            <w:shd w:val="clear" w:color="auto" w:fill="auto"/>
            <w:vAlign w:val="center"/>
          </w:tcPr>
          <w:p w14:paraId="32534191" w14:textId="31A5593C" w:rsidR="00EF2770" w:rsidRPr="00E6392D" w:rsidRDefault="00EF2770" w:rsidP="00857946">
            <w:pPr>
              <w:jc w:val="right"/>
              <w:rPr>
                <w:rFonts w:ascii="Arial Narrow" w:hAnsi="Arial Narrow" w:cs="AkzidenzGroteskBE-Regular"/>
                <w:b/>
                <w:color w:val="718883"/>
                <w:sz w:val="18"/>
                <w:szCs w:val="18"/>
              </w:rPr>
            </w:pPr>
            <w:bookmarkStart w:id="48" w:name="part_timepp0"/>
            <w:bookmarkEnd w:id="48"/>
            <w:r>
              <w:rPr>
                <w:rFonts w:ascii="Arial Narrow" w:hAnsi="Arial Narrow" w:cs="AkzidenzGroteskBE-Regular"/>
                <w:b/>
                <w:color w:val="718883"/>
                <w:sz w:val="18"/>
                <w:szCs w:val="18"/>
              </w:rPr>
              <w:t>00:20:01</w:t>
            </w:r>
          </w:p>
        </w:tc>
      </w:tr>
      <w:tr w:rsidR="00070C70" w:rsidRPr="00C22079" w14:paraId="1413D0AF" w14:textId="77777777" w:rsidTr="00646BC2">
        <w:trPr>
          <w:trHeight w:val="395"/>
        </w:trPr>
        <w:tc>
          <w:tcPr>
            <w:tcW w:w="1156" w:type="dxa"/>
            <w:gridSpan w:val="2"/>
            <w:vMerge/>
            <w:tcBorders>
              <w:left w:val="single" w:sz="4" w:space="0" w:color="D9D9D9"/>
            </w:tcBorders>
          </w:tcPr>
          <w:p w14:paraId="11820C73" w14:textId="77777777" w:rsidR="00EF2770" w:rsidRPr="006F6D1A" w:rsidRDefault="00EF2770" w:rsidP="00C34106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</w:p>
        </w:tc>
        <w:tc>
          <w:tcPr>
            <w:tcW w:w="1776" w:type="dxa"/>
            <w:vMerge/>
            <w:tcBorders>
              <w:left w:val="single" w:sz="4" w:space="0" w:color="D9D9D9"/>
            </w:tcBorders>
          </w:tcPr>
          <w:p w14:paraId="4524446F" w14:textId="77777777" w:rsidR="00EF2770" w:rsidRPr="00E6392D" w:rsidRDefault="00EF2770" w:rsidP="00C34106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</w:p>
        </w:tc>
        <w:tc>
          <w:tcPr>
            <w:tcW w:w="801" w:type="dxa"/>
            <w:vMerge/>
          </w:tcPr>
          <w:p w14:paraId="1B623A0E" w14:textId="77777777" w:rsidR="00EF2770" w:rsidRPr="006F6D1A" w:rsidRDefault="00EF2770" w:rsidP="00C34106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</w:p>
        </w:tc>
        <w:tc>
          <w:tcPr>
            <w:tcW w:w="1307" w:type="dxa"/>
            <w:vMerge/>
          </w:tcPr>
          <w:p w14:paraId="2259FBDC" w14:textId="77777777" w:rsidR="00EF2770" w:rsidRPr="00E6392D" w:rsidRDefault="00EF2770" w:rsidP="00C34106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</w:p>
        </w:tc>
        <w:tc>
          <w:tcPr>
            <w:tcW w:w="1800" w:type="dxa"/>
          </w:tcPr>
          <w:p w14:paraId="711FF96A" w14:textId="1883348F" w:rsidR="00EF2770" w:rsidRPr="006F6D1A" w:rsidRDefault="00EF2770" w:rsidP="00C34106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  <w:bookmarkStart w:id="49" w:name="part_MarkupDiscountLabel0"/>
            <w:bookmarkEnd w:id="49"/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Annotazione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:</w:t>
            </w:r>
          </w:p>
        </w:tc>
        <w:tc>
          <w:tcPr>
            <w:tcW w:w="1350" w:type="dxa"/>
          </w:tcPr>
          <w:p w14:paraId="72B0572F" w14:textId="3CCB475C" w:rsidR="00EF2770" w:rsidRPr="00E6392D" w:rsidRDefault="00EF2770" w:rsidP="00AB60F2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  <w:bookmarkStart w:id="50" w:name="part_costMD0"/>
            <w:bookmarkEnd w:id="50"/>
            <w:r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  <w:t>0.00 USD</w:t>
            </w:r>
          </w:p>
        </w:tc>
        <w:tc>
          <w:tcPr>
            <w:tcW w:w="1260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720D93B1" w14:textId="77777777" w:rsidR="00EF2770" w:rsidRPr="00E6392D" w:rsidRDefault="00EF2770" w:rsidP="00070C70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FF8500"/>
                <w:sz w:val="18"/>
                <w:szCs w:val="18"/>
              </w:rPr>
            </w:pPr>
          </w:p>
        </w:tc>
        <w:tc>
          <w:tcPr>
            <w:tcW w:w="1305" w:type="dxa"/>
            <w:tcBorders>
              <w:left w:val="nil"/>
              <w:right w:val="single" w:sz="4" w:space="0" w:color="D9D9D9"/>
            </w:tcBorders>
            <w:shd w:val="clear" w:color="auto" w:fill="auto"/>
          </w:tcPr>
          <w:p w14:paraId="0DE7E39E" w14:textId="77777777" w:rsidR="00EF2770" w:rsidRPr="006F6D1A" w:rsidRDefault="00EF2770" w:rsidP="001073B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</w:p>
        </w:tc>
      </w:tr>
      <w:tr w:rsidR="00C34106" w:rsidRPr="00C22079" w14:paraId="5581B63F" w14:textId="77777777" w:rsidTr="0020264C">
        <w:trPr>
          <w:trHeight w:val="468"/>
        </w:trPr>
        <w:tc>
          <w:tcPr>
            <w:tcW w:w="10755" w:type="dxa"/>
            <w:gridSpan w:val="9"/>
            <w:tcBorders>
              <w:left w:val="single" w:sz="4" w:space="0" w:color="D9D9D9"/>
              <w:right w:val="single" w:sz="4" w:space="0" w:color="D9D9D9"/>
            </w:tcBorders>
            <w:vAlign w:val="center"/>
          </w:tcPr>
          <w:p w14:paraId="57398A76" w14:textId="77777777" w:rsidR="00EF2770" w:rsidRPr="00323825" w:rsidRDefault="00EF2770" w:rsidP="002548AB">
            <w:pP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</w:pPr>
            <w:proofErr w:type="spellStart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>Divisione</w:t>
            </w:r>
            <w:proofErr w:type="spellEnd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 xml:space="preserve"> del </w:t>
            </w:r>
            <w:proofErr w:type="spellStart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>costo</w:t>
            </w:r>
            <w:proofErr w:type="spellEnd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 xml:space="preserve"> di </w:t>
            </w:r>
            <w:proofErr w:type="spellStart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>fabbricazione</w:t>
            </w:r>
            <w:proofErr w:type="spellEnd"/>
          </w:p>
        </w:tc>
      </w:tr>
      <w:tr w:rsidR="00B776E9" w:rsidRPr="00C22079" w14:paraId="31860FAC" w14:textId="77777777" w:rsidTr="00591A09">
        <w:trPr>
          <w:trHeight w:val="10413"/>
        </w:trPr>
        <w:tc>
          <w:tcPr>
            <w:tcW w:w="10755" w:type="dxa"/>
            <w:gridSpan w:val="9"/>
            <w:tcBorders>
              <w:left w:val="single" w:sz="4" w:space="0" w:color="D9D9D9"/>
              <w:right w:val="single" w:sz="4" w:space="0" w:color="D9D9D9"/>
            </w:tcBorders>
          </w:tcPr>
          <w:tbl>
            <w:tblPr>
              <w:tblW w:w="10507" w:type="dxa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  <w:insideH w:val="single" w:sz="8" w:space="0" w:color="F79646"/>
                <w:insideV w:val="single" w:sz="8" w:space="0" w:color="F7964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487"/>
              <w:gridCol w:w="3060"/>
              <w:gridCol w:w="3960"/>
            </w:tblGrid>
            <w:tr w:rsidR="006A442C" w:rsidRPr="00D02B41" w14:paraId="40C3EE3D" w14:textId="77777777" w:rsidTr="008A40D0">
              <w:trPr>
                <w:cantSplit/>
                <w:trHeight w:val="428"/>
              </w:trPr>
              <w:tc>
                <w:tcPr>
                  <w:tcW w:w="3487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6C395F82" w14:textId="63A1FE90" w:rsidR="00EF2770" w:rsidRPr="006F6D1A" w:rsidRDefault="00EF2770" w:rsidP="00D7293F">
                  <w:pPr>
                    <w:rPr>
                      <w:rFonts w:ascii="Arial Narrow" w:hAnsi="Arial Narrow"/>
                      <w:b/>
                      <w:bCs/>
                      <w:color w:val="004B7A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Impostazioni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operazione</w:t>
                  </w:r>
                  <w:bookmarkStart w:id="51" w:name="part_OperationSetupCostTbl0"/>
                  <w:bookmarkEnd w:id="51"/>
                  <w:proofErr w:type="spellEnd"/>
                </w:p>
              </w:tc>
              <w:tc>
                <w:tcPr>
                  <w:tcW w:w="3060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7011E926" w14:textId="77777777" w:rsidR="00EF2770" w:rsidRPr="00D02B41" w:rsidRDefault="00EF2770" w:rsidP="00D7293F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Tempo (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hh:</w:t>
                  </w:r>
                  <w:proofErr w:type="gram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mm:ss</w:t>
                  </w:r>
                  <w:proofErr w:type="spellEnd"/>
                  <w:proofErr w:type="gram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  <w:tc>
                <w:tcPr>
                  <w:tcW w:w="3960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7A2A386F" w14:textId="63F563CA" w:rsidR="00EF2770" w:rsidRPr="00D02B41" w:rsidRDefault="00EF2770" w:rsidP="00D7293F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Costo (</w:t>
                  </w:r>
                  <w:bookmarkStart w:id="52" w:name="part_currency20"/>
                  <w:bookmarkEnd w:id="52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 xml:space="preserve">USD /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Parte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</w:tr>
            <w:tr w:rsidR="006A442C" w:rsidRPr="00D02B41" w14:paraId="5AC27F99" w14:textId="77777777" w:rsidTr="008A40D0">
              <w:trPr>
                <w:trHeight w:val="400"/>
              </w:trPr>
              <w:tc>
                <w:tcPr>
                  <w:tcW w:w="34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7977400" w14:textId="0AB1EA87" w:rsidR="00EF2770" w:rsidRPr="00D02B41" w:rsidRDefault="00EF2770" w:rsidP="00D7293F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Imposta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operazione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1</w:t>
                  </w:r>
                </w:p>
              </w:tc>
              <w:tc>
                <w:tcPr>
                  <w:tcW w:w="306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849F5AC" w14:textId="667EF7B6" w:rsidR="00EF2770" w:rsidRPr="00D02B41" w:rsidRDefault="00EF2770" w:rsidP="00D7293F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00:15:00</w:t>
                  </w:r>
                </w:p>
              </w:tc>
              <w:tc>
                <w:tcPr>
                  <w:tcW w:w="396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862A0DF" w14:textId="2FF1E393" w:rsidR="00EF2770" w:rsidRPr="00D02B41" w:rsidRDefault="00EF2770" w:rsidP="00D7293F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7.50</w:t>
                  </w:r>
                </w:p>
              </w:tc>
            </w:tr>
            <w:tr w:rsidR="006A442C" w:rsidRPr="00D02B41" w14:paraId="5EB78C5B" w14:textId="77777777" w:rsidTr="008A40D0">
              <w:trPr>
                <w:trHeight w:val="400"/>
              </w:trPr>
              <w:tc>
                <w:tcPr>
                  <w:tcW w:w="3487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72A602B2" w14:textId="77777777" w:rsidR="00EF2770" w:rsidRPr="006F6D1A" w:rsidRDefault="00EF2770" w:rsidP="00D7293F">
                  <w:pP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Totale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 xml:space="preserve"> </w:t>
                  </w:r>
                </w:p>
              </w:tc>
              <w:tc>
                <w:tcPr>
                  <w:tcW w:w="3060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14:paraId="65C25901" w14:textId="61CC6B41" w:rsidR="00EF2770" w:rsidRPr="00D02B41" w:rsidRDefault="00EF2770" w:rsidP="00D7293F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53" w:name="ppart_OperationtimeTtlSetupOp0"/>
                  <w:bookmarkEnd w:id="53"/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00:15:00</w:t>
                  </w:r>
                </w:p>
              </w:tc>
              <w:tc>
                <w:tcPr>
                  <w:tcW w:w="3960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262E7126" w14:textId="7A3B90F9" w:rsidR="00EF2770" w:rsidRPr="00D02B41" w:rsidRDefault="00EF2770" w:rsidP="00D7293F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54" w:name="part_OperationcostTtlSetupOp0"/>
                  <w:bookmarkEnd w:id="54"/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7.50</w:t>
                  </w:r>
                </w:p>
              </w:tc>
            </w:tr>
          </w:tbl>
          <w:p w14:paraId="429058D3" w14:textId="77777777" w:rsidR="00EF2770" w:rsidRDefault="00EF2770" w:rsidP="00C34106"/>
          <w:tbl>
            <w:tblPr>
              <w:tblW w:w="10507" w:type="dxa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  <w:insideH w:val="single" w:sz="8" w:space="0" w:color="F79646"/>
                <w:insideV w:val="single" w:sz="8" w:space="0" w:color="F7964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487"/>
              <w:gridCol w:w="3060"/>
              <w:gridCol w:w="3960"/>
            </w:tblGrid>
            <w:tr w:rsidR="002263EE" w:rsidRPr="00D02B41" w14:paraId="0617E332" w14:textId="77777777" w:rsidTr="008A40D0">
              <w:trPr>
                <w:cantSplit/>
                <w:trHeight w:val="428"/>
              </w:trPr>
              <w:tc>
                <w:tcPr>
                  <w:tcW w:w="3487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1FB02C4B" w14:textId="2B0BF862" w:rsidR="00EF2770" w:rsidRPr="006F6D1A" w:rsidRDefault="00EF2770" w:rsidP="002263EE">
                  <w:pPr>
                    <w:rPr>
                      <w:rFonts w:ascii="Arial Narrow" w:hAnsi="Arial Narrow"/>
                      <w:b/>
                      <w:bCs/>
                      <w:color w:val="004B7A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Impostazioni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carico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 xml:space="preserve"> e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scarico</w:t>
                  </w:r>
                  <w:bookmarkStart w:id="55" w:name="part_SetupCostTbl0"/>
                  <w:bookmarkEnd w:id="55"/>
                  <w:proofErr w:type="spellEnd"/>
                </w:p>
              </w:tc>
              <w:tc>
                <w:tcPr>
                  <w:tcW w:w="3060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449FEF6B" w14:textId="77777777" w:rsidR="00EF2770" w:rsidRPr="00D02B41" w:rsidRDefault="00EF2770" w:rsidP="00173BBA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Tempo (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hh:</w:t>
                  </w:r>
                  <w:proofErr w:type="gram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mm:ss</w:t>
                  </w:r>
                  <w:proofErr w:type="spellEnd"/>
                  <w:proofErr w:type="gram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  <w:tc>
                <w:tcPr>
                  <w:tcW w:w="3960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46B0C239" w14:textId="23F67E68" w:rsidR="00EF2770" w:rsidRPr="00D02B41" w:rsidRDefault="00EF2770" w:rsidP="00173BBA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Costo (</w:t>
                  </w:r>
                  <w:bookmarkStart w:id="56" w:name="part_currency18"/>
                  <w:bookmarkEnd w:id="56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 xml:space="preserve">USD /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Parte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</w:tr>
            <w:tr w:rsidR="002263EE" w:rsidRPr="00D02B41" w14:paraId="06CF7BE0" w14:textId="77777777" w:rsidTr="008A40D0">
              <w:trPr>
                <w:trHeight w:val="400"/>
              </w:trPr>
              <w:tc>
                <w:tcPr>
                  <w:tcW w:w="34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D73AA83" w14:textId="5A35A408" w:rsidR="00EF2770" w:rsidRPr="00D02B41" w:rsidRDefault="00EF2770" w:rsidP="00173BBA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Imposta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operazione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1</w:t>
                  </w:r>
                </w:p>
              </w:tc>
              <w:tc>
                <w:tcPr>
                  <w:tcW w:w="306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9614A04" w14:textId="56E29F3F" w:rsidR="00EF2770" w:rsidRPr="00D02B41" w:rsidRDefault="00EF2770" w:rsidP="00173BBA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00:05:00</w:t>
                  </w:r>
                </w:p>
              </w:tc>
              <w:tc>
                <w:tcPr>
                  <w:tcW w:w="396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46160E7" w14:textId="4F0413A5" w:rsidR="00EF2770" w:rsidRPr="00D02B41" w:rsidRDefault="00EF2770" w:rsidP="00173BBA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2.50</w:t>
                  </w:r>
                </w:p>
              </w:tc>
            </w:tr>
            <w:tr w:rsidR="002263EE" w:rsidRPr="00D02B41" w14:paraId="2828A483" w14:textId="77777777" w:rsidTr="008A40D0">
              <w:trPr>
                <w:trHeight w:val="400"/>
              </w:trPr>
              <w:tc>
                <w:tcPr>
                  <w:tcW w:w="3487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60D000D0" w14:textId="77777777" w:rsidR="00EF2770" w:rsidRPr="006F6D1A" w:rsidRDefault="00EF2770" w:rsidP="00173BBA">
                  <w:pP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Totale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 xml:space="preserve"> </w:t>
                  </w:r>
                </w:p>
              </w:tc>
              <w:tc>
                <w:tcPr>
                  <w:tcW w:w="3060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14:paraId="26BC0D7F" w14:textId="5B81406E" w:rsidR="00EF2770" w:rsidRPr="00D02B41" w:rsidRDefault="00EF2770" w:rsidP="00173BBA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57" w:name="ppart_timeTtlSetupOp0"/>
                  <w:bookmarkEnd w:id="57"/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00:05:00</w:t>
                  </w:r>
                </w:p>
              </w:tc>
              <w:tc>
                <w:tcPr>
                  <w:tcW w:w="3960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1FFF81F0" w14:textId="0891920F" w:rsidR="00EF2770" w:rsidRPr="00D02B41" w:rsidRDefault="00EF2770" w:rsidP="002263EE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58" w:name="part_costTtlSetupOp0"/>
                  <w:bookmarkEnd w:id="58"/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2.50</w:t>
                  </w:r>
                </w:p>
              </w:tc>
            </w:tr>
          </w:tbl>
          <w:p w14:paraId="3A3C04A4" w14:textId="77777777" w:rsidR="00EF2770" w:rsidRDefault="00EF2770" w:rsidP="00C34106"/>
          <w:tbl>
            <w:tblPr>
              <w:tblW w:w="10584" w:type="dxa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  <w:insideH w:val="single" w:sz="8" w:space="0" w:color="F79646"/>
                <w:insideV w:val="single" w:sz="8" w:space="0" w:color="F7964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06"/>
              <w:gridCol w:w="1293"/>
              <w:gridCol w:w="2040"/>
              <w:gridCol w:w="1375"/>
              <w:gridCol w:w="1355"/>
              <w:gridCol w:w="1235"/>
              <w:gridCol w:w="1280"/>
            </w:tblGrid>
            <w:tr w:rsidR="00336951" w:rsidRPr="00D02B41" w14:paraId="0044C5B6" w14:textId="77777777" w:rsidTr="00E362E2">
              <w:trPr>
                <w:cantSplit/>
                <w:trHeight w:val="446"/>
              </w:trPr>
              <w:tc>
                <w:tcPr>
                  <w:tcW w:w="2006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418254D7" w14:textId="533335A8" w:rsidR="00EF2770" w:rsidRPr="006F6D1A" w:rsidRDefault="00EF2770" w:rsidP="009908F9">
                  <w:pPr>
                    <w:rPr>
                      <w:rFonts w:ascii="Arial Narrow" w:hAnsi="Arial Narrow"/>
                      <w:b/>
                      <w:bCs/>
                      <w:color w:val="004B7A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Operazione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 xml:space="preserve"> </w:t>
                  </w:r>
                  <w:bookmarkStart w:id="59" w:name="part_MillTbl0"/>
                  <w:bookmarkEnd w:id="59"/>
                </w:p>
              </w:tc>
              <w:tc>
                <w:tcPr>
                  <w:tcW w:w="1293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3FFDA4A1" w14:textId="77777777" w:rsidR="00EF2770" w:rsidRPr="00D02B41" w:rsidRDefault="00EF2770" w:rsidP="00A63AB2">
                  <w:pPr>
                    <w:jc w:val="right"/>
                    <w:rPr>
                      <w:rFonts w:ascii="Arial Narrow" w:hAnsi="Arial Narrow"/>
                      <w:b/>
                      <w:bCs/>
                      <w:color w:val="718883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Finitura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superficie</w:t>
                  </w:r>
                  <w:proofErr w:type="spellEnd"/>
                </w:p>
              </w:tc>
              <w:tc>
                <w:tcPr>
                  <w:tcW w:w="2040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00A19D3E" w14:textId="77777777" w:rsidR="00EF2770" w:rsidRDefault="00EF2770" w:rsidP="006F72D4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 xml:space="preserve">Volume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rimosso</w:t>
                  </w:r>
                  <w:proofErr w:type="spellEnd"/>
                </w:p>
                <w:p w14:paraId="531A0473" w14:textId="71F015BE" w:rsidR="00EF2770" w:rsidRPr="00D02B41" w:rsidRDefault="00EF2770" w:rsidP="006F72D4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(</w:t>
                  </w:r>
                  <w:bookmarkStart w:id="60" w:name="part_volumeRemovedUnit0"/>
                  <w:bookmarkEnd w:id="60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mm^3</w:t>
                  </w: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  <w:tc>
                <w:tcPr>
                  <w:tcW w:w="1375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2829A112" w14:textId="77777777" w:rsidR="00EF2770" w:rsidRPr="00D02B41" w:rsidRDefault="00EF2770" w:rsidP="005A1DB1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Tempo (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hh:</w:t>
                  </w:r>
                  <w:proofErr w:type="gram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mm:ss</w:t>
                  </w:r>
                  <w:proofErr w:type="spellEnd"/>
                  <w:proofErr w:type="gram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6015070E" w14:textId="269A9480" w:rsidR="00EF2770" w:rsidRPr="00D02B41" w:rsidRDefault="00EF2770" w:rsidP="00E77FB5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Costo (</w:t>
                  </w:r>
                  <w:bookmarkStart w:id="61" w:name="part_currency11"/>
                  <w:bookmarkEnd w:id="61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 xml:space="preserve">USD /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Parte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  <w:tc>
                <w:tcPr>
                  <w:tcW w:w="1235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21BC83EC" w14:textId="77777777" w:rsidR="00EF2770" w:rsidRPr="00D02B41" w:rsidRDefault="00EF2770" w:rsidP="006F72D4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Strumenti</w:t>
                  </w:r>
                  <w:proofErr w:type="spellEnd"/>
                </w:p>
              </w:tc>
              <w:tc>
                <w:tcPr>
                  <w:tcW w:w="1280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581DB46C" w14:textId="77777777" w:rsidR="00EF2770" w:rsidRPr="00055D8A" w:rsidRDefault="00EF2770" w:rsidP="006F72D4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Costo per</w:t>
                  </w:r>
                </w:p>
                <w:p w14:paraId="069F7C36" w14:textId="77777777" w:rsidR="00EF2770" w:rsidRPr="00055D8A" w:rsidRDefault="00EF2770" w:rsidP="006F72D4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volume</w:t>
                  </w:r>
                </w:p>
                <w:p w14:paraId="2F6CE974" w14:textId="30744B5B" w:rsidR="00EF2770" w:rsidRPr="00D02B41" w:rsidRDefault="00EF2770" w:rsidP="006F72D4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(</w:t>
                  </w:r>
                  <w:bookmarkStart w:id="62" w:name="part_costperVolumeUnit1"/>
                  <w:bookmarkEnd w:id="62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USD/mm^3</w:t>
                  </w: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</w:tr>
            <w:tr w:rsidR="007C3925" w:rsidRPr="00D02B41" w14:paraId="7C0E79E7" w14:textId="77777777" w:rsidTr="00E362E2">
              <w:trPr>
                <w:trHeight w:val="416"/>
              </w:trPr>
              <w:tc>
                <w:tcPr>
                  <w:tcW w:w="2006" w:type="dxa"/>
                  <w:tcBorders>
                    <w:top w:val="single" w:sz="18" w:space="0" w:color="004B7A"/>
                    <w:left w:val="single" w:sz="4" w:space="0" w:color="auto"/>
                    <w:bottom w:val="single" w:sz="18" w:space="0" w:color="004B7A"/>
                    <w:right w:val="single" w:sz="4" w:space="0" w:color="auto"/>
                  </w:tcBorders>
                  <w:vAlign w:val="center"/>
                </w:tcPr>
                <w:p w14:paraId="69617DEE" w14:textId="46EDD54C" w:rsidR="00EF2770" w:rsidRPr="00D02B41" w:rsidRDefault="00EF2770" w:rsidP="004A5854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Smusso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1</w:t>
                  </w:r>
                </w:p>
              </w:tc>
              <w:tc>
                <w:tcPr>
                  <w:tcW w:w="1293" w:type="dxa"/>
                  <w:tcBorders>
                    <w:top w:val="single" w:sz="18" w:space="0" w:color="004B7A"/>
                    <w:left w:val="single" w:sz="4" w:space="0" w:color="auto"/>
                    <w:bottom w:val="single" w:sz="18" w:space="0" w:color="004B7A"/>
                    <w:right w:val="single" w:sz="4" w:space="0" w:color="auto"/>
                  </w:tcBorders>
                  <w:vAlign w:val="center"/>
                </w:tcPr>
                <w:p w14:paraId="5C28F0BF" w14:textId="2D1CA678" w:rsidR="00EF2770" w:rsidRPr="00D02B41" w:rsidRDefault="00EF2770" w:rsidP="0081338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proofErr w:type="spellStart"/>
                  <w:r>
                    <w:rPr>
                      <w:rFonts w:ascii="Arial Narrow" w:hAnsi="Arial Narrow"/>
                      <w:color w:val="718883"/>
                    </w:rPr>
                    <w:t>Piallatura</w:t>
                  </w:r>
                  <w:proofErr w:type="spellEnd"/>
                </w:p>
              </w:tc>
              <w:tc>
                <w:tcPr>
                  <w:tcW w:w="2040" w:type="dxa"/>
                  <w:tcBorders>
                    <w:top w:val="single" w:sz="18" w:space="0" w:color="004B7A"/>
                    <w:left w:val="single" w:sz="4" w:space="0" w:color="auto"/>
                    <w:bottom w:val="single" w:sz="18" w:space="0" w:color="004B7A"/>
                    <w:right w:val="single" w:sz="4" w:space="0" w:color="auto"/>
                  </w:tcBorders>
                  <w:vAlign w:val="center"/>
                </w:tcPr>
                <w:p w14:paraId="29A8BD15" w14:textId="3F2B059D" w:rsidR="00EF2770" w:rsidRPr="00D02B41" w:rsidRDefault="00EF2770" w:rsidP="0081338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4.50</w:t>
                  </w:r>
                </w:p>
              </w:tc>
              <w:tc>
                <w:tcPr>
                  <w:tcW w:w="1375" w:type="dxa"/>
                  <w:tcBorders>
                    <w:top w:val="single" w:sz="18" w:space="0" w:color="004B7A"/>
                    <w:left w:val="single" w:sz="4" w:space="0" w:color="auto"/>
                    <w:bottom w:val="single" w:sz="18" w:space="0" w:color="004B7A"/>
                    <w:right w:val="single" w:sz="4" w:space="0" w:color="auto"/>
                  </w:tcBorders>
                  <w:vAlign w:val="center"/>
                </w:tcPr>
                <w:p w14:paraId="496AA578" w14:textId="70831E77" w:rsidR="00EF2770" w:rsidRPr="00D02B41" w:rsidRDefault="00EF2770" w:rsidP="0081338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00:00:00</w:t>
                  </w:r>
                </w:p>
              </w:tc>
              <w:tc>
                <w:tcPr>
                  <w:tcW w:w="1355" w:type="dxa"/>
                  <w:tcBorders>
                    <w:top w:val="single" w:sz="18" w:space="0" w:color="004B7A"/>
                    <w:left w:val="single" w:sz="4" w:space="0" w:color="auto"/>
                    <w:bottom w:val="single" w:sz="18" w:space="0" w:color="004B7A"/>
                    <w:right w:val="single" w:sz="4" w:space="0" w:color="auto"/>
                  </w:tcBorders>
                  <w:vAlign w:val="center"/>
                </w:tcPr>
                <w:p w14:paraId="1B5ADA71" w14:textId="7134B18A" w:rsidR="00EF2770" w:rsidRPr="00D02B41" w:rsidRDefault="00EF2770" w:rsidP="0081338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0.02</w:t>
                  </w:r>
                </w:p>
              </w:tc>
              <w:tc>
                <w:tcPr>
                  <w:tcW w:w="1235" w:type="dxa"/>
                  <w:tcBorders>
                    <w:top w:val="single" w:sz="18" w:space="0" w:color="004B7A"/>
                    <w:left w:val="single" w:sz="4" w:space="0" w:color="auto"/>
                    <w:bottom w:val="single" w:sz="18" w:space="0" w:color="004B7A"/>
                    <w:right w:val="single" w:sz="4" w:space="0" w:color="auto"/>
                  </w:tcBorders>
                  <w:vAlign w:val="center"/>
                </w:tcPr>
                <w:p w14:paraId="077ADF78" w14:textId="0D8BF425" w:rsidR="00EF2770" w:rsidRPr="00D02B41" w:rsidRDefault="00EF2770" w:rsidP="0081338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718883"/>
                    </w:rPr>
                    <w:t>Fresatura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718883"/>
                    </w:rPr>
                    <w:t xml:space="preserve"> smussi</w:t>
                  </w:r>
                </w:p>
              </w:tc>
              <w:tc>
                <w:tcPr>
                  <w:tcW w:w="1280" w:type="dxa"/>
                  <w:tcBorders>
                    <w:top w:val="single" w:sz="18" w:space="0" w:color="004B7A"/>
                    <w:left w:val="single" w:sz="4" w:space="0" w:color="auto"/>
                    <w:bottom w:val="single" w:sz="18" w:space="0" w:color="004B7A"/>
                    <w:right w:val="single" w:sz="4" w:space="0" w:color="auto"/>
                  </w:tcBorders>
                  <w:vAlign w:val="center"/>
                </w:tcPr>
                <w:p w14:paraId="0FDBBDD6" w14:textId="4D21F067" w:rsidR="00EF2770" w:rsidRPr="00D02B41" w:rsidRDefault="00EF2770" w:rsidP="0081338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</w:tr>
            <w:tr w:rsidR="00EF2770" w:rsidRPr="00D02B41" w14:paraId="3ECFDFD1" w14:textId="77777777" w:rsidTr="00E362E2">
              <w:trPr>
                <w:trHeight w:val="416"/>
              </w:trPr>
              <w:tc>
                <w:tcPr>
                  <w:tcW w:w="2006" w:type="dxa"/>
                  <w:tcBorders>
                    <w:top w:val="single" w:sz="18" w:space="0" w:color="004B7A"/>
                    <w:left w:val="single" w:sz="4" w:space="0" w:color="auto"/>
                    <w:bottom w:val="single" w:sz="18" w:space="0" w:color="004B7A"/>
                    <w:right w:val="single" w:sz="4" w:space="0" w:color="auto"/>
                  </w:tcBorders>
                  <w:vAlign w:val="center"/>
                </w:tcPr>
                <w:p w14:paraId="01D835C7" w14:textId="47CA28FF" w:rsidR="00EF2770" w:rsidRDefault="00EF2770" w:rsidP="004A5854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Smusso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2</w:t>
                  </w:r>
                </w:p>
              </w:tc>
              <w:tc>
                <w:tcPr>
                  <w:tcW w:w="1293" w:type="dxa"/>
                  <w:tcBorders>
                    <w:top w:val="single" w:sz="18" w:space="0" w:color="004B7A"/>
                    <w:left w:val="single" w:sz="4" w:space="0" w:color="auto"/>
                    <w:bottom w:val="single" w:sz="18" w:space="0" w:color="004B7A"/>
                    <w:right w:val="single" w:sz="4" w:space="0" w:color="auto"/>
                  </w:tcBorders>
                  <w:vAlign w:val="center"/>
                </w:tcPr>
                <w:p w14:paraId="5E93B8C2" w14:textId="319390D6" w:rsidR="00EF2770" w:rsidRDefault="00EF2770" w:rsidP="0081338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proofErr w:type="spellStart"/>
                  <w:r>
                    <w:rPr>
                      <w:rFonts w:ascii="Arial Narrow" w:hAnsi="Arial Narrow"/>
                      <w:color w:val="718883"/>
                    </w:rPr>
                    <w:t>Piallatura</w:t>
                  </w:r>
                  <w:proofErr w:type="spellEnd"/>
                </w:p>
              </w:tc>
              <w:tc>
                <w:tcPr>
                  <w:tcW w:w="2040" w:type="dxa"/>
                  <w:tcBorders>
                    <w:top w:val="single" w:sz="18" w:space="0" w:color="004B7A"/>
                    <w:left w:val="single" w:sz="4" w:space="0" w:color="auto"/>
                    <w:bottom w:val="single" w:sz="18" w:space="0" w:color="004B7A"/>
                    <w:right w:val="single" w:sz="4" w:space="0" w:color="auto"/>
                  </w:tcBorders>
                  <w:vAlign w:val="center"/>
                </w:tcPr>
                <w:p w14:paraId="6423D46B" w14:textId="05281F30" w:rsidR="00EF2770" w:rsidRDefault="00EF2770" w:rsidP="0081338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4.50</w:t>
                  </w:r>
                </w:p>
              </w:tc>
              <w:tc>
                <w:tcPr>
                  <w:tcW w:w="1375" w:type="dxa"/>
                  <w:tcBorders>
                    <w:top w:val="single" w:sz="18" w:space="0" w:color="004B7A"/>
                    <w:left w:val="single" w:sz="4" w:space="0" w:color="auto"/>
                    <w:bottom w:val="single" w:sz="18" w:space="0" w:color="004B7A"/>
                    <w:right w:val="single" w:sz="4" w:space="0" w:color="auto"/>
                  </w:tcBorders>
                  <w:vAlign w:val="center"/>
                </w:tcPr>
                <w:p w14:paraId="4D98FF49" w14:textId="6F4125D0" w:rsidR="00EF2770" w:rsidRDefault="00EF2770" w:rsidP="0081338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00:00:00</w:t>
                  </w:r>
                </w:p>
              </w:tc>
              <w:tc>
                <w:tcPr>
                  <w:tcW w:w="1355" w:type="dxa"/>
                  <w:tcBorders>
                    <w:top w:val="single" w:sz="18" w:space="0" w:color="004B7A"/>
                    <w:left w:val="single" w:sz="4" w:space="0" w:color="auto"/>
                    <w:bottom w:val="single" w:sz="18" w:space="0" w:color="004B7A"/>
                    <w:right w:val="single" w:sz="4" w:space="0" w:color="auto"/>
                  </w:tcBorders>
                  <w:vAlign w:val="center"/>
                </w:tcPr>
                <w:p w14:paraId="01867B60" w14:textId="3154914D" w:rsidR="00EF2770" w:rsidRDefault="00EF2770" w:rsidP="0081338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0.02</w:t>
                  </w:r>
                </w:p>
              </w:tc>
              <w:tc>
                <w:tcPr>
                  <w:tcW w:w="1235" w:type="dxa"/>
                  <w:tcBorders>
                    <w:top w:val="single" w:sz="18" w:space="0" w:color="004B7A"/>
                    <w:left w:val="single" w:sz="4" w:space="0" w:color="auto"/>
                    <w:bottom w:val="single" w:sz="18" w:space="0" w:color="004B7A"/>
                    <w:right w:val="single" w:sz="4" w:space="0" w:color="auto"/>
                  </w:tcBorders>
                  <w:vAlign w:val="center"/>
                </w:tcPr>
                <w:p w14:paraId="1F37BBE9" w14:textId="145710D1" w:rsidR="00EF2770" w:rsidRDefault="00EF2770" w:rsidP="0081338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718883"/>
                    </w:rPr>
                    <w:t>Fresatura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718883"/>
                    </w:rPr>
                    <w:t xml:space="preserve"> smussi</w:t>
                  </w:r>
                </w:p>
              </w:tc>
              <w:tc>
                <w:tcPr>
                  <w:tcW w:w="1280" w:type="dxa"/>
                  <w:tcBorders>
                    <w:top w:val="single" w:sz="18" w:space="0" w:color="004B7A"/>
                    <w:left w:val="single" w:sz="4" w:space="0" w:color="auto"/>
                    <w:bottom w:val="single" w:sz="18" w:space="0" w:color="004B7A"/>
                    <w:right w:val="single" w:sz="4" w:space="0" w:color="auto"/>
                  </w:tcBorders>
                  <w:vAlign w:val="center"/>
                </w:tcPr>
                <w:p w14:paraId="3830AFAA" w14:textId="6B2CCD3B" w:rsidR="00EF2770" w:rsidRDefault="00EF2770" w:rsidP="0081338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</w:tr>
            <w:tr w:rsidR="00EF2770" w:rsidRPr="00D02B41" w14:paraId="4DDF4C7D" w14:textId="77777777" w:rsidTr="00E362E2">
              <w:trPr>
                <w:trHeight w:val="416"/>
              </w:trPr>
              <w:tc>
                <w:tcPr>
                  <w:tcW w:w="2006" w:type="dxa"/>
                  <w:tcBorders>
                    <w:top w:val="single" w:sz="18" w:space="0" w:color="004B7A"/>
                    <w:left w:val="single" w:sz="4" w:space="0" w:color="auto"/>
                    <w:bottom w:val="single" w:sz="18" w:space="0" w:color="004B7A"/>
                    <w:right w:val="single" w:sz="4" w:space="0" w:color="auto"/>
                  </w:tcBorders>
                  <w:vAlign w:val="center"/>
                </w:tcPr>
                <w:p w14:paraId="6EA1CA64" w14:textId="0A8640C3" w:rsidR="00EF2770" w:rsidRDefault="00EF2770" w:rsidP="004A5854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Smusso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3</w:t>
                  </w:r>
                </w:p>
              </w:tc>
              <w:tc>
                <w:tcPr>
                  <w:tcW w:w="1293" w:type="dxa"/>
                  <w:tcBorders>
                    <w:top w:val="single" w:sz="18" w:space="0" w:color="004B7A"/>
                    <w:left w:val="single" w:sz="4" w:space="0" w:color="auto"/>
                    <w:bottom w:val="single" w:sz="18" w:space="0" w:color="004B7A"/>
                    <w:right w:val="single" w:sz="4" w:space="0" w:color="auto"/>
                  </w:tcBorders>
                  <w:vAlign w:val="center"/>
                </w:tcPr>
                <w:p w14:paraId="4FDE4D25" w14:textId="5B6F3B26" w:rsidR="00EF2770" w:rsidRDefault="00EF2770" w:rsidP="0081338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proofErr w:type="spellStart"/>
                  <w:r>
                    <w:rPr>
                      <w:rFonts w:ascii="Arial Narrow" w:hAnsi="Arial Narrow"/>
                      <w:color w:val="718883"/>
                    </w:rPr>
                    <w:t>Piallatura</w:t>
                  </w:r>
                  <w:proofErr w:type="spellEnd"/>
                </w:p>
              </w:tc>
              <w:tc>
                <w:tcPr>
                  <w:tcW w:w="2040" w:type="dxa"/>
                  <w:tcBorders>
                    <w:top w:val="single" w:sz="18" w:space="0" w:color="004B7A"/>
                    <w:left w:val="single" w:sz="4" w:space="0" w:color="auto"/>
                    <w:bottom w:val="single" w:sz="18" w:space="0" w:color="004B7A"/>
                    <w:right w:val="single" w:sz="4" w:space="0" w:color="auto"/>
                  </w:tcBorders>
                  <w:vAlign w:val="center"/>
                </w:tcPr>
                <w:p w14:paraId="1E427729" w14:textId="553D177D" w:rsidR="00EF2770" w:rsidRDefault="00EF2770" w:rsidP="0081338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4.50</w:t>
                  </w:r>
                </w:p>
              </w:tc>
              <w:tc>
                <w:tcPr>
                  <w:tcW w:w="1375" w:type="dxa"/>
                  <w:tcBorders>
                    <w:top w:val="single" w:sz="18" w:space="0" w:color="004B7A"/>
                    <w:left w:val="single" w:sz="4" w:space="0" w:color="auto"/>
                    <w:bottom w:val="single" w:sz="18" w:space="0" w:color="004B7A"/>
                    <w:right w:val="single" w:sz="4" w:space="0" w:color="auto"/>
                  </w:tcBorders>
                  <w:vAlign w:val="center"/>
                </w:tcPr>
                <w:p w14:paraId="76E216E4" w14:textId="23BB0BD3" w:rsidR="00EF2770" w:rsidRDefault="00EF2770" w:rsidP="0081338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00:00:00</w:t>
                  </w:r>
                </w:p>
              </w:tc>
              <w:tc>
                <w:tcPr>
                  <w:tcW w:w="1355" w:type="dxa"/>
                  <w:tcBorders>
                    <w:top w:val="single" w:sz="18" w:space="0" w:color="004B7A"/>
                    <w:left w:val="single" w:sz="4" w:space="0" w:color="auto"/>
                    <w:bottom w:val="single" w:sz="18" w:space="0" w:color="004B7A"/>
                    <w:right w:val="single" w:sz="4" w:space="0" w:color="auto"/>
                  </w:tcBorders>
                  <w:vAlign w:val="center"/>
                </w:tcPr>
                <w:p w14:paraId="5A950F1B" w14:textId="59C16954" w:rsidR="00EF2770" w:rsidRDefault="00EF2770" w:rsidP="0081338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0.02</w:t>
                  </w:r>
                </w:p>
              </w:tc>
              <w:tc>
                <w:tcPr>
                  <w:tcW w:w="1235" w:type="dxa"/>
                  <w:tcBorders>
                    <w:top w:val="single" w:sz="18" w:space="0" w:color="004B7A"/>
                    <w:left w:val="single" w:sz="4" w:space="0" w:color="auto"/>
                    <w:bottom w:val="single" w:sz="18" w:space="0" w:color="004B7A"/>
                    <w:right w:val="single" w:sz="4" w:space="0" w:color="auto"/>
                  </w:tcBorders>
                  <w:vAlign w:val="center"/>
                </w:tcPr>
                <w:p w14:paraId="23715667" w14:textId="6BF2A6E3" w:rsidR="00EF2770" w:rsidRDefault="00EF2770" w:rsidP="0081338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718883"/>
                    </w:rPr>
                    <w:t>Fresatura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718883"/>
                    </w:rPr>
                    <w:t xml:space="preserve"> smussi</w:t>
                  </w:r>
                </w:p>
              </w:tc>
              <w:tc>
                <w:tcPr>
                  <w:tcW w:w="1280" w:type="dxa"/>
                  <w:tcBorders>
                    <w:top w:val="single" w:sz="18" w:space="0" w:color="004B7A"/>
                    <w:left w:val="single" w:sz="4" w:space="0" w:color="auto"/>
                    <w:bottom w:val="single" w:sz="18" w:space="0" w:color="004B7A"/>
                    <w:right w:val="single" w:sz="4" w:space="0" w:color="auto"/>
                  </w:tcBorders>
                  <w:vAlign w:val="center"/>
                </w:tcPr>
                <w:p w14:paraId="4E0C6DDB" w14:textId="56F93778" w:rsidR="00EF2770" w:rsidRDefault="00EF2770" w:rsidP="0081338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</w:tr>
            <w:tr w:rsidR="00EF2770" w:rsidRPr="00D02B41" w14:paraId="5DE7017F" w14:textId="77777777" w:rsidTr="00E362E2">
              <w:trPr>
                <w:trHeight w:val="416"/>
              </w:trPr>
              <w:tc>
                <w:tcPr>
                  <w:tcW w:w="2006" w:type="dxa"/>
                  <w:tcBorders>
                    <w:top w:val="single" w:sz="18" w:space="0" w:color="004B7A"/>
                    <w:left w:val="single" w:sz="4" w:space="0" w:color="auto"/>
                    <w:bottom w:val="single" w:sz="18" w:space="0" w:color="004B7A"/>
                    <w:right w:val="single" w:sz="4" w:space="0" w:color="auto"/>
                  </w:tcBorders>
                  <w:vAlign w:val="center"/>
                </w:tcPr>
                <w:p w14:paraId="6556F12B" w14:textId="0231529C" w:rsidR="00EF2770" w:rsidRDefault="00EF2770" w:rsidP="004A5854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Smusso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4</w:t>
                  </w:r>
                </w:p>
              </w:tc>
              <w:tc>
                <w:tcPr>
                  <w:tcW w:w="1293" w:type="dxa"/>
                  <w:tcBorders>
                    <w:top w:val="single" w:sz="18" w:space="0" w:color="004B7A"/>
                    <w:left w:val="single" w:sz="4" w:space="0" w:color="auto"/>
                    <w:bottom w:val="single" w:sz="18" w:space="0" w:color="004B7A"/>
                    <w:right w:val="single" w:sz="4" w:space="0" w:color="auto"/>
                  </w:tcBorders>
                  <w:vAlign w:val="center"/>
                </w:tcPr>
                <w:p w14:paraId="536EFD40" w14:textId="393AEC9C" w:rsidR="00EF2770" w:rsidRDefault="00EF2770" w:rsidP="0081338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proofErr w:type="spellStart"/>
                  <w:r>
                    <w:rPr>
                      <w:rFonts w:ascii="Arial Narrow" w:hAnsi="Arial Narrow"/>
                      <w:color w:val="718883"/>
                    </w:rPr>
                    <w:t>Piallatura</w:t>
                  </w:r>
                  <w:proofErr w:type="spellEnd"/>
                </w:p>
              </w:tc>
              <w:tc>
                <w:tcPr>
                  <w:tcW w:w="2040" w:type="dxa"/>
                  <w:tcBorders>
                    <w:top w:val="single" w:sz="18" w:space="0" w:color="004B7A"/>
                    <w:left w:val="single" w:sz="4" w:space="0" w:color="auto"/>
                    <w:bottom w:val="single" w:sz="18" w:space="0" w:color="004B7A"/>
                    <w:right w:val="single" w:sz="4" w:space="0" w:color="auto"/>
                  </w:tcBorders>
                  <w:vAlign w:val="center"/>
                </w:tcPr>
                <w:p w14:paraId="63F6590A" w14:textId="2493F085" w:rsidR="00EF2770" w:rsidRDefault="00EF2770" w:rsidP="0081338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4.50</w:t>
                  </w:r>
                </w:p>
              </w:tc>
              <w:tc>
                <w:tcPr>
                  <w:tcW w:w="1375" w:type="dxa"/>
                  <w:tcBorders>
                    <w:top w:val="single" w:sz="18" w:space="0" w:color="004B7A"/>
                    <w:left w:val="single" w:sz="4" w:space="0" w:color="auto"/>
                    <w:bottom w:val="single" w:sz="18" w:space="0" w:color="004B7A"/>
                    <w:right w:val="single" w:sz="4" w:space="0" w:color="auto"/>
                  </w:tcBorders>
                  <w:vAlign w:val="center"/>
                </w:tcPr>
                <w:p w14:paraId="7CC2B7D6" w14:textId="5A7EF29C" w:rsidR="00EF2770" w:rsidRDefault="00EF2770" w:rsidP="0081338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00:00:00</w:t>
                  </w:r>
                </w:p>
              </w:tc>
              <w:tc>
                <w:tcPr>
                  <w:tcW w:w="1355" w:type="dxa"/>
                  <w:tcBorders>
                    <w:top w:val="single" w:sz="18" w:space="0" w:color="004B7A"/>
                    <w:left w:val="single" w:sz="4" w:space="0" w:color="auto"/>
                    <w:bottom w:val="single" w:sz="18" w:space="0" w:color="004B7A"/>
                    <w:right w:val="single" w:sz="4" w:space="0" w:color="auto"/>
                  </w:tcBorders>
                  <w:vAlign w:val="center"/>
                </w:tcPr>
                <w:p w14:paraId="55137976" w14:textId="532E31C6" w:rsidR="00EF2770" w:rsidRDefault="00EF2770" w:rsidP="0081338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0.02</w:t>
                  </w:r>
                </w:p>
              </w:tc>
              <w:tc>
                <w:tcPr>
                  <w:tcW w:w="1235" w:type="dxa"/>
                  <w:tcBorders>
                    <w:top w:val="single" w:sz="18" w:space="0" w:color="004B7A"/>
                    <w:left w:val="single" w:sz="4" w:space="0" w:color="auto"/>
                    <w:bottom w:val="single" w:sz="18" w:space="0" w:color="004B7A"/>
                    <w:right w:val="single" w:sz="4" w:space="0" w:color="auto"/>
                  </w:tcBorders>
                  <w:vAlign w:val="center"/>
                </w:tcPr>
                <w:p w14:paraId="67279349" w14:textId="2E38505F" w:rsidR="00EF2770" w:rsidRDefault="00EF2770" w:rsidP="0081338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718883"/>
                    </w:rPr>
                    <w:t>Fresatura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718883"/>
                    </w:rPr>
                    <w:t xml:space="preserve"> smussi</w:t>
                  </w:r>
                </w:p>
              </w:tc>
              <w:tc>
                <w:tcPr>
                  <w:tcW w:w="1280" w:type="dxa"/>
                  <w:tcBorders>
                    <w:top w:val="single" w:sz="18" w:space="0" w:color="004B7A"/>
                    <w:left w:val="single" w:sz="4" w:space="0" w:color="auto"/>
                    <w:bottom w:val="single" w:sz="18" w:space="0" w:color="004B7A"/>
                    <w:right w:val="single" w:sz="4" w:space="0" w:color="auto"/>
                  </w:tcBorders>
                  <w:vAlign w:val="center"/>
                </w:tcPr>
                <w:p w14:paraId="744A352D" w14:textId="41702560" w:rsidR="00EF2770" w:rsidRDefault="00EF2770" w:rsidP="0081338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</w:tr>
            <w:tr w:rsidR="007C3925" w:rsidRPr="00D02B41" w14:paraId="540D8995" w14:textId="77777777" w:rsidTr="00E362E2">
              <w:trPr>
                <w:trHeight w:val="416"/>
              </w:trPr>
              <w:tc>
                <w:tcPr>
                  <w:tcW w:w="2006" w:type="dxa"/>
                  <w:tcBorders>
                    <w:top w:val="single" w:sz="18" w:space="0" w:color="004B7A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26797D7" w14:textId="77777777" w:rsidR="00EF2770" w:rsidRPr="006F6D1A" w:rsidRDefault="00EF2770" w:rsidP="000E084B">
                  <w:pP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Totale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 xml:space="preserve"> </w:t>
                  </w:r>
                </w:p>
              </w:tc>
              <w:tc>
                <w:tcPr>
                  <w:tcW w:w="1293" w:type="dxa"/>
                  <w:tcBorders>
                    <w:top w:val="single" w:sz="18" w:space="0" w:color="004B7A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B38F5EF" w14:textId="77777777" w:rsidR="00EF2770" w:rsidRPr="00D02B41" w:rsidRDefault="00EF2770" w:rsidP="00CF496B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</w:p>
              </w:tc>
              <w:tc>
                <w:tcPr>
                  <w:tcW w:w="2040" w:type="dxa"/>
                  <w:tcBorders>
                    <w:top w:val="single" w:sz="18" w:space="0" w:color="004B7A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33FC212" w14:textId="284BE5B1" w:rsidR="00EF2770" w:rsidRPr="00D02B41" w:rsidRDefault="00EF2770" w:rsidP="0081338B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63" w:name="part_volumeRemovedTtlMillOp0"/>
                  <w:bookmarkEnd w:id="63"/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17.99</w:t>
                  </w:r>
                </w:p>
              </w:tc>
              <w:tc>
                <w:tcPr>
                  <w:tcW w:w="1375" w:type="dxa"/>
                  <w:tcBorders>
                    <w:top w:val="single" w:sz="18" w:space="0" w:color="004B7A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004E3E9" w14:textId="02B78F7F" w:rsidR="00EF2770" w:rsidRPr="00D02B41" w:rsidRDefault="00EF2770" w:rsidP="0081338B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64" w:name="part_timeTtlMillOp0"/>
                  <w:bookmarkEnd w:id="64"/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00:00:00</w:t>
                  </w:r>
                </w:p>
              </w:tc>
              <w:tc>
                <w:tcPr>
                  <w:tcW w:w="1355" w:type="dxa"/>
                  <w:tcBorders>
                    <w:top w:val="single" w:sz="18" w:space="0" w:color="004B7A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6A84468" w14:textId="5708A698" w:rsidR="00EF2770" w:rsidRPr="00D02B41" w:rsidRDefault="00EF2770" w:rsidP="0081338B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65" w:name="part_costTtlMillOp0"/>
                  <w:bookmarkEnd w:id="65"/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0.07</w:t>
                  </w:r>
                </w:p>
              </w:tc>
              <w:tc>
                <w:tcPr>
                  <w:tcW w:w="1235" w:type="dxa"/>
                  <w:tcBorders>
                    <w:top w:val="single" w:sz="18" w:space="0" w:color="004B7A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054FD55" w14:textId="77777777" w:rsidR="00EF2770" w:rsidRPr="00D02B41" w:rsidRDefault="00EF2770" w:rsidP="00812E9A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</w:p>
              </w:tc>
              <w:tc>
                <w:tcPr>
                  <w:tcW w:w="1280" w:type="dxa"/>
                  <w:tcBorders>
                    <w:top w:val="single" w:sz="18" w:space="0" w:color="004B7A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7877E84" w14:textId="77777777" w:rsidR="00EF2770" w:rsidRPr="00D02B41" w:rsidRDefault="00EF2770" w:rsidP="00812E9A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</w:p>
              </w:tc>
            </w:tr>
          </w:tbl>
          <w:p w14:paraId="26640E18" w14:textId="77777777" w:rsidR="00EF2770" w:rsidRPr="00D02B41" w:rsidRDefault="00EF2770" w:rsidP="00C34106"/>
          <w:tbl>
            <w:tblPr>
              <w:tblW w:w="10584" w:type="dxa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  <w:insideH w:val="single" w:sz="8" w:space="0" w:color="F79646"/>
                <w:insideV w:val="single" w:sz="8" w:space="0" w:color="F7964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47"/>
              <w:gridCol w:w="1260"/>
              <w:gridCol w:w="1980"/>
              <w:gridCol w:w="1440"/>
              <w:gridCol w:w="1350"/>
              <w:gridCol w:w="1179"/>
              <w:gridCol w:w="1328"/>
            </w:tblGrid>
            <w:tr w:rsidR="00336951" w:rsidRPr="00D02B41" w14:paraId="30BD5F91" w14:textId="77777777" w:rsidTr="00E362E2">
              <w:trPr>
                <w:cantSplit/>
                <w:trHeight w:val="425"/>
              </w:trPr>
              <w:tc>
                <w:tcPr>
                  <w:tcW w:w="2047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301B925B" w14:textId="169D7D29" w:rsidR="00EF2770" w:rsidRPr="006F6D1A" w:rsidRDefault="00EF2770" w:rsidP="009908F9">
                  <w:pPr>
                    <w:rPr>
                      <w:rFonts w:ascii="Arial Narrow" w:hAnsi="Arial Narrow"/>
                      <w:b/>
                      <w:bCs/>
                      <w:color w:val="004B7A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Operazione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foratura</w:t>
                  </w:r>
                  <w:bookmarkStart w:id="66" w:name="part_HoleTbl0"/>
                  <w:bookmarkEnd w:id="66"/>
                  <w:proofErr w:type="spellEnd"/>
                </w:p>
              </w:tc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2CCA6807" w14:textId="77777777" w:rsidR="00EF2770" w:rsidRDefault="00EF2770" w:rsidP="005A1DB1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Finitura</w:t>
                  </w:r>
                  <w:proofErr w:type="spellEnd"/>
                </w:p>
                <w:p w14:paraId="6C05AC82" w14:textId="77777777" w:rsidR="00EF2770" w:rsidRPr="00D02B41" w:rsidRDefault="00EF2770" w:rsidP="00A56B30">
                  <w:pPr>
                    <w:jc w:val="right"/>
                    <w:rPr>
                      <w:rFonts w:ascii="Arial Narrow" w:hAnsi="Arial Narrow"/>
                      <w:b/>
                      <w:bCs/>
                      <w:color w:val="718883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superficie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30B7DA82" w14:textId="77777777" w:rsidR="00EF2770" w:rsidRDefault="00EF2770" w:rsidP="006F72D4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 xml:space="preserve">Volume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rimosso</w:t>
                  </w:r>
                  <w:proofErr w:type="spellEnd"/>
                </w:p>
                <w:p w14:paraId="18467AA1" w14:textId="227F0972" w:rsidR="00EF2770" w:rsidRPr="00D02B41" w:rsidRDefault="00EF2770" w:rsidP="006F72D4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(</w:t>
                  </w:r>
                  <w:bookmarkStart w:id="67" w:name="part_volumeRemovedUnit1"/>
                  <w:bookmarkEnd w:id="67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mm^3</w:t>
                  </w: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  <w:tc>
                <w:tcPr>
                  <w:tcW w:w="1440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62DB3E50" w14:textId="77777777" w:rsidR="00EF2770" w:rsidRPr="00D02B41" w:rsidRDefault="00EF2770" w:rsidP="005A1DB1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Tempo (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hh:</w:t>
                  </w:r>
                  <w:proofErr w:type="gram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mm:ss</w:t>
                  </w:r>
                  <w:proofErr w:type="spellEnd"/>
                  <w:proofErr w:type="gram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  <w:tc>
                <w:tcPr>
                  <w:tcW w:w="1350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0FF27C60" w14:textId="127DFAA8" w:rsidR="00EF2770" w:rsidRPr="00D02B41" w:rsidRDefault="00EF2770" w:rsidP="005A1DB1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Costo (</w:t>
                  </w:r>
                  <w:bookmarkStart w:id="68" w:name="part_currency9"/>
                  <w:bookmarkEnd w:id="68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 xml:space="preserve">USD /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Parte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  <w:tc>
                <w:tcPr>
                  <w:tcW w:w="1179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649A2545" w14:textId="77777777" w:rsidR="00EF2770" w:rsidRPr="00D02B41" w:rsidRDefault="00EF2770" w:rsidP="006F72D4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Strumenti</w:t>
                  </w:r>
                  <w:proofErr w:type="spellEnd"/>
                </w:p>
              </w:tc>
              <w:tc>
                <w:tcPr>
                  <w:tcW w:w="1328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0894C354" w14:textId="77777777" w:rsidR="00EF2770" w:rsidRPr="00055D8A" w:rsidRDefault="00EF2770" w:rsidP="006F72D4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Costo per</w:t>
                  </w:r>
                </w:p>
                <w:p w14:paraId="4E161946" w14:textId="77777777" w:rsidR="00EF2770" w:rsidRPr="00055D8A" w:rsidRDefault="00EF2770" w:rsidP="006F72D4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volume</w:t>
                  </w:r>
                </w:p>
                <w:p w14:paraId="40D46F44" w14:textId="787BAB69" w:rsidR="00EF2770" w:rsidRPr="00D02B41" w:rsidRDefault="00EF2770" w:rsidP="006F72D4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(</w:t>
                  </w:r>
                  <w:bookmarkStart w:id="69" w:name="part_costperVolumeUnit2"/>
                  <w:bookmarkEnd w:id="69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USD/mm^3</w:t>
                  </w: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</w:tr>
            <w:tr w:rsidR="007C3925" w:rsidRPr="00D02B41" w14:paraId="482F1D62" w14:textId="77777777" w:rsidTr="00E362E2">
              <w:trPr>
                <w:trHeight w:val="396"/>
              </w:trPr>
              <w:tc>
                <w:tcPr>
                  <w:tcW w:w="2047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6C080BAC" w14:textId="01EBFC8D" w:rsidR="00EF2770" w:rsidRPr="00D02B41" w:rsidRDefault="00EF2770" w:rsidP="0083370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Foro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1</w:t>
                  </w:r>
                </w:p>
              </w:tc>
              <w:tc>
                <w:tcPr>
                  <w:tcW w:w="1260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0BB4C910" w14:textId="554463D8" w:rsidR="00EF2770" w:rsidRPr="00D02B41" w:rsidRDefault="00EF2770" w:rsidP="0081338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proofErr w:type="spellStart"/>
                  <w:r>
                    <w:rPr>
                      <w:rFonts w:ascii="Arial Narrow" w:hAnsi="Arial Narrow"/>
                      <w:color w:val="718883"/>
                    </w:rPr>
                    <w:t>Trapanatura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31921CCA" w14:textId="3BB73F45" w:rsidR="00EF2770" w:rsidRPr="00D02B41" w:rsidRDefault="00EF2770" w:rsidP="0081338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14.14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4D675124" w14:textId="000316D5" w:rsidR="00EF2770" w:rsidRPr="00D02B41" w:rsidRDefault="00EF2770" w:rsidP="0081338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00:00:00</w:t>
                  </w:r>
                </w:p>
              </w:tc>
              <w:tc>
                <w:tcPr>
                  <w:tcW w:w="1350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0FA0B12A" w14:textId="118F97EA" w:rsidR="00EF2770" w:rsidRPr="00D02B41" w:rsidRDefault="00EF2770" w:rsidP="0081338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  <w:tc>
                <w:tcPr>
                  <w:tcW w:w="1179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22B95EFE" w14:textId="4CC397C4" w:rsidR="00EF2770" w:rsidRPr="00D02B41" w:rsidRDefault="00EF2770" w:rsidP="0081338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718883"/>
                    </w:rPr>
                    <w:t>Trapanatura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718883"/>
                    </w:rPr>
                    <w:t xml:space="preserve"> HSS</w:t>
                  </w:r>
                </w:p>
              </w:tc>
              <w:tc>
                <w:tcPr>
                  <w:tcW w:w="1328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3C7DFBBC" w14:textId="06A224DE" w:rsidR="00EF2770" w:rsidRPr="00D02B41" w:rsidRDefault="00EF2770" w:rsidP="0081338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</w:tr>
            <w:tr w:rsidR="00EF2770" w:rsidRPr="00D02B41" w14:paraId="0E8E608A" w14:textId="77777777" w:rsidTr="00E362E2">
              <w:trPr>
                <w:trHeight w:val="396"/>
              </w:trPr>
              <w:tc>
                <w:tcPr>
                  <w:tcW w:w="2047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1FA83671" w14:textId="071A36E6" w:rsidR="00EF2770" w:rsidRDefault="00EF2770" w:rsidP="0083370B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Foro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2</w:t>
                  </w:r>
                </w:p>
              </w:tc>
              <w:tc>
                <w:tcPr>
                  <w:tcW w:w="1260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133D4DA4" w14:textId="13B8C1D7" w:rsidR="00EF2770" w:rsidRDefault="00EF2770" w:rsidP="0081338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proofErr w:type="spellStart"/>
                  <w:r>
                    <w:rPr>
                      <w:rFonts w:ascii="Arial Narrow" w:hAnsi="Arial Narrow"/>
                      <w:color w:val="718883"/>
                    </w:rPr>
                    <w:t>Trapanatura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31D85615" w14:textId="31F115FF" w:rsidR="00EF2770" w:rsidRDefault="00EF2770" w:rsidP="0081338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14.14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536B44BC" w14:textId="08E596A8" w:rsidR="00EF2770" w:rsidRDefault="00EF2770" w:rsidP="0081338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00:00:00</w:t>
                  </w:r>
                </w:p>
              </w:tc>
              <w:tc>
                <w:tcPr>
                  <w:tcW w:w="1350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5538C9B8" w14:textId="6AD1554A" w:rsidR="00EF2770" w:rsidRDefault="00EF2770" w:rsidP="0081338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  <w:tc>
                <w:tcPr>
                  <w:tcW w:w="1179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7E9F877C" w14:textId="7BC1E2CD" w:rsidR="00EF2770" w:rsidRDefault="00EF2770" w:rsidP="0081338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718883"/>
                    </w:rPr>
                    <w:t>Trapanatura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718883"/>
                    </w:rPr>
                    <w:t xml:space="preserve"> HSS</w:t>
                  </w:r>
                </w:p>
              </w:tc>
              <w:tc>
                <w:tcPr>
                  <w:tcW w:w="1328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491D929D" w14:textId="5826DA77" w:rsidR="00EF2770" w:rsidRDefault="00EF2770" w:rsidP="0081338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</w:tr>
            <w:tr w:rsidR="007C3925" w:rsidRPr="00D02B41" w14:paraId="3A4BC9EE" w14:textId="77777777" w:rsidTr="00E362E2">
              <w:trPr>
                <w:trHeight w:val="396"/>
              </w:trPr>
              <w:tc>
                <w:tcPr>
                  <w:tcW w:w="2047" w:type="dxa"/>
                  <w:tcBorders>
                    <w:top w:val="single" w:sz="18" w:space="0" w:color="004B7A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2871A62" w14:textId="77777777" w:rsidR="00EF2770" w:rsidRPr="006F6D1A" w:rsidRDefault="00EF2770" w:rsidP="005A1DB1">
                  <w:pP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Totale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 xml:space="preserve"> </w:t>
                  </w:r>
                </w:p>
              </w:tc>
              <w:tc>
                <w:tcPr>
                  <w:tcW w:w="1260" w:type="dxa"/>
                  <w:tcBorders>
                    <w:top w:val="single" w:sz="18" w:space="0" w:color="004B7A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40BFD04" w14:textId="77777777" w:rsidR="00EF2770" w:rsidRPr="00D02B41" w:rsidRDefault="00EF2770" w:rsidP="000A5196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</w:p>
              </w:tc>
              <w:tc>
                <w:tcPr>
                  <w:tcW w:w="1980" w:type="dxa"/>
                  <w:tcBorders>
                    <w:top w:val="single" w:sz="18" w:space="0" w:color="004B7A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AF64D01" w14:textId="5D91359F" w:rsidR="00EF2770" w:rsidRPr="00D02B41" w:rsidRDefault="00EF2770" w:rsidP="0081338B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70" w:name="part_volumeRemovedTtlHoleOp0"/>
                  <w:bookmarkEnd w:id="70"/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28.27</w:t>
                  </w:r>
                </w:p>
              </w:tc>
              <w:tc>
                <w:tcPr>
                  <w:tcW w:w="1440" w:type="dxa"/>
                  <w:tcBorders>
                    <w:top w:val="single" w:sz="18" w:space="0" w:color="004B7A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5F5154D" w14:textId="26C2FCB0" w:rsidR="00EF2770" w:rsidRPr="00D02B41" w:rsidRDefault="00EF2770" w:rsidP="0081338B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71" w:name="part_timeTtlHoleOp0"/>
                  <w:bookmarkEnd w:id="71"/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00:00:01</w:t>
                  </w:r>
                </w:p>
              </w:tc>
              <w:tc>
                <w:tcPr>
                  <w:tcW w:w="1350" w:type="dxa"/>
                  <w:tcBorders>
                    <w:top w:val="single" w:sz="18" w:space="0" w:color="004B7A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63F0137" w14:textId="2164C34E" w:rsidR="00EF2770" w:rsidRPr="00D02B41" w:rsidRDefault="00EF2770" w:rsidP="0081338B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72" w:name="part_costTtlHoleOp0"/>
                  <w:bookmarkEnd w:id="72"/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0.02</w:t>
                  </w:r>
                </w:p>
              </w:tc>
              <w:tc>
                <w:tcPr>
                  <w:tcW w:w="1179" w:type="dxa"/>
                  <w:tcBorders>
                    <w:top w:val="single" w:sz="18" w:space="0" w:color="004B7A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A1E7772" w14:textId="77777777" w:rsidR="00EF2770" w:rsidRPr="00D02B41" w:rsidRDefault="00EF2770" w:rsidP="0081338B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</w:p>
              </w:tc>
              <w:tc>
                <w:tcPr>
                  <w:tcW w:w="1328" w:type="dxa"/>
                  <w:tcBorders>
                    <w:top w:val="single" w:sz="18" w:space="0" w:color="004B7A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DD9096F" w14:textId="77777777" w:rsidR="00EF2770" w:rsidRPr="00D02B41" w:rsidRDefault="00EF2770" w:rsidP="0081338B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</w:p>
              </w:tc>
            </w:tr>
          </w:tbl>
          <w:p w14:paraId="088E8ACD" w14:textId="77777777" w:rsidR="00EF2770" w:rsidRDefault="00EF2770" w:rsidP="00C34106"/>
          <w:p w14:paraId="32CAE2AA" w14:textId="77777777" w:rsidR="00EF2770" w:rsidRDefault="00EF2770" w:rsidP="00A32F20">
            <w:pP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</w:pPr>
            <w:proofErr w:type="spellStart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>Operazioni</w:t>
            </w:r>
            <w:proofErr w:type="spellEnd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 xml:space="preserve"> di </w:t>
            </w:r>
            <w:proofErr w:type="spellStart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>impostazione</w:t>
            </w:r>
            <w:bookmarkStart w:id="73" w:name="part_SetupTreeList0"/>
            <w:bookmarkEnd w:id="73"/>
            <w:proofErr w:type="spellEnd"/>
          </w:p>
          <w:p w14:paraId="0D10C7C7" w14:textId="77777777" w:rsidR="00EF2770" w:rsidRPr="00EF2770" w:rsidRDefault="00EF2770" w:rsidP="00EF2770">
            <w:pPr>
              <w:numPr>
                <w:ilvl w:val="0"/>
                <w:numId w:val="1"/>
              </w:numP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</w:pPr>
            <w:proofErr w:type="spellStart"/>
            <w:r w:rsidRPr="00EF2770">
              <w:rPr>
                <w:rFonts w:ascii="Arial Narrow" w:hAnsi="Arial Narrow" w:cs="AkzidenzGroteskBE-Regular"/>
                <w:b/>
                <w:color w:val="718883"/>
                <w:szCs w:val="28"/>
              </w:rPr>
              <w:t>Imposta</w:t>
            </w:r>
            <w:proofErr w:type="spellEnd"/>
            <w:r w:rsidRPr="00EF2770">
              <w:rPr>
                <w:rFonts w:ascii="Arial Narrow" w:hAnsi="Arial Narrow" w:cs="AkzidenzGroteskBE-Regular"/>
                <w:b/>
                <w:color w:val="718883"/>
                <w:szCs w:val="28"/>
              </w:rPr>
              <w:t xml:space="preserve"> </w:t>
            </w:r>
            <w:proofErr w:type="spellStart"/>
            <w:r w:rsidRPr="00EF2770">
              <w:rPr>
                <w:rFonts w:ascii="Arial Narrow" w:hAnsi="Arial Narrow" w:cs="AkzidenzGroteskBE-Regular"/>
                <w:b/>
                <w:color w:val="718883"/>
                <w:szCs w:val="28"/>
              </w:rPr>
              <w:t>operazione</w:t>
            </w:r>
            <w:proofErr w:type="spellEnd"/>
            <w:r w:rsidRPr="00EF2770">
              <w:rPr>
                <w:rFonts w:ascii="Arial Narrow" w:hAnsi="Arial Narrow" w:cs="AkzidenzGroteskBE-Regular"/>
                <w:b/>
                <w:color w:val="718883"/>
                <w:szCs w:val="28"/>
              </w:rPr>
              <w:t xml:space="preserve"> 1</w:t>
            </w:r>
          </w:p>
          <w:p w14:paraId="5B9113C6" w14:textId="77777777" w:rsidR="00EF2770" w:rsidRPr="00EF2770" w:rsidRDefault="00EF2770" w:rsidP="00EF2770">
            <w:pPr>
              <w:numPr>
                <w:ilvl w:val="1"/>
                <w:numId w:val="1"/>
              </w:numP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</w:pPr>
            <w:proofErr w:type="spellStart"/>
            <w:r w:rsidRPr="00EF2770">
              <w:rPr>
                <w:rFonts w:ascii="Arial Narrow" w:hAnsi="Arial Narrow" w:cs="AkzidenzGroteskBE-Regular"/>
                <w:b/>
                <w:color w:val="718883"/>
                <w:szCs w:val="28"/>
              </w:rPr>
              <w:lastRenderedPageBreak/>
              <w:t>Foro</w:t>
            </w:r>
            <w:proofErr w:type="spellEnd"/>
            <w:r w:rsidRPr="00EF2770">
              <w:rPr>
                <w:rFonts w:ascii="Arial Narrow" w:hAnsi="Arial Narrow" w:cs="AkzidenzGroteskBE-Regular"/>
                <w:b/>
                <w:color w:val="718883"/>
                <w:szCs w:val="28"/>
              </w:rPr>
              <w:t xml:space="preserve"> 1</w:t>
            </w:r>
          </w:p>
          <w:p w14:paraId="67C4F9D9" w14:textId="77777777" w:rsidR="00EF2770" w:rsidRPr="00EF2770" w:rsidRDefault="00EF2770" w:rsidP="00EF2770">
            <w:pPr>
              <w:numPr>
                <w:ilvl w:val="1"/>
                <w:numId w:val="1"/>
              </w:numP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</w:pPr>
            <w:proofErr w:type="spellStart"/>
            <w:r w:rsidRPr="00EF2770">
              <w:rPr>
                <w:rFonts w:ascii="Arial Narrow" w:hAnsi="Arial Narrow" w:cs="AkzidenzGroteskBE-Regular"/>
                <w:b/>
                <w:color w:val="718883"/>
                <w:szCs w:val="28"/>
              </w:rPr>
              <w:t>Foro</w:t>
            </w:r>
            <w:proofErr w:type="spellEnd"/>
            <w:r w:rsidRPr="00EF2770">
              <w:rPr>
                <w:rFonts w:ascii="Arial Narrow" w:hAnsi="Arial Narrow" w:cs="AkzidenzGroteskBE-Regular"/>
                <w:b/>
                <w:color w:val="718883"/>
                <w:szCs w:val="28"/>
              </w:rPr>
              <w:t xml:space="preserve"> 2</w:t>
            </w:r>
          </w:p>
          <w:p w14:paraId="2979678B" w14:textId="67B06E6A" w:rsidR="00EF2770" w:rsidRPr="00EF2770" w:rsidRDefault="00EF2770" w:rsidP="00EF2770">
            <w:pP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</w:pPr>
          </w:p>
        </w:tc>
      </w:tr>
    </w:tbl>
    <w:p w14:paraId="7F13FA98" w14:textId="00CB1061" w:rsidR="00EF2770" w:rsidRDefault="00EF2770" w:rsidP="00F26F2E">
      <w:r>
        <w:lastRenderedPageBreak/>
        <w:br w:type="page"/>
      </w:r>
      <w:bookmarkStart w:id="74" w:name="baseline_section_start0"/>
      <w:bookmarkEnd w:id="74"/>
    </w:p>
    <w:tbl>
      <w:tblPr>
        <w:tblW w:w="10800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ayout w:type="fixed"/>
        <w:tblLook w:val="00A0" w:firstRow="1" w:lastRow="0" w:firstColumn="1" w:lastColumn="0" w:noHBand="0" w:noVBand="0"/>
      </w:tblPr>
      <w:tblGrid>
        <w:gridCol w:w="360"/>
        <w:gridCol w:w="2610"/>
        <w:gridCol w:w="900"/>
        <w:gridCol w:w="1890"/>
        <w:gridCol w:w="3150"/>
        <w:gridCol w:w="1890"/>
      </w:tblGrid>
      <w:tr w:rsidR="00F26F2E" w:rsidRPr="00C22079" w14:paraId="5204801F" w14:textId="77777777" w:rsidTr="00010232">
        <w:trPr>
          <w:trHeight w:val="478"/>
        </w:trPr>
        <w:tc>
          <w:tcPr>
            <w:tcW w:w="10800" w:type="dxa"/>
            <w:gridSpan w:val="6"/>
            <w:tcBorders>
              <w:top w:val="single" w:sz="4" w:space="0" w:color="D9D9D9"/>
              <w:left w:val="single" w:sz="4" w:space="0" w:color="D9D9D9"/>
              <w:bottom w:val="single" w:sz="18" w:space="0" w:color="004B7A"/>
              <w:right w:val="single" w:sz="4" w:space="0" w:color="D9D9D9"/>
            </w:tcBorders>
            <w:vAlign w:val="center"/>
          </w:tcPr>
          <w:p w14:paraId="3C819381" w14:textId="77777777" w:rsidR="00EF2770" w:rsidRPr="00A575D9" w:rsidRDefault="00EF2770" w:rsidP="000E084B">
            <w:pPr>
              <w:rPr>
                <w:rFonts w:ascii="Arial Narrow" w:hAnsi="Arial Narrow"/>
                <w:b/>
              </w:rPr>
            </w:pPr>
            <w:proofErr w:type="spellStart"/>
            <w:r>
              <w:rPr>
                <w:rFonts w:ascii="Arial Narrow" w:hAnsi="Arial Narrow" w:cs="AkzidenzGroteskBE-Md"/>
                <w:b/>
                <w:color w:val="004B7A"/>
              </w:rPr>
              <w:t>Rapporto</w:t>
            </w:r>
            <w:proofErr w:type="spellEnd"/>
            <w:r>
              <w:rPr>
                <w:rFonts w:ascii="Arial Narrow" w:hAnsi="Arial Narrow" w:cs="AkzidenzGroteskBE-Md"/>
                <w:b/>
                <w:color w:val="004B7A"/>
              </w:rPr>
              <w:t xml:space="preserve"> </w:t>
            </w:r>
            <w:proofErr w:type="spellStart"/>
            <w:r>
              <w:rPr>
                <w:rFonts w:ascii="Arial Narrow" w:hAnsi="Arial Narrow" w:cs="AkzidenzGroteskBE-Md"/>
                <w:b/>
                <w:color w:val="004B7A"/>
              </w:rPr>
              <w:t>costi</w:t>
            </w:r>
            <w:proofErr w:type="spellEnd"/>
          </w:p>
        </w:tc>
      </w:tr>
      <w:tr w:rsidR="00F26F2E" w:rsidRPr="00C22079" w14:paraId="2713BA58" w14:textId="77777777" w:rsidTr="00010232">
        <w:trPr>
          <w:trHeight w:val="466"/>
        </w:trPr>
        <w:tc>
          <w:tcPr>
            <w:tcW w:w="360" w:type="dxa"/>
            <w:tcBorders>
              <w:top w:val="single" w:sz="18" w:space="0" w:color="004B7A"/>
              <w:left w:val="single" w:sz="4" w:space="0" w:color="D9D9D9"/>
            </w:tcBorders>
          </w:tcPr>
          <w:p w14:paraId="11B41150" w14:textId="77777777" w:rsidR="00EF2770" w:rsidRPr="00C22079" w:rsidRDefault="00EF2770" w:rsidP="000E084B">
            <w:pPr>
              <w:jc w:val="center"/>
            </w:pPr>
          </w:p>
        </w:tc>
        <w:tc>
          <w:tcPr>
            <w:tcW w:w="2610" w:type="dxa"/>
            <w:tcBorders>
              <w:top w:val="single" w:sz="18" w:space="0" w:color="004B7A"/>
            </w:tcBorders>
          </w:tcPr>
          <w:p w14:paraId="4408DAB1" w14:textId="77777777" w:rsidR="00EF2770" w:rsidRPr="00C22079" w:rsidRDefault="00EF2770" w:rsidP="000E084B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FF8500"/>
                <w:sz w:val="14"/>
                <w:szCs w:val="14"/>
              </w:rPr>
            </w:pPr>
          </w:p>
        </w:tc>
        <w:tc>
          <w:tcPr>
            <w:tcW w:w="2790" w:type="dxa"/>
            <w:gridSpan w:val="2"/>
            <w:tcBorders>
              <w:top w:val="single" w:sz="18" w:space="0" w:color="004B7A"/>
            </w:tcBorders>
          </w:tcPr>
          <w:p w14:paraId="22BA8DB9" w14:textId="77777777" w:rsidR="00EF2770" w:rsidRPr="00C22079" w:rsidRDefault="00EF2770" w:rsidP="000E084B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FF8500"/>
                <w:sz w:val="14"/>
                <w:szCs w:val="14"/>
              </w:rPr>
            </w:pPr>
          </w:p>
        </w:tc>
        <w:tc>
          <w:tcPr>
            <w:tcW w:w="3150" w:type="dxa"/>
            <w:tcBorders>
              <w:top w:val="single" w:sz="18" w:space="0" w:color="004B7A"/>
            </w:tcBorders>
          </w:tcPr>
          <w:p w14:paraId="69DBA861" w14:textId="77777777" w:rsidR="00EF2770" w:rsidRPr="00C22079" w:rsidRDefault="00EF2770" w:rsidP="000E084B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FF8500"/>
                <w:sz w:val="14"/>
                <w:szCs w:val="14"/>
              </w:rPr>
            </w:pPr>
          </w:p>
        </w:tc>
        <w:tc>
          <w:tcPr>
            <w:tcW w:w="1890" w:type="dxa"/>
            <w:tcBorders>
              <w:top w:val="single" w:sz="18" w:space="0" w:color="004B7A"/>
              <w:right w:val="single" w:sz="4" w:space="0" w:color="D9D9D9"/>
            </w:tcBorders>
          </w:tcPr>
          <w:p w14:paraId="2AD77798" w14:textId="77777777" w:rsidR="00EF2770" w:rsidRPr="006F6D1A" w:rsidRDefault="00EF2770" w:rsidP="000E084B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004B7A"/>
                <w:sz w:val="14"/>
                <w:szCs w:val="14"/>
              </w:rPr>
            </w:pPr>
          </w:p>
        </w:tc>
      </w:tr>
      <w:tr w:rsidR="00F26F2E" w:rsidRPr="00C22079" w14:paraId="504E44DA" w14:textId="77777777" w:rsidTr="00043C57">
        <w:trPr>
          <w:trHeight w:val="587"/>
        </w:trPr>
        <w:tc>
          <w:tcPr>
            <w:tcW w:w="10800" w:type="dxa"/>
            <w:gridSpan w:val="6"/>
            <w:tcBorders>
              <w:left w:val="single" w:sz="4" w:space="0" w:color="D9D9D9"/>
              <w:right w:val="single" w:sz="4" w:space="0" w:color="D9D9D9"/>
            </w:tcBorders>
            <w:vAlign w:val="center"/>
          </w:tcPr>
          <w:p w14:paraId="3AE07751" w14:textId="77777777" w:rsidR="00EF2770" w:rsidRPr="00D51783" w:rsidRDefault="00EF2770" w:rsidP="000E084B">
            <w:pPr>
              <w:rPr>
                <w:rFonts w:ascii="Arial Narrow" w:hAnsi="Arial Narrow"/>
                <w:b/>
                <w:sz w:val="28"/>
                <w:szCs w:val="28"/>
              </w:rPr>
            </w:pPr>
            <w:proofErr w:type="spellStart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>Impostazioni</w:t>
            </w:r>
            <w:proofErr w:type="spellEnd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>linea</w:t>
            </w:r>
            <w:proofErr w:type="spellEnd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 xml:space="preserve"> base</w:t>
            </w:r>
          </w:p>
        </w:tc>
      </w:tr>
      <w:tr w:rsidR="00E825FD" w:rsidRPr="00C22079" w14:paraId="26806B59" w14:textId="77777777" w:rsidTr="001F122D">
        <w:trPr>
          <w:trHeight w:val="11412"/>
        </w:trPr>
        <w:tc>
          <w:tcPr>
            <w:tcW w:w="3870" w:type="dxa"/>
            <w:gridSpan w:val="3"/>
            <w:tcBorders>
              <w:top w:val="nil"/>
              <w:left w:val="single" w:sz="4" w:space="0" w:color="D9D9D9"/>
              <w:bottom w:val="single" w:sz="4" w:space="0" w:color="D9D9D9"/>
              <w:right w:val="nil"/>
            </w:tcBorders>
          </w:tcPr>
          <w:p w14:paraId="4FBA6BE5" w14:textId="1B361776" w:rsidR="00EF2770" w:rsidRDefault="00EF2770" w:rsidP="00E825FD">
            <w:pPr>
              <w:jc w:val="center"/>
            </w:pPr>
            <w:bookmarkStart w:id="75" w:name="base_imgIsometric0"/>
            <w:bookmarkEnd w:id="75"/>
            <w:r>
              <w:pict w14:anchorId="1A43B5B8">
                <v:shape id="_x0000_i1028" type="#_x0000_t75" style="width:182.15pt;height:89.2pt">
                  <v:imagedata r:id="rId13" o:title="ScreenShot"/>
                </v:shape>
              </w:pict>
            </w:r>
          </w:p>
          <w:p w14:paraId="0CE0F035" w14:textId="1E084525" w:rsidR="00EF2770" w:rsidRPr="00C22079" w:rsidRDefault="00EF2770" w:rsidP="00E825FD">
            <w:pPr>
              <w:jc w:val="center"/>
            </w:pPr>
            <w:bookmarkStart w:id="76" w:name="base_imgIsoStock0"/>
            <w:bookmarkEnd w:id="76"/>
            <w:r>
              <w:pict w14:anchorId="702AC7B8">
                <v:shape id="_x0000_i1029" type="#_x0000_t75" style="width:182.15pt;height:89.2pt">
                  <v:imagedata r:id="rId14" o:title="ScreenShotWithPreview"/>
                </v:shape>
              </w:pict>
            </w:r>
          </w:p>
        </w:tc>
        <w:tc>
          <w:tcPr>
            <w:tcW w:w="6930" w:type="dxa"/>
            <w:gridSpan w:val="3"/>
            <w:tcBorders>
              <w:left w:val="nil"/>
              <w:right w:val="single" w:sz="4" w:space="0" w:color="D9D9D9"/>
            </w:tcBorders>
          </w:tcPr>
          <w:tbl>
            <w:tblPr>
              <w:tblW w:w="6540" w:type="dxa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2670"/>
              <w:gridCol w:w="3870"/>
            </w:tblGrid>
            <w:tr w:rsidR="00E13618" w:rsidRPr="00165F85" w14:paraId="5C014210" w14:textId="77777777" w:rsidTr="00C9447A">
              <w:trPr>
                <w:trHeight w:val="246"/>
              </w:trPr>
              <w:tc>
                <w:tcPr>
                  <w:tcW w:w="2670" w:type="dxa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  <w:vAlign w:val="center"/>
                </w:tcPr>
                <w:p w14:paraId="2C6BE43E" w14:textId="77777777" w:rsidR="00EF2770" w:rsidRPr="006F6D1A" w:rsidRDefault="00EF2770" w:rsidP="00C9447A">
                  <w:pPr>
                    <w:rPr>
                      <w:rFonts w:ascii="Arial Narrow" w:hAnsi="Arial Narrow"/>
                      <w:color w:val="004B7A"/>
                      <w:sz w:val="28"/>
                      <w:szCs w:val="28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Nome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modello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: 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  <w:vAlign w:val="center"/>
                </w:tcPr>
                <w:p w14:paraId="421FE0D6" w14:textId="6C61AB30" w:rsidR="00EF2770" w:rsidRPr="00C72B0E" w:rsidRDefault="00EF2770" w:rsidP="00C9447A">
                  <w:pPr>
                    <w:rPr>
                      <w:rFonts w:ascii="Arial Narrow" w:hAnsi="Arial Narrow"/>
                      <w:color w:val="718883"/>
                      <w:sz w:val="28"/>
                      <w:szCs w:val="28"/>
                    </w:rPr>
                  </w:pPr>
                  <w:bookmarkStart w:id="77" w:name="file_name0"/>
                  <w:bookmarkEnd w:id="77"/>
                  <w:proofErr w:type="spellStart"/>
                  <w:r>
                    <w:rPr>
                      <w:rFonts w:ascii="Arial Narrow" w:hAnsi="Arial Narrow"/>
                      <w:color w:val="718883"/>
                      <w:sz w:val="28"/>
                      <w:szCs w:val="28"/>
                    </w:rPr>
                    <w:t>Parte</w:t>
                  </w:r>
                  <w:proofErr w:type="spellEnd"/>
                  <w:r>
                    <w:rPr>
                      <w:rFonts w:ascii="Arial Narrow" w:hAnsi="Arial Narrow"/>
                      <w:color w:val="718883"/>
                      <w:sz w:val="28"/>
                      <w:szCs w:val="28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/>
                      <w:color w:val="718883"/>
                      <w:sz w:val="28"/>
                      <w:szCs w:val="28"/>
                    </w:rPr>
                    <w:t>piatta</w:t>
                  </w:r>
                  <w:proofErr w:type="spellEnd"/>
                </w:p>
              </w:tc>
            </w:tr>
            <w:tr w:rsidR="00E13618" w:rsidRPr="00165F85" w14:paraId="4A3353C2" w14:textId="77777777" w:rsidTr="00010232">
              <w:trPr>
                <w:trHeight w:val="349"/>
              </w:trPr>
              <w:tc>
                <w:tcPr>
                  <w:tcW w:w="2670" w:type="dxa"/>
                  <w:tcBorders>
                    <w:top w:val="single" w:sz="24" w:space="0" w:color="004B7A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3750553A" w14:textId="77777777" w:rsidR="00EF2770" w:rsidRPr="006F6D1A" w:rsidRDefault="00EF2770" w:rsidP="00C9447A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Data e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ora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del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rapporto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870" w:type="dxa"/>
                  <w:tcBorders>
                    <w:top w:val="single" w:sz="24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1FE25DC0" w14:textId="67F89252" w:rsidR="00EF2770" w:rsidRPr="00C72B0E" w:rsidRDefault="00EF2770" w:rsidP="00C9447A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78" w:name="base_DateTime0"/>
                  <w:bookmarkEnd w:id="78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21/01/2024 15:42:20</w:t>
                  </w:r>
                </w:p>
              </w:tc>
            </w:tr>
            <w:tr w:rsidR="00E13618" w:rsidRPr="00165F85" w14:paraId="267A262F" w14:textId="77777777" w:rsidTr="00084ED1">
              <w:trPr>
                <w:trHeight w:val="404"/>
              </w:trPr>
              <w:tc>
                <w:tcPr>
                  <w:tcW w:w="2670" w:type="dxa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  <w:vAlign w:val="center"/>
                </w:tcPr>
                <w:p w14:paraId="2E211E7B" w14:textId="77777777" w:rsidR="00EF2770" w:rsidRPr="006F6D1A" w:rsidRDefault="00EF2770" w:rsidP="00C9447A">
                  <w:pP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Metodo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fabbricazione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: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auto"/>
                  <w:vAlign w:val="center"/>
                </w:tcPr>
                <w:p w14:paraId="479B28D4" w14:textId="46124395" w:rsidR="00EF2770" w:rsidRPr="00811234" w:rsidRDefault="00EF2770" w:rsidP="00C9447A">
                  <w:pPr>
                    <w:rPr>
                      <w:rFonts w:ascii="Arial Narrow" w:hAnsi="Arial Narrow" w:cs="AkzidenzGroteskBE-Regular"/>
                      <w:color w:val="718883"/>
                      <w:sz w:val="28"/>
                      <w:szCs w:val="28"/>
                    </w:rPr>
                  </w:pPr>
                  <w:bookmarkStart w:id="79" w:name="base_MfgProcess0"/>
                  <w:bookmarkEnd w:id="79"/>
                  <w:proofErr w:type="spellStart"/>
                  <w:r>
                    <w:rPr>
                      <w:rFonts w:ascii="Arial Narrow" w:hAnsi="Arial Narrow" w:cs="AkzidenzGroteskBE-Regular"/>
                      <w:color w:val="718883"/>
                      <w:sz w:val="28"/>
                      <w:szCs w:val="28"/>
                    </w:rPr>
                    <w:t>Lavorazione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718883"/>
                      <w:sz w:val="28"/>
                      <w:szCs w:val="28"/>
                    </w:rPr>
                    <w:t xml:space="preserve"> a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718883"/>
                      <w:sz w:val="28"/>
                      <w:szCs w:val="28"/>
                    </w:rPr>
                    <w:t>macchina</w:t>
                  </w:r>
                  <w:proofErr w:type="spellEnd"/>
                </w:p>
              </w:tc>
            </w:tr>
            <w:tr w:rsidR="00E13618" w:rsidRPr="00165F85" w14:paraId="31BD440E" w14:textId="77777777" w:rsidTr="00010232">
              <w:trPr>
                <w:trHeight w:val="426"/>
              </w:trPr>
              <w:tc>
                <w:tcPr>
                  <w:tcW w:w="2670" w:type="dxa"/>
                  <w:tcBorders>
                    <w:top w:val="single" w:sz="24" w:space="0" w:color="004B7A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37179265" w14:textId="77777777" w:rsidR="00EF2770" w:rsidRPr="006F6D1A" w:rsidRDefault="00EF2770" w:rsidP="00C9447A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Materiale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: </w:t>
                  </w:r>
                </w:p>
              </w:tc>
              <w:tc>
                <w:tcPr>
                  <w:tcW w:w="3870" w:type="dxa"/>
                  <w:tcBorders>
                    <w:top w:val="single" w:sz="24" w:space="0" w:color="004B7A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1E5804CF" w14:textId="45B78545" w:rsidR="00EF2770" w:rsidRDefault="00EF2770" w:rsidP="00C9447A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80" w:name="base_Material0"/>
                  <w:bookmarkEnd w:id="80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 xml:space="preserve">Acciaio al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carbonio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 xml:space="preserve"> semplice</w:t>
                  </w:r>
                </w:p>
              </w:tc>
            </w:tr>
            <w:tr w:rsidR="00E13618" w:rsidRPr="00165F85" w14:paraId="0D5F023F" w14:textId="77777777" w:rsidTr="00C9447A">
              <w:trPr>
                <w:trHeight w:val="349"/>
              </w:trPr>
              <w:tc>
                <w:tcPr>
                  <w:tcW w:w="2670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44E8922B" w14:textId="77777777" w:rsidR="00EF2770" w:rsidRPr="006F6D1A" w:rsidRDefault="00EF2770" w:rsidP="00C9447A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Peso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inventario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: 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293C6798" w14:textId="5638B327" w:rsidR="00EF2770" w:rsidRPr="00C72B0E" w:rsidRDefault="00EF2770" w:rsidP="00C9447A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81" w:name="base_Weight0"/>
                  <w:bookmarkEnd w:id="81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0.01 kg</w:t>
                  </w:r>
                </w:p>
              </w:tc>
            </w:tr>
            <w:tr w:rsidR="00E13618" w:rsidRPr="00165F85" w14:paraId="4EC42555" w14:textId="77777777" w:rsidTr="00C9447A">
              <w:trPr>
                <w:trHeight w:val="349"/>
              </w:trPr>
              <w:tc>
                <w:tcPr>
                  <w:tcW w:w="2670" w:type="dxa"/>
                  <w:tcBorders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10E5DE11" w14:textId="572B02A4" w:rsidR="00EF2770" w:rsidRPr="006F6D1A" w:rsidRDefault="00EF2770" w:rsidP="006E6F75">
                  <w:pP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</w:pPr>
                  <w:bookmarkStart w:id="82" w:name="base_StockTypeLabel0"/>
                  <w:bookmarkEnd w:id="82"/>
                  <w: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  <w:t xml:space="preserve">Tipo di </w:t>
                  </w:r>
                  <w:proofErr w:type="spellStart"/>
                  <w: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  <w:t>materiale</w:t>
                  </w:r>
                  <w:proofErr w:type="spellEnd"/>
                </w:p>
              </w:tc>
              <w:tc>
                <w:tcPr>
                  <w:tcW w:w="3870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5D84E7F9" w14:textId="28113A3A" w:rsidR="00EF2770" w:rsidRPr="00C72B0E" w:rsidRDefault="00EF2770" w:rsidP="00C9447A">
                  <w:pP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83" w:name="base_StockType0"/>
                  <w:bookmarkEnd w:id="83"/>
                  <w:proofErr w:type="spellStart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Blocco</w:t>
                  </w:r>
                  <w:proofErr w:type="spellEnd"/>
                </w:p>
              </w:tc>
            </w:tr>
            <w:tr w:rsidR="00E13618" w:rsidRPr="00165F85" w14:paraId="70141179" w14:textId="77777777" w:rsidTr="00C9447A">
              <w:trPr>
                <w:trHeight w:val="349"/>
              </w:trPr>
              <w:tc>
                <w:tcPr>
                  <w:tcW w:w="2670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55D8FA9B" w14:textId="37F38515" w:rsidR="00EF2770" w:rsidRPr="006F6D1A" w:rsidRDefault="00EF2770" w:rsidP="00C9447A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bookmarkStart w:id="84" w:name="base_StockSizeLabel0"/>
                  <w:bookmarkEnd w:id="84"/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Dimensione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blocco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0012E627" w14:textId="42523B96" w:rsidR="00EF2770" w:rsidRPr="00C72B0E" w:rsidRDefault="00EF2770" w:rsidP="00C9447A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85" w:name="base_StockSize0"/>
                  <w:bookmarkEnd w:id="85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10.00x60.00x2.00 mm</w:t>
                  </w:r>
                </w:p>
              </w:tc>
            </w:tr>
            <w:tr w:rsidR="00E13618" w:rsidRPr="00165F85" w14:paraId="3429860E" w14:textId="77777777" w:rsidTr="00C9447A">
              <w:trPr>
                <w:trHeight w:val="349"/>
              </w:trPr>
              <w:tc>
                <w:tcPr>
                  <w:tcW w:w="2670" w:type="dxa"/>
                  <w:tcBorders>
                    <w:left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4CEF4EB6" w14:textId="67C4B3AB" w:rsidR="00EF2770" w:rsidRPr="006F6D1A" w:rsidRDefault="00EF2770" w:rsidP="00C9447A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bookmarkStart w:id="86" w:name="base_MaterialCostLabel0"/>
                  <w:bookmarkEnd w:id="86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Costo/peso del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materiale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13AB780F" w14:textId="002DA096" w:rsidR="00EF2770" w:rsidRPr="00C72B0E" w:rsidRDefault="00EF2770" w:rsidP="00C9447A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87" w:name="base_MatCost0"/>
                  <w:bookmarkEnd w:id="87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3.11 USD/kg</w:t>
                  </w:r>
                </w:p>
              </w:tc>
            </w:tr>
            <w:tr w:rsidR="00E13618" w:rsidRPr="00165F85" w14:paraId="167CBD0D" w14:textId="77777777" w:rsidTr="00C9447A">
              <w:trPr>
                <w:trHeight w:val="349"/>
              </w:trPr>
              <w:tc>
                <w:tcPr>
                  <w:tcW w:w="2670" w:type="dxa"/>
                  <w:tcBorders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3808A02D" w14:textId="71763876" w:rsidR="00EF2770" w:rsidRPr="006F6D1A" w:rsidRDefault="00EF2770" w:rsidP="00511EE2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bookmarkStart w:id="88" w:name="base_shopRateLabel0"/>
                  <w:bookmarkEnd w:id="88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Costo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della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produzione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3DF5B710" w14:textId="5F60F9E2" w:rsidR="00EF2770" w:rsidRPr="00C72B0E" w:rsidRDefault="00EF2770" w:rsidP="006B25B7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89" w:name="base_ShopRate0"/>
                  <w:bookmarkEnd w:id="89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N/A</w:t>
                  </w:r>
                </w:p>
              </w:tc>
            </w:tr>
          </w:tbl>
          <w:p w14:paraId="4A6D6633" w14:textId="77777777" w:rsidR="00EF2770" w:rsidRDefault="00EF2770" w:rsidP="009C0F53"/>
          <w:tbl>
            <w:tblPr>
              <w:tblW w:w="0" w:type="auto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2498"/>
              <w:gridCol w:w="184"/>
              <w:gridCol w:w="3862"/>
            </w:tblGrid>
            <w:tr w:rsidR="009C0F53" w:rsidRPr="00165F85" w14:paraId="4FBCCDD8" w14:textId="77777777" w:rsidTr="00E748A1">
              <w:trPr>
                <w:trHeight w:val="246"/>
              </w:trPr>
              <w:tc>
                <w:tcPr>
                  <w:tcW w:w="2498" w:type="dxa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</w:tcPr>
                <w:p w14:paraId="61F6A17F" w14:textId="77777777" w:rsidR="00EF2770" w:rsidRPr="006F6D1A" w:rsidRDefault="00EF2770" w:rsidP="007D64E6">
                  <w:pPr>
                    <w:rPr>
                      <w:rFonts w:ascii="Arial Narrow" w:hAnsi="Arial Narrow"/>
                      <w:color w:val="004B7A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Quantità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 da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produrre</w:t>
                  </w:r>
                  <w:proofErr w:type="spellEnd"/>
                </w:p>
              </w:tc>
              <w:tc>
                <w:tcPr>
                  <w:tcW w:w="4046" w:type="dxa"/>
                  <w:gridSpan w:val="2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</w:tcPr>
                <w:p w14:paraId="4D9E5F5A" w14:textId="77777777" w:rsidR="00EF2770" w:rsidRPr="00165F85" w:rsidRDefault="00EF2770" w:rsidP="007D64E6">
                  <w:pPr>
                    <w:rPr>
                      <w:rFonts w:ascii="Arial Narrow" w:hAnsi="Arial Narrow"/>
                      <w:b/>
                      <w:color w:val="718883"/>
                      <w:sz w:val="26"/>
                      <w:szCs w:val="26"/>
                    </w:rPr>
                  </w:pPr>
                </w:p>
              </w:tc>
            </w:tr>
            <w:tr w:rsidR="009C0F53" w:rsidRPr="00165F85" w14:paraId="243AA3A5" w14:textId="77777777" w:rsidTr="00010232">
              <w:trPr>
                <w:trHeight w:val="349"/>
              </w:trPr>
              <w:tc>
                <w:tcPr>
                  <w:tcW w:w="2682" w:type="dxa"/>
                  <w:gridSpan w:val="2"/>
                  <w:tcBorders>
                    <w:top w:val="single" w:sz="24" w:space="0" w:color="004B7A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1931C29E" w14:textId="77777777" w:rsidR="00EF2770" w:rsidRPr="006F6D1A" w:rsidRDefault="00EF2770" w:rsidP="00C05683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Numero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totale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di parti:</w:t>
                  </w:r>
                </w:p>
              </w:tc>
              <w:tc>
                <w:tcPr>
                  <w:tcW w:w="3862" w:type="dxa"/>
                  <w:tcBorders>
                    <w:top w:val="single" w:sz="24" w:space="0" w:color="004B7A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2503F780" w14:textId="265F346F" w:rsidR="00EF2770" w:rsidRPr="00C72B0E" w:rsidRDefault="00EF2770" w:rsidP="00C05683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90" w:name="base_numParts0"/>
                  <w:bookmarkEnd w:id="90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4</w:t>
                  </w:r>
                </w:p>
              </w:tc>
            </w:tr>
            <w:tr w:rsidR="009C0F53" w:rsidRPr="00165F85" w14:paraId="158B7EAF" w14:textId="77777777" w:rsidTr="00C05683">
              <w:trPr>
                <w:trHeight w:val="349"/>
              </w:trPr>
              <w:tc>
                <w:tcPr>
                  <w:tcW w:w="2682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78A4C8FB" w14:textId="0B0D202B" w:rsidR="00EF2770" w:rsidRPr="006F6D1A" w:rsidRDefault="00EF2770" w:rsidP="00C05683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bookmarkStart w:id="91" w:name="base_LotSizeLabel0"/>
                  <w:bookmarkEnd w:id="91"/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Dimensione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lotto:</w:t>
                  </w:r>
                </w:p>
              </w:tc>
              <w:tc>
                <w:tcPr>
                  <w:tcW w:w="3862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64BF2F6E" w14:textId="2D6B5E4B" w:rsidR="00EF2770" w:rsidRPr="00C72B0E" w:rsidRDefault="00EF2770" w:rsidP="00C05683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92" w:name="base_lotSize0"/>
                  <w:bookmarkEnd w:id="92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4</w:t>
                  </w:r>
                </w:p>
              </w:tc>
            </w:tr>
          </w:tbl>
          <w:p w14:paraId="2387AC62" w14:textId="77777777" w:rsidR="00EF2770" w:rsidRDefault="00EF2770" w:rsidP="009C0F53"/>
          <w:tbl>
            <w:tblPr>
              <w:tblW w:w="0" w:type="auto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2682"/>
              <w:gridCol w:w="988"/>
              <w:gridCol w:w="2874"/>
            </w:tblGrid>
            <w:tr w:rsidR="009C0F53" w:rsidRPr="00165F85" w14:paraId="15E500D0" w14:textId="77777777" w:rsidTr="00C05683">
              <w:trPr>
                <w:trHeight w:val="246"/>
              </w:trPr>
              <w:tc>
                <w:tcPr>
                  <w:tcW w:w="2682" w:type="dxa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</w:tcPr>
                <w:p w14:paraId="26ECF6E8" w14:textId="77777777" w:rsidR="00EF2770" w:rsidRPr="006F6D1A" w:rsidRDefault="00EF2770" w:rsidP="007D64E6">
                  <w:pPr>
                    <w:rPr>
                      <w:rFonts w:ascii="Arial Narrow" w:hAnsi="Arial Narrow"/>
                      <w:color w:val="004B7A"/>
                      <w:sz w:val="28"/>
                      <w:szCs w:val="28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Costo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stimato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 per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parte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: </w:t>
                  </w:r>
                </w:p>
              </w:tc>
              <w:tc>
                <w:tcPr>
                  <w:tcW w:w="3862" w:type="dxa"/>
                  <w:gridSpan w:val="2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</w:tcPr>
                <w:p w14:paraId="6BC8EACF" w14:textId="0491175B" w:rsidR="00EF2770" w:rsidRPr="00C72B0E" w:rsidRDefault="00EF2770" w:rsidP="00263C7B">
                  <w:pPr>
                    <w:rPr>
                      <w:rFonts w:ascii="Arial Narrow" w:hAnsi="Arial Narrow"/>
                      <w:b/>
                      <w:color w:val="718883"/>
                      <w:sz w:val="28"/>
                      <w:szCs w:val="28"/>
                    </w:rPr>
                  </w:pPr>
                  <w:bookmarkStart w:id="93" w:name="base_costpp1"/>
                  <w:bookmarkEnd w:id="93"/>
                  <w:r>
                    <w:rPr>
                      <w:rFonts w:ascii="Arial Narrow" w:hAnsi="Arial Narrow"/>
                      <w:b/>
                      <w:color w:val="718883"/>
                      <w:sz w:val="28"/>
                      <w:szCs w:val="28"/>
                    </w:rPr>
                    <w:t>10.11 USD</w:t>
                  </w:r>
                </w:p>
              </w:tc>
            </w:tr>
            <w:tr w:rsidR="009C0F53" w:rsidRPr="00165F85" w14:paraId="6B5EB0A8" w14:textId="77777777" w:rsidTr="00010232">
              <w:trPr>
                <w:trHeight w:val="349"/>
              </w:trPr>
              <w:tc>
                <w:tcPr>
                  <w:tcW w:w="2682" w:type="dxa"/>
                  <w:tcBorders>
                    <w:top w:val="single" w:sz="24" w:space="0" w:color="004B7A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0D5CD78D" w14:textId="77777777" w:rsidR="00EF2770" w:rsidRPr="006F6D1A" w:rsidRDefault="00EF2770" w:rsidP="00623129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Modello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Costing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usato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862" w:type="dxa"/>
                  <w:gridSpan w:val="2"/>
                  <w:tcBorders>
                    <w:top w:val="single" w:sz="24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3DC5E13D" w14:textId="4D39AEC3" w:rsidR="00EF2770" w:rsidRPr="00C72B0E" w:rsidRDefault="00EF2770" w:rsidP="00623129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94" w:name="base_TemplateName0"/>
                  <w:bookmarkEnd w:id="94"/>
                  <w:proofErr w:type="spellStart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machiningtemplate_default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(metric</w:t>
                  </w:r>
                  <w:proofErr w:type="gramStart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).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sldctm</w:t>
                  </w:r>
                  <w:proofErr w:type="spellEnd"/>
                  <w:proofErr w:type="gramEnd"/>
                </w:p>
              </w:tc>
            </w:tr>
            <w:tr w:rsidR="00D14DEB" w:rsidRPr="00165F85" w14:paraId="4AFBA69E" w14:textId="77777777" w:rsidTr="008154E3">
              <w:trPr>
                <w:trHeight w:val="349"/>
              </w:trPr>
              <w:tc>
                <w:tcPr>
                  <w:tcW w:w="2682" w:type="dxa"/>
                  <w:tcBorders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2AAC1285" w14:textId="77777777" w:rsidR="00EF2770" w:rsidRPr="006F6D1A" w:rsidRDefault="00EF2770" w:rsidP="00623129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Modalità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 Costing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usata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862" w:type="dxa"/>
                  <w:gridSpan w:val="2"/>
                  <w:tcBorders>
                    <w:top w:val="single" w:sz="4" w:space="0" w:color="808080"/>
                    <w:left w:val="single" w:sz="4" w:space="0" w:color="808080"/>
                    <w:bottom w:val="single" w:sz="4" w:space="0" w:color="auto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264F4AF7" w14:textId="38F24B3A" w:rsidR="00EF2770" w:rsidRPr="00C72B0E" w:rsidRDefault="00EF2770" w:rsidP="00623129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95" w:name="base_CostingModeUsed0"/>
                  <w:bookmarkEnd w:id="95"/>
                  <w:proofErr w:type="spellStart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Riconoscimento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processo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produzione</w:t>
                  </w:r>
                  <w:proofErr w:type="spellEnd"/>
                </w:p>
              </w:tc>
            </w:tr>
            <w:tr w:rsidR="009C0F53" w:rsidRPr="00165F85" w14:paraId="6DF74D04" w14:textId="77777777" w:rsidTr="008154E3">
              <w:trPr>
                <w:trHeight w:val="1030"/>
              </w:trPr>
              <w:tc>
                <w:tcPr>
                  <w:tcW w:w="2682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3333E0C7" w14:textId="77777777" w:rsidR="00EF2770" w:rsidRPr="006F6D1A" w:rsidRDefault="00EF2770" w:rsidP="00623129">
                  <w:pP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Confronto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: </w:t>
                  </w:r>
                </w:p>
              </w:tc>
              <w:tc>
                <w:tcPr>
                  <w:tcW w:w="988" w:type="dxa"/>
                  <w:tcBorders>
                    <w:top w:val="single" w:sz="4" w:space="0" w:color="auto"/>
                    <w:left w:val="single" w:sz="4" w:space="0" w:color="808080"/>
                    <w:bottom w:val="single" w:sz="4" w:space="0" w:color="auto"/>
                    <w:right w:val="nil"/>
                  </w:tcBorders>
                  <w:shd w:val="clear" w:color="auto" w:fill="auto"/>
                  <w:vAlign w:val="center"/>
                </w:tcPr>
                <w:p w14:paraId="684302EA" w14:textId="7921FFBE" w:rsidR="00EF2770" w:rsidRPr="00C72B0E" w:rsidRDefault="00EF2770" w:rsidP="00623129">
                  <w:pPr>
                    <w:jc w:val="center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96" w:name="file_imgArrow1"/>
                  <w:bookmarkEnd w:id="96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pict w14:anchorId="285D163C">
                      <v:shape id="_x0000_i1031" type="#_x0000_t75" style="width:18.8pt;height:18.8pt">
                        <v:imagedata r:id="rId10" o:title="arrowPic"/>
                      </v:shape>
                    </w:pict>
                  </w:r>
                </w:p>
              </w:tc>
              <w:tc>
                <w:tcPr>
                  <w:tcW w:w="287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6DD3B5EE" w14:textId="40477267" w:rsidR="00EF2770" w:rsidRPr="00C72B0E" w:rsidRDefault="00EF2770" w:rsidP="0030523B">
                  <w:pPr>
                    <w:jc w:val="center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97" w:name="file_imgBars1"/>
                  <w:bookmarkEnd w:id="97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pict w14:anchorId="0FFCB2BD">
                      <v:shape id="_x0000_i1033" type="#_x0000_t75" style="width:93.5pt;height:18.8pt">
                        <v:imagedata r:id="rId11" o:title="bars"/>
                      </v:shape>
                    </w:pict>
                  </w:r>
                </w:p>
              </w:tc>
            </w:tr>
          </w:tbl>
          <w:p w14:paraId="43527F79" w14:textId="77777777" w:rsidR="00EF2770" w:rsidRDefault="00EF2770" w:rsidP="009C0F53"/>
          <w:tbl>
            <w:tblPr>
              <w:tblW w:w="0" w:type="auto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2682"/>
              <w:gridCol w:w="1685"/>
              <w:gridCol w:w="2177"/>
            </w:tblGrid>
            <w:tr w:rsidR="009C0F53" w:rsidRPr="00165F85" w14:paraId="14E0B6A5" w14:textId="77777777" w:rsidTr="00E748A1">
              <w:trPr>
                <w:trHeight w:val="246"/>
              </w:trPr>
              <w:tc>
                <w:tcPr>
                  <w:tcW w:w="6544" w:type="dxa"/>
                  <w:gridSpan w:val="3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</w:tcPr>
                <w:p w14:paraId="4EF129E3" w14:textId="77777777" w:rsidR="00EF2770" w:rsidRPr="00C72B0E" w:rsidRDefault="00EF2770" w:rsidP="007D64E6">
                  <w:pPr>
                    <w:rPr>
                      <w:rFonts w:ascii="Arial Narrow" w:hAnsi="Arial Narrow"/>
                      <w:b/>
                      <w:color w:val="718883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Divisione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 del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costo</w:t>
                  </w:r>
                  <w:proofErr w:type="spellEnd"/>
                </w:p>
              </w:tc>
            </w:tr>
            <w:tr w:rsidR="009C0F53" w:rsidRPr="00165F85" w14:paraId="1AF9F605" w14:textId="77777777" w:rsidTr="00010232">
              <w:trPr>
                <w:trHeight w:val="349"/>
              </w:trPr>
              <w:tc>
                <w:tcPr>
                  <w:tcW w:w="2682" w:type="dxa"/>
                  <w:tcBorders>
                    <w:top w:val="single" w:sz="24" w:space="0" w:color="004B7A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0BCB8EDE" w14:textId="77777777" w:rsidR="00EF2770" w:rsidRPr="006F6D1A" w:rsidRDefault="00EF2770" w:rsidP="00623129">
                  <w:pP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Materiale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: </w:t>
                  </w:r>
                </w:p>
              </w:tc>
              <w:tc>
                <w:tcPr>
                  <w:tcW w:w="1685" w:type="dxa"/>
                  <w:tcBorders>
                    <w:top w:val="single" w:sz="24" w:space="0" w:color="004B7A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1B349399" w14:textId="423CC87C" w:rsidR="00EF2770" w:rsidRPr="00C72B0E" w:rsidRDefault="00EF2770" w:rsidP="00623129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98" w:name="base_costMat0"/>
                  <w:bookmarkEnd w:id="98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0.03 USD</w:t>
                  </w:r>
                </w:p>
              </w:tc>
              <w:tc>
                <w:tcPr>
                  <w:tcW w:w="2177" w:type="dxa"/>
                  <w:tcBorders>
                    <w:top w:val="single" w:sz="24" w:space="0" w:color="004B7A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4B0F09DB" w14:textId="3B3D3DE5" w:rsidR="00EF2770" w:rsidRPr="00C72B0E" w:rsidRDefault="00EF2770" w:rsidP="00623129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99" w:name="base_percentMat0"/>
                  <w:bookmarkEnd w:id="99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0%</w:t>
                  </w:r>
                </w:p>
              </w:tc>
            </w:tr>
            <w:tr w:rsidR="009C0F53" w:rsidRPr="00165F85" w14:paraId="76F9CBA5" w14:textId="77777777" w:rsidTr="00623129">
              <w:trPr>
                <w:trHeight w:val="349"/>
              </w:trPr>
              <w:tc>
                <w:tcPr>
                  <w:tcW w:w="2682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025FE108" w14:textId="77777777" w:rsidR="00EF2770" w:rsidRPr="006F6D1A" w:rsidRDefault="00EF2770" w:rsidP="00623129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Fabbricazione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685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3348A0C3" w14:textId="377C414D" w:rsidR="00EF2770" w:rsidRPr="00C72B0E" w:rsidRDefault="00EF2770" w:rsidP="00623129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100" w:name="base_costMfg0"/>
                  <w:bookmarkEnd w:id="100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10.08 USD</w:t>
                  </w:r>
                </w:p>
              </w:tc>
              <w:tc>
                <w:tcPr>
                  <w:tcW w:w="2177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044C1CCE" w14:textId="59B1067D" w:rsidR="00EF2770" w:rsidRPr="00C72B0E" w:rsidRDefault="00EF2770" w:rsidP="00623129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101" w:name="base_percentMfg0"/>
                  <w:bookmarkEnd w:id="101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100%</w:t>
                  </w:r>
                </w:p>
              </w:tc>
            </w:tr>
            <w:tr w:rsidR="009C0F53" w:rsidRPr="00165F85" w14:paraId="4BA09DB1" w14:textId="77777777" w:rsidTr="00B71A3E">
              <w:trPr>
                <w:trHeight w:val="349"/>
              </w:trPr>
              <w:tc>
                <w:tcPr>
                  <w:tcW w:w="2682" w:type="dxa"/>
                  <w:tcBorders>
                    <w:left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68067DB6" w14:textId="7124F648" w:rsidR="00EF2770" w:rsidRPr="006F6D1A" w:rsidRDefault="00EF2770" w:rsidP="00350F13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bookmarkStart w:id="102" w:name="base_MarkupDiscountLabel1"/>
                  <w:bookmarkEnd w:id="102"/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Annotazione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685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5C11AA39" w14:textId="217E4447" w:rsidR="00EF2770" w:rsidRPr="00C72B0E" w:rsidRDefault="00EF2770" w:rsidP="00623129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103" w:name="base_costMD1"/>
                  <w:bookmarkEnd w:id="103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0.00 USD</w:t>
                  </w:r>
                </w:p>
              </w:tc>
              <w:tc>
                <w:tcPr>
                  <w:tcW w:w="2177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2CBC3742" w14:textId="040E24F9" w:rsidR="00EF2770" w:rsidRPr="00C72B0E" w:rsidRDefault="00EF2770" w:rsidP="00623129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104" w:name="base_percentMD0"/>
                  <w:bookmarkEnd w:id="104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0%</w:t>
                  </w:r>
                </w:p>
              </w:tc>
            </w:tr>
            <w:tr w:rsidR="00B71A3E" w:rsidRPr="00165F85" w14:paraId="44199C9F" w14:textId="77777777" w:rsidTr="00B71A3E">
              <w:trPr>
                <w:trHeight w:val="162"/>
              </w:trPr>
              <w:tc>
                <w:tcPr>
                  <w:tcW w:w="2682" w:type="dxa"/>
                  <w:tcBorders>
                    <w:left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6BCE6A69" w14:textId="77777777" w:rsidR="00EF2770" w:rsidRPr="006F6D1A" w:rsidRDefault="00EF2770" w:rsidP="00350F13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</w:p>
              </w:tc>
              <w:tc>
                <w:tcPr>
                  <w:tcW w:w="1685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68D5398D" w14:textId="77777777" w:rsidR="00EF2770" w:rsidRPr="00C72B0E" w:rsidRDefault="00EF2770" w:rsidP="00623129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</w:p>
              </w:tc>
              <w:tc>
                <w:tcPr>
                  <w:tcW w:w="2177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570DB65B" w14:textId="77777777" w:rsidR="00EF2770" w:rsidRPr="00C72B0E" w:rsidRDefault="00EF2770" w:rsidP="00623129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</w:p>
              </w:tc>
            </w:tr>
            <w:tr w:rsidR="00B71A3E" w:rsidRPr="00165F85" w14:paraId="7EC1A7F4" w14:textId="77777777" w:rsidTr="00A16220">
              <w:trPr>
                <w:trHeight w:val="117"/>
              </w:trPr>
              <w:tc>
                <w:tcPr>
                  <w:tcW w:w="2682" w:type="dxa"/>
                  <w:tcBorders>
                    <w:left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259A5841" w14:textId="77777777" w:rsidR="00EF2770" w:rsidRPr="006F6D1A" w:rsidRDefault="00EF2770" w:rsidP="00350F13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</w:p>
              </w:tc>
              <w:tc>
                <w:tcPr>
                  <w:tcW w:w="1685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2D387CF2" w14:textId="77777777" w:rsidR="00EF2770" w:rsidRPr="00C72B0E" w:rsidRDefault="00EF2770" w:rsidP="00623129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</w:p>
              </w:tc>
              <w:tc>
                <w:tcPr>
                  <w:tcW w:w="2177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6B1E26C1" w14:textId="77777777" w:rsidR="00EF2770" w:rsidRPr="00C72B0E" w:rsidRDefault="00EF2770" w:rsidP="00623129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</w:p>
              </w:tc>
            </w:tr>
            <w:tr w:rsidR="00B71A3E" w:rsidRPr="00165F85" w14:paraId="3604EEDF" w14:textId="77777777" w:rsidTr="00A16220">
              <w:trPr>
                <w:trHeight w:val="70"/>
              </w:trPr>
              <w:tc>
                <w:tcPr>
                  <w:tcW w:w="2682" w:type="dxa"/>
                  <w:tcBorders>
                    <w:left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665546EE" w14:textId="77777777" w:rsidR="00EF2770" w:rsidRPr="006F6D1A" w:rsidRDefault="00EF2770" w:rsidP="00350F13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Stampo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685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708F0C13" w14:textId="2DAD1B62" w:rsidR="00EF2770" w:rsidRPr="00C72B0E" w:rsidRDefault="00EF2770" w:rsidP="00623129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105" w:name="base_costMold0"/>
                  <w:bookmarkEnd w:id="105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0.00 USD</w:t>
                  </w:r>
                </w:p>
              </w:tc>
              <w:tc>
                <w:tcPr>
                  <w:tcW w:w="2177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3ACF1928" w14:textId="6500378C" w:rsidR="00EF2770" w:rsidRPr="00C72B0E" w:rsidRDefault="00EF2770" w:rsidP="00623129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106" w:name="base_percentMold0"/>
                  <w:bookmarkEnd w:id="106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0%</w:t>
                  </w:r>
                </w:p>
              </w:tc>
            </w:tr>
            <w:tr w:rsidR="00B71A3E" w:rsidRPr="00165F85" w14:paraId="7DCF0594" w14:textId="77777777" w:rsidTr="00A16220">
              <w:trPr>
                <w:trHeight w:val="70"/>
              </w:trPr>
              <w:tc>
                <w:tcPr>
                  <w:tcW w:w="2682" w:type="dxa"/>
                  <w:tcBorders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764CA498" w14:textId="77777777" w:rsidR="00EF2770" w:rsidRPr="006F6D1A" w:rsidRDefault="00EF2770" w:rsidP="00350F13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</w:p>
              </w:tc>
              <w:tc>
                <w:tcPr>
                  <w:tcW w:w="1685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75535546" w14:textId="77777777" w:rsidR="00EF2770" w:rsidRPr="00C72B0E" w:rsidRDefault="00EF2770" w:rsidP="00623129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</w:p>
              </w:tc>
              <w:tc>
                <w:tcPr>
                  <w:tcW w:w="217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18FB5A97" w14:textId="77777777" w:rsidR="00EF2770" w:rsidRPr="00C72B0E" w:rsidRDefault="00EF2770" w:rsidP="00623129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</w:p>
              </w:tc>
            </w:tr>
          </w:tbl>
          <w:p w14:paraId="0A15FDD9" w14:textId="77777777" w:rsidR="00EF2770" w:rsidRDefault="00EF2770" w:rsidP="000E084B"/>
          <w:tbl>
            <w:tblPr>
              <w:tblW w:w="6540" w:type="dxa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2670"/>
              <w:gridCol w:w="3870"/>
            </w:tblGrid>
            <w:tr w:rsidR="00D23071" w:rsidRPr="00165F85" w14:paraId="4CBC4367" w14:textId="77777777" w:rsidTr="0068320A">
              <w:trPr>
                <w:trHeight w:val="246"/>
              </w:trPr>
              <w:tc>
                <w:tcPr>
                  <w:tcW w:w="2670" w:type="dxa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  <w:vAlign w:val="center"/>
                </w:tcPr>
                <w:p w14:paraId="08B823B6" w14:textId="77777777" w:rsidR="00EF2770" w:rsidRPr="006F6D1A" w:rsidRDefault="00EF2770" w:rsidP="0068320A">
                  <w:pPr>
                    <w:rPr>
                      <w:rFonts w:ascii="Arial Narrow" w:hAnsi="Arial Narrow"/>
                      <w:color w:val="004B7A"/>
                      <w:sz w:val="28"/>
                      <w:szCs w:val="28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Tempo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stimato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 per </w:t>
                  </w: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parte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: 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  <w:vAlign w:val="center"/>
                </w:tcPr>
                <w:p w14:paraId="1B3EA13C" w14:textId="41CB8EF7" w:rsidR="00EF2770" w:rsidRPr="00C72B0E" w:rsidRDefault="00EF2770" w:rsidP="00D23071">
                  <w:pPr>
                    <w:rPr>
                      <w:rFonts w:ascii="Arial Narrow" w:hAnsi="Arial Narrow"/>
                      <w:b/>
                      <w:color w:val="718883"/>
                      <w:sz w:val="28"/>
                      <w:szCs w:val="28"/>
                    </w:rPr>
                  </w:pPr>
                  <w:bookmarkStart w:id="107" w:name="base_timepp1"/>
                  <w:bookmarkEnd w:id="107"/>
                  <w:r>
                    <w:rPr>
                      <w:rFonts w:ascii="Arial Narrow" w:hAnsi="Arial Narrow"/>
                      <w:b/>
                      <w:color w:val="718883"/>
                      <w:sz w:val="28"/>
                      <w:szCs w:val="28"/>
                    </w:rPr>
                    <w:t>00:20:01</w:t>
                  </w:r>
                </w:p>
              </w:tc>
            </w:tr>
            <w:tr w:rsidR="00D23071" w:rsidRPr="00165F85" w14:paraId="67C32C38" w14:textId="77777777" w:rsidTr="00010232">
              <w:trPr>
                <w:trHeight w:val="349"/>
              </w:trPr>
              <w:tc>
                <w:tcPr>
                  <w:tcW w:w="2670" w:type="dxa"/>
                  <w:tcBorders>
                    <w:top w:val="single" w:sz="24" w:space="0" w:color="004B7A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6D72A0A1" w14:textId="77777777" w:rsidR="00EF2770" w:rsidRPr="006F6D1A" w:rsidRDefault="00EF2770" w:rsidP="0068320A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Impostazioni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870" w:type="dxa"/>
                  <w:tcBorders>
                    <w:top w:val="single" w:sz="24" w:space="0" w:color="004B7A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61893500" w14:textId="3938645C" w:rsidR="00EF2770" w:rsidRPr="00C72B0E" w:rsidRDefault="00EF2770" w:rsidP="00D23071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108" w:name="base_SetupTime0"/>
                  <w:bookmarkEnd w:id="108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00:20:00</w:t>
                  </w:r>
                </w:p>
              </w:tc>
            </w:tr>
            <w:tr w:rsidR="00D23071" w:rsidRPr="00C72B0E" w14:paraId="7A5268D7" w14:textId="77777777" w:rsidTr="0068320A">
              <w:trPr>
                <w:trHeight w:val="349"/>
              </w:trPr>
              <w:tc>
                <w:tcPr>
                  <w:tcW w:w="2670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45845DC6" w14:textId="77777777" w:rsidR="00EF2770" w:rsidRPr="006F6D1A" w:rsidRDefault="00EF2770" w:rsidP="0068320A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Operazioni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020E5152" w14:textId="436EF3F7" w:rsidR="00EF2770" w:rsidRPr="00C72B0E" w:rsidRDefault="00EF2770" w:rsidP="00D23071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109" w:name="base_OperationTime0"/>
                  <w:bookmarkEnd w:id="109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00:00:01</w:t>
                  </w:r>
                </w:p>
              </w:tc>
            </w:tr>
          </w:tbl>
          <w:p w14:paraId="468CE6D6" w14:textId="77777777" w:rsidR="00EF2770" w:rsidRPr="00C22079" w:rsidRDefault="00EF2770" w:rsidP="000E084B"/>
        </w:tc>
      </w:tr>
    </w:tbl>
    <w:p w14:paraId="27A2F360" w14:textId="77777777" w:rsidR="00EF2770" w:rsidRDefault="00EF2770" w:rsidP="00F26F2E">
      <w:r>
        <w:br w:type="page"/>
      </w:r>
    </w:p>
    <w:tbl>
      <w:tblPr>
        <w:tblW w:w="10773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ayout w:type="fixed"/>
        <w:tblLook w:val="00A0" w:firstRow="1" w:lastRow="0" w:firstColumn="1" w:lastColumn="0" w:noHBand="0" w:noVBand="0"/>
      </w:tblPr>
      <w:tblGrid>
        <w:gridCol w:w="360"/>
        <w:gridCol w:w="796"/>
        <w:gridCol w:w="1776"/>
        <w:gridCol w:w="38"/>
        <w:gridCol w:w="763"/>
        <w:gridCol w:w="1307"/>
        <w:gridCol w:w="270"/>
        <w:gridCol w:w="1530"/>
        <w:gridCol w:w="1350"/>
        <w:gridCol w:w="450"/>
        <w:gridCol w:w="810"/>
        <w:gridCol w:w="1323"/>
      </w:tblGrid>
      <w:tr w:rsidR="008F7767" w:rsidRPr="00C22079" w14:paraId="34D77CFC" w14:textId="77777777" w:rsidTr="00010232">
        <w:trPr>
          <w:trHeight w:val="490"/>
        </w:trPr>
        <w:tc>
          <w:tcPr>
            <w:tcW w:w="10773" w:type="dxa"/>
            <w:gridSpan w:val="12"/>
            <w:tcBorders>
              <w:top w:val="single" w:sz="4" w:space="0" w:color="D9D9D9"/>
              <w:left w:val="single" w:sz="4" w:space="0" w:color="D9D9D9"/>
              <w:bottom w:val="single" w:sz="18" w:space="0" w:color="004B7A"/>
              <w:right w:val="single" w:sz="4" w:space="0" w:color="D9D9D9"/>
            </w:tcBorders>
            <w:vAlign w:val="center"/>
          </w:tcPr>
          <w:p w14:paraId="315F6CA3" w14:textId="77777777" w:rsidR="00EF2770" w:rsidRPr="00A575D9" w:rsidRDefault="00EF2770" w:rsidP="000E084B">
            <w:pPr>
              <w:rPr>
                <w:rFonts w:ascii="Arial Narrow" w:hAnsi="Arial Narrow"/>
                <w:b/>
              </w:rPr>
            </w:pPr>
            <w:proofErr w:type="spellStart"/>
            <w:r>
              <w:rPr>
                <w:rFonts w:ascii="Arial Narrow" w:hAnsi="Arial Narrow" w:cs="AkzidenzGroteskBE-Md"/>
                <w:b/>
                <w:color w:val="004B7A"/>
              </w:rPr>
              <w:t>Rapporto</w:t>
            </w:r>
            <w:proofErr w:type="spellEnd"/>
            <w:r>
              <w:rPr>
                <w:rFonts w:ascii="Arial Narrow" w:hAnsi="Arial Narrow" w:cs="AkzidenzGroteskBE-Md"/>
                <w:b/>
                <w:color w:val="004B7A"/>
              </w:rPr>
              <w:t xml:space="preserve"> </w:t>
            </w:r>
            <w:proofErr w:type="spellStart"/>
            <w:r>
              <w:rPr>
                <w:rFonts w:ascii="Arial Narrow" w:hAnsi="Arial Narrow" w:cs="AkzidenzGroteskBE-Md"/>
                <w:b/>
                <w:color w:val="004B7A"/>
              </w:rPr>
              <w:t>costi</w:t>
            </w:r>
            <w:proofErr w:type="spellEnd"/>
          </w:p>
        </w:tc>
      </w:tr>
      <w:tr w:rsidR="008F7767" w:rsidRPr="00C22079" w14:paraId="3C0F681A" w14:textId="77777777" w:rsidTr="00010232">
        <w:trPr>
          <w:trHeight w:val="477"/>
        </w:trPr>
        <w:tc>
          <w:tcPr>
            <w:tcW w:w="360" w:type="dxa"/>
            <w:tcBorders>
              <w:top w:val="single" w:sz="18" w:space="0" w:color="004B7A"/>
              <w:left w:val="single" w:sz="4" w:space="0" w:color="D9D9D9"/>
            </w:tcBorders>
          </w:tcPr>
          <w:p w14:paraId="49E2AC3C" w14:textId="77777777" w:rsidR="00EF2770" w:rsidRPr="00C22079" w:rsidRDefault="00EF2770" w:rsidP="000E084B">
            <w:pPr>
              <w:jc w:val="center"/>
            </w:pPr>
            <w:r>
              <w:pict w14:anchorId="269913B6">
                <v:shape id="Picture 25" o:spid="_x0000_s2051" type="#_x0000_t75" style="position:absolute;left:0;text-align:left;margin-left:-5.15pt;margin-top:17.65pt;width:540pt;height:51.35pt;z-index:-251658240;visibility:visible;mso-position-horizontal-relative:text;mso-position-vertical-relative:text">
                  <v:imagedata r:id="rId12" o:title=""/>
                </v:shape>
              </w:pict>
            </w:r>
          </w:p>
        </w:tc>
        <w:tc>
          <w:tcPr>
            <w:tcW w:w="2610" w:type="dxa"/>
            <w:gridSpan w:val="3"/>
            <w:tcBorders>
              <w:top w:val="single" w:sz="18" w:space="0" w:color="004B7A"/>
            </w:tcBorders>
          </w:tcPr>
          <w:p w14:paraId="17F647BA" w14:textId="77777777" w:rsidR="00EF2770" w:rsidRPr="00C22079" w:rsidRDefault="00EF2770" w:rsidP="000E084B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FF8500"/>
                <w:sz w:val="14"/>
                <w:szCs w:val="14"/>
              </w:rPr>
            </w:pPr>
          </w:p>
        </w:tc>
        <w:tc>
          <w:tcPr>
            <w:tcW w:w="2340" w:type="dxa"/>
            <w:gridSpan w:val="3"/>
            <w:tcBorders>
              <w:top w:val="single" w:sz="18" w:space="0" w:color="004B7A"/>
            </w:tcBorders>
          </w:tcPr>
          <w:p w14:paraId="5E2A5A73" w14:textId="77777777" w:rsidR="00EF2770" w:rsidRPr="00C22079" w:rsidRDefault="00EF2770" w:rsidP="000E084B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FF8500"/>
                <w:sz w:val="14"/>
                <w:szCs w:val="14"/>
              </w:rPr>
            </w:pPr>
          </w:p>
        </w:tc>
        <w:tc>
          <w:tcPr>
            <w:tcW w:w="3330" w:type="dxa"/>
            <w:gridSpan w:val="3"/>
            <w:tcBorders>
              <w:top w:val="single" w:sz="18" w:space="0" w:color="004B7A"/>
            </w:tcBorders>
          </w:tcPr>
          <w:p w14:paraId="19DCCA3E" w14:textId="77777777" w:rsidR="00EF2770" w:rsidRPr="00C22079" w:rsidRDefault="00EF2770" w:rsidP="000E084B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FF8500"/>
                <w:sz w:val="14"/>
                <w:szCs w:val="14"/>
              </w:rPr>
            </w:pPr>
          </w:p>
        </w:tc>
        <w:tc>
          <w:tcPr>
            <w:tcW w:w="2133" w:type="dxa"/>
            <w:gridSpan w:val="2"/>
            <w:tcBorders>
              <w:top w:val="single" w:sz="18" w:space="0" w:color="004B7A"/>
              <w:right w:val="single" w:sz="4" w:space="0" w:color="D9D9D9"/>
            </w:tcBorders>
          </w:tcPr>
          <w:p w14:paraId="4647658B" w14:textId="77777777" w:rsidR="00EF2770" w:rsidRPr="006F6D1A" w:rsidRDefault="00EF2770" w:rsidP="000E084B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004B7A"/>
                <w:sz w:val="14"/>
                <w:szCs w:val="14"/>
              </w:rPr>
            </w:pPr>
          </w:p>
        </w:tc>
      </w:tr>
      <w:tr w:rsidR="00E72323" w:rsidRPr="00C22079" w14:paraId="216E3913" w14:textId="77777777" w:rsidTr="00E72323">
        <w:trPr>
          <w:trHeight w:val="251"/>
        </w:trPr>
        <w:tc>
          <w:tcPr>
            <w:tcW w:w="1156" w:type="dxa"/>
            <w:gridSpan w:val="2"/>
            <w:vMerge w:val="restart"/>
            <w:tcBorders>
              <w:left w:val="single" w:sz="4" w:space="0" w:color="D9D9D9"/>
            </w:tcBorders>
          </w:tcPr>
          <w:p w14:paraId="361988C9" w14:textId="77777777" w:rsidR="00EF2770" w:rsidRPr="006F6D1A" w:rsidRDefault="00EF2770" w:rsidP="00BB0250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/>
                <w:color w:val="004B7A"/>
                <w:sz w:val="18"/>
                <w:szCs w:val="18"/>
              </w:rPr>
            </w:pPr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Nome </w:t>
            </w:r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modello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:  </w:t>
            </w:r>
          </w:p>
        </w:tc>
        <w:tc>
          <w:tcPr>
            <w:tcW w:w="1776" w:type="dxa"/>
            <w:vMerge w:val="restart"/>
            <w:tcBorders>
              <w:left w:val="single" w:sz="4" w:space="0" w:color="D9D9D9"/>
            </w:tcBorders>
          </w:tcPr>
          <w:p w14:paraId="0CA14A9C" w14:textId="3CDD56FA" w:rsidR="00EF2770" w:rsidRPr="00E6392D" w:rsidRDefault="00EF2770" w:rsidP="00BB0250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/>
                <w:color w:val="718883"/>
                <w:sz w:val="18"/>
                <w:szCs w:val="18"/>
              </w:rPr>
            </w:pPr>
            <w:bookmarkStart w:id="110" w:name="file_name3"/>
            <w:bookmarkEnd w:id="110"/>
            <w:proofErr w:type="spellStart"/>
            <w:r>
              <w:rPr>
                <w:rFonts w:ascii="Arial Narrow" w:hAnsi="Arial Narrow"/>
                <w:color w:val="718883"/>
                <w:sz w:val="18"/>
                <w:szCs w:val="18"/>
              </w:rPr>
              <w:t>Parte</w:t>
            </w:r>
            <w:proofErr w:type="spellEnd"/>
            <w:r>
              <w:rPr>
                <w:rFonts w:ascii="Arial Narrow" w:hAnsi="Arial Narrow"/>
                <w:color w:val="71888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718883"/>
                <w:sz w:val="18"/>
                <w:szCs w:val="18"/>
              </w:rPr>
              <w:t>piatta</w:t>
            </w:r>
            <w:proofErr w:type="spellEnd"/>
          </w:p>
        </w:tc>
        <w:tc>
          <w:tcPr>
            <w:tcW w:w="801" w:type="dxa"/>
            <w:gridSpan w:val="2"/>
            <w:vMerge w:val="restart"/>
          </w:tcPr>
          <w:p w14:paraId="22B7F001" w14:textId="77777777" w:rsidR="00EF2770" w:rsidRPr="006F6D1A" w:rsidRDefault="00EF2770" w:rsidP="00BB0250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/>
                <w:color w:val="004B7A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Materiale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: </w:t>
            </w:r>
          </w:p>
        </w:tc>
        <w:tc>
          <w:tcPr>
            <w:tcW w:w="1307" w:type="dxa"/>
            <w:vMerge w:val="restart"/>
          </w:tcPr>
          <w:p w14:paraId="057F2C16" w14:textId="2C806F40" w:rsidR="00EF2770" w:rsidRPr="00E6392D" w:rsidRDefault="00EF2770" w:rsidP="00E72323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/>
                <w:color w:val="718883"/>
                <w:sz w:val="18"/>
                <w:szCs w:val="18"/>
              </w:rPr>
            </w:pPr>
            <w:bookmarkStart w:id="111" w:name="base_Material1"/>
            <w:bookmarkEnd w:id="111"/>
            <w:r>
              <w:rPr>
                <w:rFonts w:ascii="Arial Narrow" w:hAnsi="Arial Narrow"/>
                <w:color w:val="718883"/>
                <w:sz w:val="18"/>
                <w:szCs w:val="18"/>
              </w:rPr>
              <w:t xml:space="preserve">Acciaio al </w:t>
            </w:r>
            <w:proofErr w:type="spellStart"/>
            <w:r>
              <w:rPr>
                <w:rFonts w:ascii="Arial Narrow" w:hAnsi="Arial Narrow"/>
                <w:color w:val="718883"/>
                <w:sz w:val="18"/>
                <w:szCs w:val="18"/>
              </w:rPr>
              <w:t>carbonio</w:t>
            </w:r>
            <w:proofErr w:type="spellEnd"/>
            <w:r>
              <w:rPr>
                <w:rFonts w:ascii="Arial Narrow" w:hAnsi="Arial Narrow"/>
                <w:color w:val="718883"/>
                <w:sz w:val="18"/>
                <w:szCs w:val="18"/>
              </w:rPr>
              <w:t xml:space="preserve"> semplice</w:t>
            </w:r>
          </w:p>
        </w:tc>
        <w:tc>
          <w:tcPr>
            <w:tcW w:w="1800" w:type="dxa"/>
            <w:gridSpan w:val="2"/>
          </w:tcPr>
          <w:p w14:paraId="7ACAF3AC" w14:textId="77777777" w:rsidR="00EF2770" w:rsidRPr="006F6D1A" w:rsidRDefault="00EF2770" w:rsidP="00BB0250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Costo del </w:t>
            </w:r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materiale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: </w:t>
            </w:r>
          </w:p>
        </w:tc>
        <w:tc>
          <w:tcPr>
            <w:tcW w:w="1350" w:type="dxa"/>
          </w:tcPr>
          <w:p w14:paraId="56F309B7" w14:textId="30E423C6" w:rsidR="00EF2770" w:rsidRPr="00E6392D" w:rsidRDefault="00EF2770" w:rsidP="00E72323">
            <w:pPr>
              <w:jc w:val="right"/>
              <w:rPr>
                <w:rFonts w:ascii="Arial Narrow" w:hAnsi="Arial Narrow"/>
                <w:color w:val="718883"/>
                <w:sz w:val="18"/>
                <w:szCs w:val="18"/>
              </w:rPr>
            </w:pPr>
            <w:bookmarkStart w:id="112" w:name="base_costMat1"/>
            <w:bookmarkEnd w:id="112"/>
            <w:r>
              <w:rPr>
                <w:rFonts w:ascii="Arial Narrow" w:hAnsi="Arial Narrow"/>
                <w:color w:val="718883"/>
                <w:sz w:val="18"/>
                <w:szCs w:val="18"/>
              </w:rPr>
              <w:t>0.03 USD</w:t>
            </w:r>
          </w:p>
        </w:tc>
        <w:tc>
          <w:tcPr>
            <w:tcW w:w="1260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44C8919D" w14:textId="77777777" w:rsidR="00EF2770" w:rsidRPr="006F6D1A" w:rsidRDefault="00EF2770" w:rsidP="00BB0250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Costo </w:t>
            </w:r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totale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 /</w:t>
            </w:r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parte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:</w:t>
            </w:r>
          </w:p>
        </w:tc>
        <w:tc>
          <w:tcPr>
            <w:tcW w:w="1323" w:type="dxa"/>
            <w:tcBorders>
              <w:left w:val="nil"/>
              <w:right w:val="single" w:sz="4" w:space="0" w:color="D9D9D9"/>
            </w:tcBorders>
            <w:shd w:val="clear" w:color="auto" w:fill="auto"/>
          </w:tcPr>
          <w:p w14:paraId="5D870F99" w14:textId="1197B896" w:rsidR="00EF2770" w:rsidRPr="00857946" w:rsidRDefault="00EF2770" w:rsidP="00E72323">
            <w:pPr>
              <w:rPr>
                <w:rFonts w:ascii="Arial Narrow" w:hAnsi="Arial Narrow" w:cs="AkzidenzGroteskBE-Regular"/>
                <w:b/>
                <w:color w:val="718883"/>
                <w:sz w:val="18"/>
                <w:szCs w:val="18"/>
              </w:rPr>
            </w:pPr>
            <w:bookmarkStart w:id="113" w:name="base_costpp0"/>
            <w:bookmarkEnd w:id="113"/>
            <w:r>
              <w:rPr>
                <w:rFonts w:ascii="Arial Narrow" w:hAnsi="Arial Narrow" w:cs="AkzidenzGroteskBE-Regular"/>
                <w:b/>
                <w:color w:val="718883"/>
                <w:sz w:val="18"/>
                <w:szCs w:val="18"/>
              </w:rPr>
              <w:t>10.11 USD</w:t>
            </w:r>
          </w:p>
        </w:tc>
      </w:tr>
      <w:tr w:rsidR="00E72323" w:rsidRPr="00C22079" w14:paraId="4DD09ADA" w14:textId="77777777" w:rsidTr="00E72323">
        <w:trPr>
          <w:trHeight w:val="249"/>
        </w:trPr>
        <w:tc>
          <w:tcPr>
            <w:tcW w:w="1156" w:type="dxa"/>
            <w:gridSpan w:val="2"/>
            <w:vMerge/>
            <w:tcBorders>
              <w:left w:val="single" w:sz="4" w:space="0" w:color="D9D9D9"/>
            </w:tcBorders>
          </w:tcPr>
          <w:p w14:paraId="1C90553D" w14:textId="77777777" w:rsidR="00EF2770" w:rsidRPr="006F6D1A" w:rsidRDefault="00EF2770" w:rsidP="00BB0250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</w:p>
        </w:tc>
        <w:tc>
          <w:tcPr>
            <w:tcW w:w="1776" w:type="dxa"/>
            <w:vMerge/>
            <w:tcBorders>
              <w:left w:val="single" w:sz="4" w:space="0" w:color="D9D9D9"/>
            </w:tcBorders>
          </w:tcPr>
          <w:p w14:paraId="6822B5A3" w14:textId="77777777" w:rsidR="00EF2770" w:rsidRPr="00E6392D" w:rsidRDefault="00EF2770" w:rsidP="00BB0250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</w:p>
        </w:tc>
        <w:tc>
          <w:tcPr>
            <w:tcW w:w="801" w:type="dxa"/>
            <w:gridSpan w:val="2"/>
            <w:vMerge/>
          </w:tcPr>
          <w:p w14:paraId="169F1C10" w14:textId="77777777" w:rsidR="00EF2770" w:rsidRPr="006F6D1A" w:rsidRDefault="00EF2770" w:rsidP="00BB0250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</w:p>
        </w:tc>
        <w:tc>
          <w:tcPr>
            <w:tcW w:w="1307" w:type="dxa"/>
            <w:vMerge/>
          </w:tcPr>
          <w:p w14:paraId="7104503A" w14:textId="77777777" w:rsidR="00EF2770" w:rsidRPr="00E6392D" w:rsidRDefault="00EF2770" w:rsidP="00BB0250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</w:p>
        </w:tc>
        <w:tc>
          <w:tcPr>
            <w:tcW w:w="1800" w:type="dxa"/>
            <w:gridSpan w:val="2"/>
            <w:tcBorders>
              <w:top w:val="nil"/>
            </w:tcBorders>
          </w:tcPr>
          <w:p w14:paraId="4D86A6AC" w14:textId="77777777" w:rsidR="00EF2770" w:rsidRPr="006F6D1A" w:rsidRDefault="00EF2770" w:rsidP="00BB0250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Costo </w:t>
            </w:r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fabbricazione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:</w:t>
            </w:r>
          </w:p>
        </w:tc>
        <w:tc>
          <w:tcPr>
            <w:tcW w:w="1350" w:type="dxa"/>
            <w:tcBorders>
              <w:top w:val="nil"/>
            </w:tcBorders>
          </w:tcPr>
          <w:p w14:paraId="41B4FA03" w14:textId="34E1E8E9" w:rsidR="00EF2770" w:rsidRPr="00E6392D" w:rsidRDefault="00EF2770" w:rsidP="00E72323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  <w:bookmarkStart w:id="114" w:name="base_costMfg1"/>
            <w:bookmarkEnd w:id="114"/>
            <w:r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  <w:t>10.08 USD</w:t>
            </w:r>
          </w:p>
        </w:tc>
        <w:tc>
          <w:tcPr>
            <w:tcW w:w="1260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56E823A6" w14:textId="77777777" w:rsidR="00EF2770" w:rsidRPr="00E6392D" w:rsidRDefault="00EF2770" w:rsidP="00BB0250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b/>
                <w:color w:val="718883"/>
                <w:sz w:val="18"/>
                <w:szCs w:val="18"/>
              </w:rPr>
            </w:pPr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Tempo </w:t>
            </w:r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totale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 /</w:t>
            </w:r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parte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:</w:t>
            </w:r>
          </w:p>
        </w:tc>
        <w:tc>
          <w:tcPr>
            <w:tcW w:w="1323" w:type="dxa"/>
            <w:tcBorders>
              <w:left w:val="nil"/>
              <w:right w:val="single" w:sz="4" w:space="0" w:color="D9D9D9"/>
            </w:tcBorders>
            <w:shd w:val="clear" w:color="auto" w:fill="auto"/>
            <w:vAlign w:val="center"/>
          </w:tcPr>
          <w:p w14:paraId="22AC79FD" w14:textId="334D914A" w:rsidR="00EF2770" w:rsidRPr="00E6392D" w:rsidRDefault="00EF2770" w:rsidP="00E72323">
            <w:pPr>
              <w:rPr>
                <w:rFonts w:ascii="Arial Narrow" w:hAnsi="Arial Narrow" w:cs="AkzidenzGroteskBE-Regular"/>
                <w:b/>
                <w:color w:val="718883"/>
                <w:sz w:val="18"/>
                <w:szCs w:val="18"/>
              </w:rPr>
            </w:pPr>
            <w:bookmarkStart w:id="115" w:name="base_timepp0"/>
            <w:bookmarkEnd w:id="115"/>
            <w:r>
              <w:rPr>
                <w:rFonts w:ascii="Arial Narrow" w:hAnsi="Arial Narrow" w:cs="AkzidenzGroteskBE-Regular"/>
                <w:b/>
                <w:color w:val="718883"/>
                <w:sz w:val="18"/>
                <w:szCs w:val="18"/>
              </w:rPr>
              <w:t>00:20:01</w:t>
            </w:r>
          </w:p>
        </w:tc>
      </w:tr>
      <w:tr w:rsidR="00E72323" w:rsidRPr="00C22079" w14:paraId="7766EFBD" w14:textId="77777777" w:rsidTr="00E72323">
        <w:trPr>
          <w:trHeight w:val="395"/>
        </w:trPr>
        <w:tc>
          <w:tcPr>
            <w:tcW w:w="1156" w:type="dxa"/>
            <w:gridSpan w:val="2"/>
            <w:vMerge/>
            <w:tcBorders>
              <w:left w:val="single" w:sz="4" w:space="0" w:color="D9D9D9"/>
            </w:tcBorders>
          </w:tcPr>
          <w:p w14:paraId="56D18306" w14:textId="77777777" w:rsidR="00EF2770" w:rsidRPr="006F6D1A" w:rsidRDefault="00EF2770" w:rsidP="00BB0250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</w:p>
        </w:tc>
        <w:tc>
          <w:tcPr>
            <w:tcW w:w="1776" w:type="dxa"/>
            <w:vMerge/>
            <w:tcBorders>
              <w:left w:val="single" w:sz="4" w:space="0" w:color="D9D9D9"/>
            </w:tcBorders>
          </w:tcPr>
          <w:p w14:paraId="3E9C5140" w14:textId="77777777" w:rsidR="00EF2770" w:rsidRPr="00E6392D" w:rsidRDefault="00EF2770" w:rsidP="00BB0250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</w:p>
        </w:tc>
        <w:tc>
          <w:tcPr>
            <w:tcW w:w="801" w:type="dxa"/>
            <w:gridSpan w:val="2"/>
            <w:vMerge/>
          </w:tcPr>
          <w:p w14:paraId="0DE5D673" w14:textId="77777777" w:rsidR="00EF2770" w:rsidRPr="006F6D1A" w:rsidRDefault="00EF2770" w:rsidP="00BB0250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</w:p>
        </w:tc>
        <w:tc>
          <w:tcPr>
            <w:tcW w:w="1307" w:type="dxa"/>
            <w:vMerge/>
          </w:tcPr>
          <w:p w14:paraId="4560B738" w14:textId="77777777" w:rsidR="00EF2770" w:rsidRPr="00E6392D" w:rsidRDefault="00EF2770" w:rsidP="00BB0250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</w:p>
        </w:tc>
        <w:tc>
          <w:tcPr>
            <w:tcW w:w="1800" w:type="dxa"/>
            <w:gridSpan w:val="2"/>
          </w:tcPr>
          <w:p w14:paraId="2A61B716" w14:textId="3E91CEFB" w:rsidR="00EF2770" w:rsidRPr="006F6D1A" w:rsidRDefault="00EF2770" w:rsidP="00E72323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  <w:bookmarkStart w:id="116" w:name="base_MarkupDiscountLabel0"/>
            <w:bookmarkEnd w:id="116"/>
            <w:proofErr w:type="spellStart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Annotazione</w:t>
            </w:r>
            <w:proofErr w:type="spellEnd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:</w:t>
            </w:r>
          </w:p>
        </w:tc>
        <w:tc>
          <w:tcPr>
            <w:tcW w:w="1350" w:type="dxa"/>
          </w:tcPr>
          <w:p w14:paraId="01B9955F" w14:textId="3209152E" w:rsidR="00EF2770" w:rsidRPr="00E6392D" w:rsidRDefault="00EF2770" w:rsidP="00E72323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  <w:bookmarkStart w:id="117" w:name="base_costMD0"/>
            <w:bookmarkEnd w:id="117"/>
            <w:r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  <w:t>0.00 USD</w:t>
            </w:r>
          </w:p>
        </w:tc>
        <w:tc>
          <w:tcPr>
            <w:tcW w:w="1260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47A410D6" w14:textId="77777777" w:rsidR="00EF2770" w:rsidRPr="00E6392D" w:rsidRDefault="00EF2770" w:rsidP="00BB0250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FF8500"/>
                <w:sz w:val="18"/>
                <w:szCs w:val="18"/>
              </w:rPr>
            </w:pPr>
          </w:p>
        </w:tc>
        <w:tc>
          <w:tcPr>
            <w:tcW w:w="1323" w:type="dxa"/>
            <w:tcBorders>
              <w:left w:val="nil"/>
              <w:right w:val="single" w:sz="4" w:space="0" w:color="D9D9D9"/>
            </w:tcBorders>
            <w:shd w:val="clear" w:color="auto" w:fill="auto"/>
          </w:tcPr>
          <w:p w14:paraId="7C26CBD7" w14:textId="77777777" w:rsidR="00EF2770" w:rsidRPr="006F6D1A" w:rsidRDefault="00EF2770" w:rsidP="00BB025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</w:p>
        </w:tc>
      </w:tr>
      <w:tr w:rsidR="008E7553" w:rsidRPr="00C22079" w14:paraId="277105C3" w14:textId="77777777" w:rsidTr="00E72323">
        <w:trPr>
          <w:trHeight w:val="513"/>
        </w:trPr>
        <w:tc>
          <w:tcPr>
            <w:tcW w:w="10773" w:type="dxa"/>
            <w:gridSpan w:val="12"/>
            <w:tcBorders>
              <w:left w:val="single" w:sz="4" w:space="0" w:color="D9D9D9"/>
              <w:right w:val="single" w:sz="4" w:space="0" w:color="D9D9D9"/>
            </w:tcBorders>
            <w:vAlign w:val="center"/>
          </w:tcPr>
          <w:p w14:paraId="43081095" w14:textId="77777777" w:rsidR="00EF2770" w:rsidRPr="00D51783" w:rsidRDefault="00EF2770" w:rsidP="00E6444D">
            <w:pPr>
              <w:rPr>
                <w:rFonts w:ascii="Arial Narrow" w:hAnsi="Arial Narrow"/>
                <w:b/>
                <w:sz w:val="28"/>
                <w:szCs w:val="28"/>
              </w:rPr>
            </w:pPr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 xml:space="preserve">Linea base: </w:t>
            </w:r>
            <w:proofErr w:type="spellStart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>divisione</w:t>
            </w:r>
            <w:proofErr w:type="spellEnd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 xml:space="preserve"> del </w:t>
            </w:r>
            <w:proofErr w:type="spellStart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>costo</w:t>
            </w:r>
            <w:proofErr w:type="spellEnd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 xml:space="preserve"> di </w:t>
            </w:r>
            <w:proofErr w:type="spellStart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>fabbricazione</w:t>
            </w:r>
            <w:proofErr w:type="spellEnd"/>
          </w:p>
        </w:tc>
      </w:tr>
      <w:tr w:rsidR="008E7553" w:rsidRPr="00C22079" w14:paraId="5EF290BC" w14:textId="77777777" w:rsidTr="00E72323">
        <w:trPr>
          <w:trHeight w:val="10440"/>
        </w:trPr>
        <w:tc>
          <w:tcPr>
            <w:tcW w:w="10773" w:type="dxa"/>
            <w:gridSpan w:val="12"/>
            <w:tcBorders>
              <w:left w:val="single" w:sz="4" w:space="0" w:color="D9D9D9"/>
              <w:right w:val="single" w:sz="4" w:space="0" w:color="D9D9D9"/>
            </w:tcBorders>
          </w:tcPr>
          <w:tbl>
            <w:tblPr>
              <w:tblW w:w="10584" w:type="dxa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  <w:insideH w:val="single" w:sz="8" w:space="0" w:color="F79646"/>
                <w:insideV w:val="single" w:sz="8" w:space="0" w:color="F7964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17"/>
              <w:gridCol w:w="3378"/>
              <w:gridCol w:w="3989"/>
            </w:tblGrid>
            <w:tr w:rsidR="00E206A9" w:rsidRPr="00D02B41" w14:paraId="7619EC8A" w14:textId="77777777" w:rsidTr="00010232">
              <w:trPr>
                <w:cantSplit/>
                <w:trHeight w:val="428"/>
              </w:trPr>
              <w:tc>
                <w:tcPr>
                  <w:tcW w:w="3217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35F6D751" w14:textId="6453E0B2" w:rsidR="00EF2770" w:rsidRPr="006F6D1A" w:rsidRDefault="00EF2770" w:rsidP="00DF6F22">
                  <w:pPr>
                    <w:rPr>
                      <w:rFonts w:ascii="Arial Narrow" w:hAnsi="Arial Narrow"/>
                      <w:b/>
                      <w:bCs/>
                      <w:color w:val="004B7A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Impostazioni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operazione</w:t>
                  </w:r>
                  <w:bookmarkStart w:id="118" w:name="base_OperationSetupCostTbl0"/>
                  <w:bookmarkEnd w:id="118"/>
                  <w:proofErr w:type="spellEnd"/>
                </w:p>
              </w:tc>
              <w:tc>
                <w:tcPr>
                  <w:tcW w:w="3378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59AF1138" w14:textId="77777777" w:rsidR="00EF2770" w:rsidRPr="00D02B41" w:rsidRDefault="00EF2770" w:rsidP="00FF4755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Tempo (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hh:</w:t>
                  </w:r>
                  <w:proofErr w:type="gram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mm:ss</w:t>
                  </w:r>
                  <w:proofErr w:type="spellEnd"/>
                  <w:proofErr w:type="gram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  <w:tc>
                <w:tcPr>
                  <w:tcW w:w="3989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2C348688" w14:textId="07C01A78" w:rsidR="00EF2770" w:rsidRPr="00D02B41" w:rsidRDefault="00EF2770" w:rsidP="00FF4755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Costo (</w:t>
                  </w:r>
                  <w:bookmarkStart w:id="119" w:name="base_currency18"/>
                  <w:bookmarkEnd w:id="119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 xml:space="preserve">USD /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Parte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</w:tr>
            <w:tr w:rsidR="00E206A9" w:rsidRPr="00D02B41" w14:paraId="27E5EC26" w14:textId="77777777" w:rsidTr="00010232">
              <w:trPr>
                <w:trHeight w:val="400"/>
              </w:trPr>
              <w:tc>
                <w:tcPr>
                  <w:tcW w:w="321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B9461DE" w14:textId="1F10D5AD" w:rsidR="00EF2770" w:rsidRPr="00D02B41" w:rsidRDefault="00EF2770" w:rsidP="00FF4755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Imposta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operazione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1</w:t>
                  </w:r>
                </w:p>
              </w:tc>
              <w:tc>
                <w:tcPr>
                  <w:tcW w:w="3378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67B65AD" w14:textId="63E20E22" w:rsidR="00EF2770" w:rsidRPr="00D02B41" w:rsidRDefault="00EF2770" w:rsidP="00FF4755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00:15:00</w:t>
                  </w:r>
                </w:p>
              </w:tc>
              <w:tc>
                <w:tcPr>
                  <w:tcW w:w="3989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6F88A7F" w14:textId="724528B5" w:rsidR="00EF2770" w:rsidRPr="00D02B41" w:rsidRDefault="00EF2770" w:rsidP="00FF4755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7.50</w:t>
                  </w:r>
                </w:p>
              </w:tc>
            </w:tr>
            <w:tr w:rsidR="00E206A9" w:rsidRPr="00D02B41" w14:paraId="771E1F33" w14:textId="77777777" w:rsidTr="00010232">
              <w:trPr>
                <w:trHeight w:val="400"/>
              </w:trPr>
              <w:tc>
                <w:tcPr>
                  <w:tcW w:w="3217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3AA1489E" w14:textId="77777777" w:rsidR="00EF2770" w:rsidRPr="006F6D1A" w:rsidRDefault="00EF2770" w:rsidP="00FF4755">
                  <w:pP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Totale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 xml:space="preserve"> </w:t>
                  </w:r>
                </w:p>
              </w:tc>
              <w:tc>
                <w:tcPr>
                  <w:tcW w:w="3378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14:paraId="586BB4EE" w14:textId="1FE4D780" w:rsidR="00EF2770" w:rsidRPr="00D02B41" w:rsidRDefault="00EF2770" w:rsidP="00DF6F22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120" w:name="base_OperationtimeTtlSetupOp0"/>
                  <w:bookmarkEnd w:id="120"/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00:15:00</w:t>
                  </w:r>
                </w:p>
              </w:tc>
              <w:tc>
                <w:tcPr>
                  <w:tcW w:w="3989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6F2B9C75" w14:textId="292C12EE" w:rsidR="00EF2770" w:rsidRPr="00D02B41" w:rsidRDefault="00EF2770" w:rsidP="00DF6F22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121" w:name="base_OperationcostTtlSetupOp0"/>
                  <w:bookmarkEnd w:id="121"/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7.50</w:t>
                  </w:r>
                </w:p>
              </w:tc>
            </w:tr>
          </w:tbl>
          <w:p w14:paraId="599FDA8B" w14:textId="77777777" w:rsidR="00EF2770" w:rsidRDefault="00EF2770" w:rsidP="005366B0">
            <w:pPr>
              <w:rPr>
                <w:sz w:val="18"/>
                <w:szCs w:val="18"/>
              </w:rPr>
            </w:pPr>
          </w:p>
          <w:tbl>
            <w:tblPr>
              <w:tblW w:w="10584" w:type="dxa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  <w:insideH w:val="single" w:sz="8" w:space="0" w:color="F79646"/>
                <w:insideV w:val="single" w:sz="8" w:space="0" w:color="F7964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186"/>
              <w:gridCol w:w="3361"/>
              <w:gridCol w:w="4037"/>
            </w:tblGrid>
            <w:tr w:rsidR="002263EE" w:rsidRPr="00F736DF" w14:paraId="7CC5D578" w14:textId="77777777" w:rsidTr="00010232">
              <w:trPr>
                <w:cantSplit/>
                <w:trHeight w:val="428"/>
              </w:trPr>
              <w:tc>
                <w:tcPr>
                  <w:tcW w:w="3186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2325B395" w14:textId="653F5078" w:rsidR="00EF2770" w:rsidRPr="006F6D1A" w:rsidRDefault="00EF2770" w:rsidP="00173BBA">
                  <w:pPr>
                    <w:rPr>
                      <w:rFonts w:ascii="Arial Narrow" w:hAnsi="Arial Narrow"/>
                      <w:b/>
                      <w:bCs/>
                      <w:color w:val="004B7A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Impostazioni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carico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 xml:space="preserve"> e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scarico</w:t>
                  </w:r>
                  <w:bookmarkStart w:id="122" w:name="base_SetupCostTbl0"/>
                  <w:bookmarkEnd w:id="122"/>
                  <w:proofErr w:type="spellEnd"/>
                </w:p>
              </w:tc>
              <w:tc>
                <w:tcPr>
                  <w:tcW w:w="3361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78670D67" w14:textId="77777777" w:rsidR="00EF2770" w:rsidRPr="00F736DF" w:rsidRDefault="00EF2770" w:rsidP="00173BBA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Tempo (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hh:</w:t>
                  </w:r>
                  <w:proofErr w:type="gram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mm:ss</w:t>
                  </w:r>
                  <w:proofErr w:type="spellEnd"/>
                  <w:proofErr w:type="gram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  <w:tc>
                <w:tcPr>
                  <w:tcW w:w="4037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247A240D" w14:textId="745C3EC6" w:rsidR="00EF2770" w:rsidRPr="00F736DF" w:rsidRDefault="00EF2770" w:rsidP="00173BBA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Costo (</w:t>
                  </w:r>
                  <w:bookmarkStart w:id="123" w:name="base_currency16"/>
                  <w:bookmarkEnd w:id="123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 xml:space="preserve">USD /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Parte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</w:tr>
            <w:tr w:rsidR="002263EE" w:rsidRPr="00F736DF" w14:paraId="7CCAE594" w14:textId="77777777" w:rsidTr="00010232">
              <w:trPr>
                <w:trHeight w:val="400"/>
              </w:trPr>
              <w:tc>
                <w:tcPr>
                  <w:tcW w:w="3186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C9B5920" w14:textId="1ADF0E9A" w:rsidR="00EF2770" w:rsidRPr="00281B55" w:rsidRDefault="00EF2770" w:rsidP="00173BBA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Imposta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operazione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1</w:t>
                  </w:r>
                </w:p>
              </w:tc>
              <w:tc>
                <w:tcPr>
                  <w:tcW w:w="3361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EB6F644" w14:textId="7A3FF120" w:rsidR="00EF2770" w:rsidRPr="00281B55" w:rsidRDefault="00EF2770" w:rsidP="00173BBA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00:05:00</w:t>
                  </w:r>
                </w:p>
              </w:tc>
              <w:tc>
                <w:tcPr>
                  <w:tcW w:w="403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C128025" w14:textId="021247E6" w:rsidR="00EF2770" w:rsidRPr="00281B55" w:rsidRDefault="00EF2770" w:rsidP="00173BBA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2.50</w:t>
                  </w:r>
                </w:p>
              </w:tc>
            </w:tr>
            <w:tr w:rsidR="002263EE" w:rsidRPr="00F736DF" w14:paraId="2849A7BD" w14:textId="77777777" w:rsidTr="00010232">
              <w:trPr>
                <w:trHeight w:val="400"/>
              </w:trPr>
              <w:tc>
                <w:tcPr>
                  <w:tcW w:w="3186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0ED64C50" w14:textId="77777777" w:rsidR="00EF2770" w:rsidRPr="006F6D1A" w:rsidRDefault="00EF2770" w:rsidP="00173BBA">
                  <w:pPr>
                    <w:rPr>
                      <w:rFonts w:ascii="Arial Narrow" w:hAnsi="Arial Narrow" w:cs="AkzidenzGroteskBE-Regular"/>
                      <w:b/>
                      <w:bCs/>
                      <w:color w:val="004B7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Totale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 xml:space="preserve"> </w:t>
                  </w:r>
                </w:p>
              </w:tc>
              <w:tc>
                <w:tcPr>
                  <w:tcW w:w="3361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14:paraId="4E3A621E" w14:textId="5FEA8CCB" w:rsidR="00EF2770" w:rsidRPr="00692531" w:rsidRDefault="00EF2770" w:rsidP="00173BBA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124" w:name="base_timeTtlSetupOp0"/>
                  <w:bookmarkEnd w:id="124"/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00:05:00</w:t>
                  </w:r>
                </w:p>
              </w:tc>
              <w:tc>
                <w:tcPr>
                  <w:tcW w:w="4037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30D2F68F" w14:textId="442825B5" w:rsidR="00EF2770" w:rsidRPr="00692531" w:rsidRDefault="00EF2770" w:rsidP="00173BBA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125" w:name="base_costTtlSetupOp0"/>
                  <w:bookmarkEnd w:id="125"/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2.50</w:t>
                  </w:r>
                </w:p>
              </w:tc>
            </w:tr>
          </w:tbl>
          <w:p w14:paraId="2CB4C4B2" w14:textId="77777777" w:rsidR="00EF2770" w:rsidRDefault="00EF2770" w:rsidP="005366B0">
            <w:pPr>
              <w:rPr>
                <w:sz w:val="18"/>
                <w:szCs w:val="18"/>
              </w:rPr>
            </w:pPr>
          </w:p>
          <w:tbl>
            <w:tblPr>
              <w:tblW w:w="10584" w:type="dxa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  <w:insideH w:val="single" w:sz="8" w:space="0" w:color="F79646"/>
                <w:insideV w:val="single" w:sz="8" w:space="0" w:color="F7964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14"/>
              <w:gridCol w:w="1644"/>
              <w:gridCol w:w="1741"/>
              <w:gridCol w:w="1408"/>
              <w:gridCol w:w="1393"/>
              <w:gridCol w:w="1269"/>
              <w:gridCol w:w="1315"/>
            </w:tblGrid>
            <w:tr w:rsidR="00055D8A" w:rsidRPr="00D02B41" w14:paraId="3BFDBC12" w14:textId="77777777" w:rsidTr="00B273BD">
              <w:trPr>
                <w:cantSplit/>
                <w:trHeight w:val="446"/>
              </w:trPr>
              <w:tc>
                <w:tcPr>
                  <w:tcW w:w="1814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052A61A7" w14:textId="7ED798D0" w:rsidR="00EF2770" w:rsidRPr="006F6D1A" w:rsidRDefault="00EF2770" w:rsidP="00093F89">
                  <w:pPr>
                    <w:rPr>
                      <w:rFonts w:ascii="Arial Narrow" w:hAnsi="Arial Narrow"/>
                      <w:b/>
                      <w:bCs/>
                      <w:color w:val="004B7A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Operazione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fresatura</w:t>
                  </w:r>
                  <w:bookmarkStart w:id="126" w:name="base_MillTbl0"/>
                  <w:bookmarkEnd w:id="126"/>
                  <w:proofErr w:type="spellEnd"/>
                </w:p>
              </w:tc>
              <w:tc>
                <w:tcPr>
                  <w:tcW w:w="1644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45F10561" w14:textId="77777777" w:rsidR="00EF2770" w:rsidRPr="00D02B41" w:rsidRDefault="00EF2770" w:rsidP="00A56B30">
                  <w:pPr>
                    <w:jc w:val="right"/>
                    <w:rPr>
                      <w:rFonts w:ascii="Arial Narrow" w:hAnsi="Arial Narrow"/>
                      <w:b/>
                      <w:bCs/>
                      <w:color w:val="718883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Finitura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superficie</w:t>
                  </w:r>
                  <w:proofErr w:type="spellEnd"/>
                </w:p>
              </w:tc>
              <w:tc>
                <w:tcPr>
                  <w:tcW w:w="1741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4A683F8B" w14:textId="77777777" w:rsidR="00EF2770" w:rsidRDefault="00EF2770" w:rsidP="006F72D4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 xml:space="preserve">Volume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rimosso</w:t>
                  </w:r>
                  <w:proofErr w:type="spellEnd"/>
                </w:p>
                <w:p w14:paraId="1C5A8127" w14:textId="51526B6D" w:rsidR="00EF2770" w:rsidRPr="00D02B41" w:rsidRDefault="00EF2770" w:rsidP="006F72D4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(</w:t>
                  </w:r>
                  <w:bookmarkStart w:id="127" w:name="base_volumeRemovedUnit0"/>
                  <w:bookmarkEnd w:id="127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mm^3</w:t>
                  </w: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  <w:tc>
                <w:tcPr>
                  <w:tcW w:w="1408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57197DD9" w14:textId="77777777" w:rsidR="00EF2770" w:rsidRPr="00D02B41" w:rsidRDefault="00EF2770" w:rsidP="00093F89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Tempo (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hh:</w:t>
                  </w:r>
                  <w:proofErr w:type="gram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mm:ss</w:t>
                  </w:r>
                  <w:proofErr w:type="spellEnd"/>
                  <w:proofErr w:type="gram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  <w:tc>
                <w:tcPr>
                  <w:tcW w:w="1393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07FDCF05" w14:textId="293E6954" w:rsidR="00EF2770" w:rsidRPr="00D02B41" w:rsidRDefault="00EF2770" w:rsidP="00093F89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proofErr w:type="gram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Costo(</w:t>
                  </w:r>
                  <w:bookmarkStart w:id="128" w:name="base_currency10"/>
                  <w:bookmarkEnd w:id="128"/>
                  <w:proofErr w:type="gram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 xml:space="preserve">USD /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Parte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  <w:tc>
                <w:tcPr>
                  <w:tcW w:w="1269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2EFB967C" w14:textId="77777777" w:rsidR="00EF2770" w:rsidRPr="00A56B30" w:rsidRDefault="00EF2770" w:rsidP="006F72D4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Strumenti</w:t>
                  </w:r>
                  <w:proofErr w:type="spellEnd"/>
                </w:p>
              </w:tc>
              <w:tc>
                <w:tcPr>
                  <w:tcW w:w="1315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04C8D836" w14:textId="77777777" w:rsidR="00EF2770" w:rsidRPr="00055D8A" w:rsidRDefault="00EF2770" w:rsidP="006F72D4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Costo per</w:t>
                  </w:r>
                </w:p>
                <w:p w14:paraId="281B35D5" w14:textId="77777777" w:rsidR="00EF2770" w:rsidRPr="00055D8A" w:rsidRDefault="00EF2770" w:rsidP="006F72D4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volume</w:t>
                  </w:r>
                </w:p>
                <w:p w14:paraId="36ECF848" w14:textId="16317544" w:rsidR="00EF2770" w:rsidRPr="00D02B41" w:rsidRDefault="00EF2770" w:rsidP="006F72D4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(</w:t>
                  </w:r>
                  <w:bookmarkStart w:id="129" w:name="base_costperVolumeUnit1"/>
                  <w:bookmarkEnd w:id="129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USD/mm^3</w:t>
                  </w: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</w:tr>
            <w:tr w:rsidR="00055D8A" w:rsidRPr="00D02B41" w14:paraId="1AE1E51D" w14:textId="77777777" w:rsidTr="00B273BD">
              <w:trPr>
                <w:trHeight w:val="416"/>
              </w:trPr>
              <w:tc>
                <w:tcPr>
                  <w:tcW w:w="1814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1024D72F" w14:textId="533B620D" w:rsidR="00EF2770" w:rsidRPr="00D02B41" w:rsidRDefault="00EF2770" w:rsidP="00093F89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Smusso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1</w:t>
                  </w:r>
                </w:p>
              </w:tc>
              <w:tc>
                <w:tcPr>
                  <w:tcW w:w="1644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705FD4FA" w14:textId="282D69A3" w:rsidR="00EF2770" w:rsidRPr="00D02B41" w:rsidRDefault="00EF2770" w:rsidP="0081338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proofErr w:type="spellStart"/>
                  <w:r>
                    <w:rPr>
                      <w:rFonts w:ascii="Arial Narrow" w:hAnsi="Arial Narrow"/>
                      <w:color w:val="718883"/>
                    </w:rPr>
                    <w:t>Piallatura</w:t>
                  </w:r>
                  <w:proofErr w:type="spellEnd"/>
                </w:p>
              </w:tc>
              <w:tc>
                <w:tcPr>
                  <w:tcW w:w="1741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277A6FC9" w14:textId="713A4EAE" w:rsidR="00EF2770" w:rsidRPr="00D02B41" w:rsidRDefault="00EF2770" w:rsidP="0081338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4.50</w:t>
                  </w:r>
                </w:p>
              </w:tc>
              <w:tc>
                <w:tcPr>
                  <w:tcW w:w="1408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1F1F3A54" w14:textId="64E95974" w:rsidR="00EF2770" w:rsidRPr="00D02B41" w:rsidRDefault="00EF2770" w:rsidP="0081338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00:00:00</w:t>
                  </w:r>
                </w:p>
              </w:tc>
              <w:tc>
                <w:tcPr>
                  <w:tcW w:w="1393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0C0D66DC" w14:textId="671994E0" w:rsidR="00EF2770" w:rsidRPr="00D02B41" w:rsidRDefault="00EF2770" w:rsidP="0081338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0.02</w:t>
                  </w:r>
                </w:p>
              </w:tc>
              <w:tc>
                <w:tcPr>
                  <w:tcW w:w="1269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792FBE31" w14:textId="5B713821" w:rsidR="00EF2770" w:rsidRPr="00D02B41" w:rsidRDefault="00EF2770" w:rsidP="0081338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718883"/>
                    </w:rPr>
                    <w:t>Fresatura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718883"/>
                    </w:rPr>
                    <w:t xml:space="preserve"> smussi</w:t>
                  </w:r>
                </w:p>
              </w:tc>
              <w:tc>
                <w:tcPr>
                  <w:tcW w:w="1315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37A04773" w14:textId="21833344" w:rsidR="00EF2770" w:rsidRPr="00D02B41" w:rsidRDefault="00EF2770" w:rsidP="0081338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</w:tr>
            <w:tr w:rsidR="00EF2770" w:rsidRPr="00D02B41" w14:paraId="34BCFB7F" w14:textId="77777777" w:rsidTr="00B273BD">
              <w:trPr>
                <w:trHeight w:val="416"/>
              </w:trPr>
              <w:tc>
                <w:tcPr>
                  <w:tcW w:w="1814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6334171A" w14:textId="5108F494" w:rsidR="00EF2770" w:rsidRDefault="00EF2770" w:rsidP="00093F89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Smusso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2</w:t>
                  </w:r>
                </w:p>
              </w:tc>
              <w:tc>
                <w:tcPr>
                  <w:tcW w:w="1644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60673D20" w14:textId="5F9BA981" w:rsidR="00EF2770" w:rsidRDefault="00EF2770" w:rsidP="0081338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proofErr w:type="spellStart"/>
                  <w:r>
                    <w:rPr>
                      <w:rFonts w:ascii="Arial Narrow" w:hAnsi="Arial Narrow"/>
                      <w:color w:val="718883"/>
                    </w:rPr>
                    <w:t>Piallatura</w:t>
                  </w:r>
                  <w:proofErr w:type="spellEnd"/>
                </w:p>
              </w:tc>
              <w:tc>
                <w:tcPr>
                  <w:tcW w:w="1741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73A0D80D" w14:textId="71C2AE99" w:rsidR="00EF2770" w:rsidRDefault="00EF2770" w:rsidP="0081338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4.50</w:t>
                  </w:r>
                </w:p>
              </w:tc>
              <w:tc>
                <w:tcPr>
                  <w:tcW w:w="1408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7C8D6C58" w14:textId="54B123A2" w:rsidR="00EF2770" w:rsidRDefault="00EF2770" w:rsidP="0081338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00:00:00</w:t>
                  </w:r>
                </w:p>
              </w:tc>
              <w:tc>
                <w:tcPr>
                  <w:tcW w:w="1393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58827576" w14:textId="2AB0E807" w:rsidR="00EF2770" w:rsidRDefault="00EF2770" w:rsidP="0081338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0.02</w:t>
                  </w:r>
                </w:p>
              </w:tc>
              <w:tc>
                <w:tcPr>
                  <w:tcW w:w="1269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1FE115B2" w14:textId="5FC216C7" w:rsidR="00EF2770" w:rsidRDefault="00EF2770" w:rsidP="0081338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718883"/>
                    </w:rPr>
                    <w:t>Fresatura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718883"/>
                    </w:rPr>
                    <w:t xml:space="preserve"> smussi</w:t>
                  </w:r>
                </w:p>
              </w:tc>
              <w:tc>
                <w:tcPr>
                  <w:tcW w:w="1315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190A21BC" w14:textId="33F0C003" w:rsidR="00EF2770" w:rsidRDefault="00EF2770" w:rsidP="0081338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</w:tr>
            <w:tr w:rsidR="00EF2770" w:rsidRPr="00D02B41" w14:paraId="103866C2" w14:textId="77777777" w:rsidTr="00B273BD">
              <w:trPr>
                <w:trHeight w:val="416"/>
              </w:trPr>
              <w:tc>
                <w:tcPr>
                  <w:tcW w:w="1814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274D4ADE" w14:textId="5ECAD6F3" w:rsidR="00EF2770" w:rsidRDefault="00EF2770" w:rsidP="00093F89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Smusso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3</w:t>
                  </w:r>
                </w:p>
              </w:tc>
              <w:tc>
                <w:tcPr>
                  <w:tcW w:w="1644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5B3DF9BE" w14:textId="26A50424" w:rsidR="00EF2770" w:rsidRDefault="00EF2770" w:rsidP="0081338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proofErr w:type="spellStart"/>
                  <w:r>
                    <w:rPr>
                      <w:rFonts w:ascii="Arial Narrow" w:hAnsi="Arial Narrow"/>
                      <w:color w:val="718883"/>
                    </w:rPr>
                    <w:t>Piallatura</w:t>
                  </w:r>
                  <w:proofErr w:type="spellEnd"/>
                </w:p>
              </w:tc>
              <w:tc>
                <w:tcPr>
                  <w:tcW w:w="1741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73A2D8B8" w14:textId="239CA715" w:rsidR="00EF2770" w:rsidRDefault="00EF2770" w:rsidP="0081338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4.50</w:t>
                  </w:r>
                </w:p>
              </w:tc>
              <w:tc>
                <w:tcPr>
                  <w:tcW w:w="1408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4960FDDC" w14:textId="4BC2877A" w:rsidR="00EF2770" w:rsidRDefault="00EF2770" w:rsidP="0081338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00:00:00</w:t>
                  </w:r>
                </w:p>
              </w:tc>
              <w:tc>
                <w:tcPr>
                  <w:tcW w:w="1393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28F7B3DF" w14:textId="00D42BAA" w:rsidR="00EF2770" w:rsidRDefault="00EF2770" w:rsidP="0081338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0.02</w:t>
                  </w:r>
                </w:p>
              </w:tc>
              <w:tc>
                <w:tcPr>
                  <w:tcW w:w="1269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41BC2869" w14:textId="669BD227" w:rsidR="00EF2770" w:rsidRDefault="00EF2770" w:rsidP="0081338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718883"/>
                    </w:rPr>
                    <w:t>Fresatura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718883"/>
                    </w:rPr>
                    <w:t xml:space="preserve"> smussi</w:t>
                  </w:r>
                </w:p>
              </w:tc>
              <w:tc>
                <w:tcPr>
                  <w:tcW w:w="1315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6A671909" w14:textId="02DA0142" w:rsidR="00EF2770" w:rsidRDefault="00EF2770" w:rsidP="0081338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</w:tr>
            <w:tr w:rsidR="00EF2770" w:rsidRPr="00D02B41" w14:paraId="17B45629" w14:textId="77777777" w:rsidTr="00B273BD">
              <w:trPr>
                <w:trHeight w:val="416"/>
              </w:trPr>
              <w:tc>
                <w:tcPr>
                  <w:tcW w:w="1814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7CF81905" w14:textId="7C5A10D2" w:rsidR="00EF2770" w:rsidRDefault="00EF2770" w:rsidP="00093F89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Smusso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4</w:t>
                  </w:r>
                </w:p>
              </w:tc>
              <w:tc>
                <w:tcPr>
                  <w:tcW w:w="1644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54E4CC2D" w14:textId="264455C1" w:rsidR="00EF2770" w:rsidRDefault="00EF2770" w:rsidP="0081338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proofErr w:type="spellStart"/>
                  <w:r>
                    <w:rPr>
                      <w:rFonts w:ascii="Arial Narrow" w:hAnsi="Arial Narrow"/>
                      <w:color w:val="718883"/>
                    </w:rPr>
                    <w:t>Piallatura</w:t>
                  </w:r>
                  <w:proofErr w:type="spellEnd"/>
                </w:p>
              </w:tc>
              <w:tc>
                <w:tcPr>
                  <w:tcW w:w="1741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6879C1D2" w14:textId="269AA48E" w:rsidR="00EF2770" w:rsidRDefault="00EF2770" w:rsidP="0081338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4.50</w:t>
                  </w:r>
                </w:p>
              </w:tc>
              <w:tc>
                <w:tcPr>
                  <w:tcW w:w="1408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220D8F93" w14:textId="15A7B474" w:rsidR="00EF2770" w:rsidRDefault="00EF2770" w:rsidP="0081338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00:00:00</w:t>
                  </w:r>
                </w:p>
              </w:tc>
              <w:tc>
                <w:tcPr>
                  <w:tcW w:w="1393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7D49BEA9" w14:textId="5DC289F3" w:rsidR="00EF2770" w:rsidRDefault="00EF2770" w:rsidP="0081338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0.02</w:t>
                  </w:r>
                </w:p>
              </w:tc>
              <w:tc>
                <w:tcPr>
                  <w:tcW w:w="1269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11244572" w14:textId="0B3317E1" w:rsidR="00EF2770" w:rsidRDefault="00EF2770" w:rsidP="0081338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718883"/>
                    </w:rPr>
                    <w:t>Fresatura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718883"/>
                    </w:rPr>
                    <w:t xml:space="preserve"> smussi</w:t>
                  </w:r>
                </w:p>
              </w:tc>
              <w:tc>
                <w:tcPr>
                  <w:tcW w:w="1315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3788D731" w14:textId="4227DC18" w:rsidR="00EF2770" w:rsidRDefault="00EF2770" w:rsidP="0081338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</w:tr>
            <w:tr w:rsidR="00055D8A" w:rsidRPr="00D02B41" w14:paraId="5A5233A9" w14:textId="77777777" w:rsidTr="00B273BD">
              <w:trPr>
                <w:trHeight w:val="416"/>
              </w:trPr>
              <w:tc>
                <w:tcPr>
                  <w:tcW w:w="1814" w:type="dxa"/>
                  <w:tcBorders>
                    <w:top w:val="single" w:sz="18" w:space="0" w:color="004B7A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71F574F" w14:textId="77777777" w:rsidR="00EF2770" w:rsidRPr="006F6D1A" w:rsidRDefault="00EF2770" w:rsidP="00093F89">
                  <w:pP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Totale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 xml:space="preserve"> </w:t>
                  </w:r>
                </w:p>
              </w:tc>
              <w:tc>
                <w:tcPr>
                  <w:tcW w:w="1644" w:type="dxa"/>
                  <w:tcBorders>
                    <w:top w:val="single" w:sz="18" w:space="0" w:color="004B7A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865605E" w14:textId="77777777" w:rsidR="00EF2770" w:rsidRPr="00D02B41" w:rsidRDefault="00EF2770" w:rsidP="0081338B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</w:p>
              </w:tc>
              <w:tc>
                <w:tcPr>
                  <w:tcW w:w="1741" w:type="dxa"/>
                  <w:tcBorders>
                    <w:top w:val="single" w:sz="18" w:space="0" w:color="004B7A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42EDADB" w14:textId="027CB109" w:rsidR="00EF2770" w:rsidRPr="00D02B41" w:rsidRDefault="00EF2770" w:rsidP="0081338B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130" w:name="base_volumeRemovedTtlMillOp0"/>
                  <w:bookmarkEnd w:id="130"/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17.99</w:t>
                  </w:r>
                </w:p>
              </w:tc>
              <w:tc>
                <w:tcPr>
                  <w:tcW w:w="1408" w:type="dxa"/>
                  <w:tcBorders>
                    <w:top w:val="single" w:sz="18" w:space="0" w:color="004B7A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48EBBD5" w14:textId="04A05D6C" w:rsidR="00EF2770" w:rsidRPr="00D02B41" w:rsidRDefault="00EF2770" w:rsidP="0081338B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131" w:name="base_timeTtlMillOp0"/>
                  <w:bookmarkEnd w:id="131"/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00:00:00</w:t>
                  </w:r>
                </w:p>
              </w:tc>
              <w:tc>
                <w:tcPr>
                  <w:tcW w:w="1393" w:type="dxa"/>
                  <w:tcBorders>
                    <w:top w:val="single" w:sz="18" w:space="0" w:color="004B7A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2C89DAA" w14:textId="172C9FBA" w:rsidR="00EF2770" w:rsidRPr="00D02B41" w:rsidRDefault="00EF2770" w:rsidP="0081338B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132" w:name="base_costTtlMillOp0"/>
                  <w:bookmarkEnd w:id="132"/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0.07</w:t>
                  </w:r>
                </w:p>
              </w:tc>
              <w:tc>
                <w:tcPr>
                  <w:tcW w:w="1269" w:type="dxa"/>
                  <w:tcBorders>
                    <w:top w:val="single" w:sz="18" w:space="0" w:color="004B7A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55560F1" w14:textId="77777777" w:rsidR="00EF2770" w:rsidRPr="00D02B41" w:rsidRDefault="00EF2770" w:rsidP="0081338B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</w:p>
              </w:tc>
              <w:tc>
                <w:tcPr>
                  <w:tcW w:w="1315" w:type="dxa"/>
                  <w:tcBorders>
                    <w:top w:val="single" w:sz="18" w:space="0" w:color="004B7A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774E3C0" w14:textId="77777777" w:rsidR="00EF2770" w:rsidRPr="00D02B41" w:rsidRDefault="00EF2770" w:rsidP="0081338B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</w:p>
              </w:tc>
            </w:tr>
          </w:tbl>
          <w:p w14:paraId="1E94BE6D" w14:textId="77777777" w:rsidR="00EF2770" w:rsidRDefault="00EF2770" w:rsidP="005366B0">
            <w:pPr>
              <w:rPr>
                <w:sz w:val="18"/>
                <w:szCs w:val="18"/>
              </w:rPr>
            </w:pPr>
          </w:p>
          <w:tbl>
            <w:tblPr>
              <w:tblW w:w="10584" w:type="dxa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  <w:insideH w:val="single" w:sz="8" w:space="0" w:color="F79646"/>
                <w:insideV w:val="single" w:sz="8" w:space="0" w:color="F7964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14"/>
              <w:gridCol w:w="1644"/>
              <w:gridCol w:w="1741"/>
              <w:gridCol w:w="1408"/>
              <w:gridCol w:w="1393"/>
              <w:gridCol w:w="1269"/>
              <w:gridCol w:w="1315"/>
            </w:tblGrid>
            <w:tr w:rsidR="00055D8A" w:rsidRPr="00D02B41" w14:paraId="7B65C67B" w14:textId="77777777" w:rsidTr="00EF2770">
              <w:trPr>
                <w:cantSplit/>
                <w:trHeight w:val="425"/>
              </w:trPr>
              <w:tc>
                <w:tcPr>
                  <w:tcW w:w="1814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4251550B" w14:textId="7AE8577B" w:rsidR="00EF2770" w:rsidRPr="006F6D1A" w:rsidRDefault="00EF2770" w:rsidP="00093F89">
                  <w:pPr>
                    <w:rPr>
                      <w:rFonts w:ascii="Arial Narrow" w:hAnsi="Arial Narrow"/>
                      <w:b/>
                      <w:bCs/>
                      <w:color w:val="004B7A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Operazione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 xml:space="preserve"> di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foratura</w:t>
                  </w:r>
                  <w:bookmarkStart w:id="133" w:name="base_HoleTbl0"/>
                  <w:bookmarkEnd w:id="133"/>
                  <w:proofErr w:type="spellEnd"/>
                </w:p>
              </w:tc>
              <w:tc>
                <w:tcPr>
                  <w:tcW w:w="1644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45386C26" w14:textId="77777777" w:rsidR="00EF2770" w:rsidRPr="00D02B41" w:rsidRDefault="00EF2770" w:rsidP="00A56B30">
                  <w:pPr>
                    <w:jc w:val="right"/>
                    <w:rPr>
                      <w:rFonts w:ascii="Arial Narrow" w:hAnsi="Arial Narrow"/>
                      <w:b/>
                      <w:bCs/>
                      <w:color w:val="718883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Finitura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superficie</w:t>
                  </w:r>
                  <w:proofErr w:type="spellEnd"/>
                </w:p>
              </w:tc>
              <w:tc>
                <w:tcPr>
                  <w:tcW w:w="1741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2099CFE3" w14:textId="77777777" w:rsidR="00EF2770" w:rsidRDefault="00EF2770" w:rsidP="006F72D4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 xml:space="preserve">Volume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rimosso</w:t>
                  </w:r>
                  <w:proofErr w:type="spellEnd"/>
                </w:p>
                <w:p w14:paraId="47C90863" w14:textId="61F020B8" w:rsidR="00EF2770" w:rsidRPr="00D02B41" w:rsidRDefault="00EF2770" w:rsidP="006F72D4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(</w:t>
                  </w:r>
                  <w:bookmarkStart w:id="134" w:name="base_volumeRemovedUnit1"/>
                  <w:bookmarkEnd w:id="134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mm^3</w:t>
                  </w: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  <w:tc>
                <w:tcPr>
                  <w:tcW w:w="1408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06539E67" w14:textId="77777777" w:rsidR="00EF2770" w:rsidRPr="00D02B41" w:rsidRDefault="00EF2770" w:rsidP="00093F89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Tempo (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hh:</w:t>
                  </w:r>
                  <w:proofErr w:type="gram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mm:ss</w:t>
                  </w:r>
                  <w:proofErr w:type="spellEnd"/>
                  <w:proofErr w:type="gram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  <w:tc>
                <w:tcPr>
                  <w:tcW w:w="1393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50F08020" w14:textId="48E23A0D" w:rsidR="00EF2770" w:rsidRPr="00D02B41" w:rsidRDefault="00EF2770" w:rsidP="00093F89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Costo (</w:t>
                  </w:r>
                  <w:bookmarkStart w:id="135" w:name="base_currency8"/>
                  <w:bookmarkEnd w:id="135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 xml:space="preserve">USD / </w:t>
                  </w: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Parte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  <w:tc>
                <w:tcPr>
                  <w:tcW w:w="1269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357039FF" w14:textId="77777777" w:rsidR="00EF2770" w:rsidRPr="00D02B41" w:rsidRDefault="00EF2770" w:rsidP="006F72D4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Strumenti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 xml:space="preserve"> </w:t>
                  </w:r>
                </w:p>
              </w:tc>
              <w:tc>
                <w:tcPr>
                  <w:tcW w:w="1315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2D6DB478" w14:textId="77777777" w:rsidR="00EF2770" w:rsidRPr="00055D8A" w:rsidRDefault="00EF2770" w:rsidP="006F72D4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Costo per volume</w:t>
                  </w:r>
                </w:p>
                <w:p w14:paraId="64B12859" w14:textId="026C6E2D" w:rsidR="00EF2770" w:rsidRPr="00D02B41" w:rsidRDefault="00EF2770" w:rsidP="006F72D4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(</w:t>
                  </w:r>
                  <w:bookmarkStart w:id="136" w:name="base_costperVolumeUnit2"/>
                  <w:bookmarkEnd w:id="136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USD/mm^3</w:t>
                  </w: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</w:tr>
            <w:tr w:rsidR="00055D8A" w:rsidRPr="00D02B41" w14:paraId="6018EBA2" w14:textId="77777777" w:rsidTr="00EF2770">
              <w:trPr>
                <w:trHeight w:val="396"/>
              </w:trPr>
              <w:tc>
                <w:tcPr>
                  <w:tcW w:w="1814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0A7C48F5" w14:textId="25F8627A" w:rsidR="00EF2770" w:rsidRPr="00D02B41" w:rsidRDefault="00EF2770" w:rsidP="00093F89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Foro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1</w:t>
                  </w:r>
                </w:p>
              </w:tc>
              <w:tc>
                <w:tcPr>
                  <w:tcW w:w="1644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5D07A49C" w14:textId="44E6AA97" w:rsidR="00EF2770" w:rsidRPr="00D02B41" w:rsidRDefault="00EF2770" w:rsidP="0081338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proofErr w:type="spellStart"/>
                  <w:r>
                    <w:rPr>
                      <w:rFonts w:ascii="Arial Narrow" w:hAnsi="Arial Narrow"/>
                      <w:color w:val="718883"/>
                    </w:rPr>
                    <w:t>Trapanatura</w:t>
                  </w:r>
                  <w:proofErr w:type="spellEnd"/>
                </w:p>
              </w:tc>
              <w:tc>
                <w:tcPr>
                  <w:tcW w:w="1741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0942EB10" w14:textId="602B30E4" w:rsidR="00EF2770" w:rsidRPr="00D02B41" w:rsidRDefault="00EF2770" w:rsidP="0081338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14.14</w:t>
                  </w:r>
                </w:p>
              </w:tc>
              <w:tc>
                <w:tcPr>
                  <w:tcW w:w="1408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674077FD" w14:textId="73FF8EAA" w:rsidR="00EF2770" w:rsidRPr="00D02B41" w:rsidRDefault="00EF2770" w:rsidP="0081338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00:00:00</w:t>
                  </w:r>
                </w:p>
              </w:tc>
              <w:tc>
                <w:tcPr>
                  <w:tcW w:w="1393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2F480113" w14:textId="2E1108EB" w:rsidR="00EF2770" w:rsidRPr="00D02B41" w:rsidRDefault="00EF2770" w:rsidP="0081338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  <w:tc>
                <w:tcPr>
                  <w:tcW w:w="1269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785DF969" w14:textId="5E8FEE45" w:rsidR="00EF2770" w:rsidRPr="00D02B41" w:rsidRDefault="00EF2770" w:rsidP="0081338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718883"/>
                    </w:rPr>
                    <w:t>Trapanatura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718883"/>
                    </w:rPr>
                    <w:t xml:space="preserve"> HSS</w:t>
                  </w:r>
                </w:p>
              </w:tc>
              <w:tc>
                <w:tcPr>
                  <w:tcW w:w="1315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4836243C" w14:textId="52B4B12B" w:rsidR="00EF2770" w:rsidRPr="00D02B41" w:rsidRDefault="00EF2770" w:rsidP="0081338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</w:tr>
            <w:tr w:rsidR="00EF2770" w:rsidRPr="00D02B41" w14:paraId="3C535DCE" w14:textId="77777777" w:rsidTr="00EF2770">
              <w:trPr>
                <w:trHeight w:val="396"/>
              </w:trPr>
              <w:tc>
                <w:tcPr>
                  <w:tcW w:w="1814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05ED6658" w14:textId="65427F20" w:rsidR="00EF2770" w:rsidRDefault="00EF2770" w:rsidP="00093F89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Foro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 xml:space="preserve"> 2</w:t>
                  </w:r>
                </w:p>
              </w:tc>
              <w:tc>
                <w:tcPr>
                  <w:tcW w:w="1644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7F7BE899" w14:textId="4313DFEB" w:rsidR="00EF2770" w:rsidRDefault="00EF2770" w:rsidP="0081338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proofErr w:type="spellStart"/>
                  <w:r>
                    <w:rPr>
                      <w:rFonts w:ascii="Arial Narrow" w:hAnsi="Arial Narrow"/>
                      <w:color w:val="718883"/>
                    </w:rPr>
                    <w:t>Trapanatura</w:t>
                  </w:r>
                  <w:proofErr w:type="spellEnd"/>
                </w:p>
              </w:tc>
              <w:tc>
                <w:tcPr>
                  <w:tcW w:w="1741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4F974359" w14:textId="6C82066C" w:rsidR="00EF2770" w:rsidRDefault="00EF2770" w:rsidP="0081338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14.14</w:t>
                  </w:r>
                </w:p>
              </w:tc>
              <w:tc>
                <w:tcPr>
                  <w:tcW w:w="1408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78FF7A48" w14:textId="533D4516" w:rsidR="00EF2770" w:rsidRDefault="00EF2770" w:rsidP="0081338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00:00:00</w:t>
                  </w:r>
                </w:p>
              </w:tc>
              <w:tc>
                <w:tcPr>
                  <w:tcW w:w="1393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7C030AE6" w14:textId="70902D8A" w:rsidR="00EF2770" w:rsidRDefault="00EF2770" w:rsidP="0081338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0.01</w:t>
                  </w:r>
                </w:p>
              </w:tc>
              <w:tc>
                <w:tcPr>
                  <w:tcW w:w="1269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1BC60561" w14:textId="662FEB16" w:rsidR="00EF2770" w:rsidRDefault="00EF2770" w:rsidP="0081338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color w:val="718883"/>
                    </w:rPr>
                    <w:t>Trapanatura</w:t>
                  </w:r>
                  <w:proofErr w:type="spellEnd"/>
                  <w:r>
                    <w:rPr>
                      <w:rFonts w:ascii="Arial Narrow" w:hAnsi="Arial Narrow" w:cs="AkzidenzGroteskBE-Regular"/>
                      <w:color w:val="718883"/>
                    </w:rPr>
                    <w:t xml:space="preserve"> HSS</w:t>
                  </w:r>
                </w:p>
              </w:tc>
              <w:tc>
                <w:tcPr>
                  <w:tcW w:w="1315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16C91C67" w14:textId="575A90D2" w:rsidR="00EF2770" w:rsidRDefault="00EF2770" w:rsidP="0081338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</w:tr>
            <w:tr w:rsidR="00055D8A" w:rsidRPr="00D02B41" w14:paraId="0D337DF0" w14:textId="77777777" w:rsidTr="00EF2770">
              <w:trPr>
                <w:trHeight w:val="1242"/>
              </w:trPr>
              <w:tc>
                <w:tcPr>
                  <w:tcW w:w="1814" w:type="dxa"/>
                  <w:tcBorders>
                    <w:top w:val="single" w:sz="18" w:space="0" w:color="004B7A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7149DE3" w14:textId="77777777" w:rsidR="00EF2770" w:rsidRPr="006F6D1A" w:rsidRDefault="00EF2770" w:rsidP="00093F89">
                  <w:pP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</w:pPr>
                  <w:proofErr w:type="spellStart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Totale</w:t>
                  </w:r>
                  <w:proofErr w:type="spellEnd"/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 xml:space="preserve"> </w:t>
                  </w:r>
                </w:p>
              </w:tc>
              <w:tc>
                <w:tcPr>
                  <w:tcW w:w="1644" w:type="dxa"/>
                  <w:tcBorders>
                    <w:top w:val="single" w:sz="18" w:space="0" w:color="004B7A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CF9E6DB" w14:textId="77777777" w:rsidR="00EF2770" w:rsidRPr="00D02B41" w:rsidRDefault="00EF2770" w:rsidP="0081338B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</w:p>
              </w:tc>
              <w:tc>
                <w:tcPr>
                  <w:tcW w:w="1741" w:type="dxa"/>
                  <w:tcBorders>
                    <w:top w:val="single" w:sz="18" w:space="0" w:color="004B7A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A1A2DCA" w14:textId="48867200" w:rsidR="00EF2770" w:rsidRPr="00D02B41" w:rsidRDefault="00EF2770" w:rsidP="0081338B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137" w:name="base_volumeRemovedTtlHoleOp0"/>
                  <w:bookmarkEnd w:id="137"/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28.27</w:t>
                  </w:r>
                </w:p>
              </w:tc>
              <w:tc>
                <w:tcPr>
                  <w:tcW w:w="1408" w:type="dxa"/>
                  <w:tcBorders>
                    <w:top w:val="single" w:sz="18" w:space="0" w:color="004B7A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95B43C6" w14:textId="68D035FA" w:rsidR="00EF2770" w:rsidRPr="00D02B41" w:rsidRDefault="00EF2770" w:rsidP="0081338B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138" w:name="base_timeTtlHoleOp0"/>
                  <w:bookmarkEnd w:id="138"/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00:00:01</w:t>
                  </w:r>
                </w:p>
              </w:tc>
              <w:tc>
                <w:tcPr>
                  <w:tcW w:w="1393" w:type="dxa"/>
                  <w:tcBorders>
                    <w:top w:val="single" w:sz="18" w:space="0" w:color="004B7A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D43CEE9" w14:textId="02F605EA" w:rsidR="00EF2770" w:rsidRDefault="00EF2770" w:rsidP="0081338B">
                  <w:pPr>
                    <w:ind w:right="480"/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139" w:name="base_costTtlHoleOp0"/>
                  <w:bookmarkEnd w:id="139"/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0.02</w:t>
                  </w:r>
                </w:p>
              </w:tc>
              <w:tc>
                <w:tcPr>
                  <w:tcW w:w="1269" w:type="dxa"/>
                  <w:tcBorders>
                    <w:top w:val="single" w:sz="18" w:space="0" w:color="004B7A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D657B2A" w14:textId="77777777" w:rsidR="00EF2770" w:rsidRPr="00D02B41" w:rsidRDefault="00EF2770" w:rsidP="0081338B">
                  <w:pPr>
                    <w:ind w:right="480"/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</w:p>
              </w:tc>
              <w:tc>
                <w:tcPr>
                  <w:tcW w:w="1315" w:type="dxa"/>
                  <w:tcBorders>
                    <w:top w:val="single" w:sz="18" w:space="0" w:color="004B7A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932CEC7" w14:textId="77777777" w:rsidR="00EF2770" w:rsidRPr="00D02B41" w:rsidRDefault="00EF2770" w:rsidP="0081338B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</w:p>
              </w:tc>
            </w:tr>
          </w:tbl>
          <w:p w14:paraId="0B732B45" w14:textId="77777777" w:rsidR="00EF2770" w:rsidRDefault="00EF2770" w:rsidP="005366B0">
            <w:pPr>
              <w:rPr>
                <w:sz w:val="18"/>
                <w:szCs w:val="18"/>
              </w:rPr>
            </w:pPr>
          </w:p>
          <w:p w14:paraId="57F696DF" w14:textId="77777777" w:rsidR="00EF2770" w:rsidRDefault="00EF2770" w:rsidP="00D402B5">
            <w:pP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</w:pPr>
            <w:proofErr w:type="spellStart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>Operazioni</w:t>
            </w:r>
            <w:proofErr w:type="spellEnd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 xml:space="preserve"> di </w:t>
            </w:r>
            <w:proofErr w:type="spellStart"/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>impostazione</w:t>
            </w:r>
            <w:bookmarkStart w:id="140" w:name="base_SetupTreeList0"/>
            <w:bookmarkEnd w:id="140"/>
            <w:proofErr w:type="spellEnd"/>
          </w:p>
          <w:p w14:paraId="1FC98C16" w14:textId="77777777" w:rsidR="00EF2770" w:rsidRPr="00EF2770" w:rsidRDefault="00EF2770" w:rsidP="00EF2770">
            <w:pPr>
              <w:numPr>
                <w:ilvl w:val="0"/>
                <w:numId w:val="4"/>
              </w:numP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</w:pPr>
            <w:proofErr w:type="spellStart"/>
            <w:r w:rsidRPr="00EF2770">
              <w:rPr>
                <w:rFonts w:ascii="Arial Narrow" w:hAnsi="Arial Narrow" w:cs="AkzidenzGroteskBE-Regular"/>
                <w:b/>
                <w:color w:val="718883"/>
                <w:szCs w:val="28"/>
              </w:rPr>
              <w:t>Imposta</w:t>
            </w:r>
            <w:proofErr w:type="spellEnd"/>
            <w:r w:rsidRPr="00EF2770">
              <w:rPr>
                <w:rFonts w:ascii="Arial Narrow" w:hAnsi="Arial Narrow" w:cs="AkzidenzGroteskBE-Regular"/>
                <w:b/>
                <w:color w:val="718883"/>
                <w:szCs w:val="28"/>
              </w:rPr>
              <w:t xml:space="preserve"> </w:t>
            </w:r>
            <w:proofErr w:type="spellStart"/>
            <w:r w:rsidRPr="00EF2770">
              <w:rPr>
                <w:rFonts w:ascii="Arial Narrow" w:hAnsi="Arial Narrow" w:cs="AkzidenzGroteskBE-Regular"/>
                <w:b/>
                <w:color w:val="718883"/>
                <w:szCs w:val="28"/>
              </w:rPr>
              <w:t>operazione</w:t>
            </w:r>
            <w:proofErr w:type="spellEnd"/>
            <w:r w:rsidRPr="00EF2770">
              <w:rPr>
                <w:rFonts w:ascii="Arial Narrow" w:hAnsi="Arial Narrow" w:cs="AkzidenzGroteskBE-Regular"/>
                <w:b/>
                <w:color w:val="718883"/>
                <w:szCs w:val="28"/>
              </w:rPr>
              <w:t xml:space="preserve"> 1</w:t>
            </w:r>
          </w:p>
          <w:p w14:paraId="571CA492" w14:textId="77777777" w:rsidR="00EF2770" w:rsidRPr="00EF2770" w:rsidRDefault="00EF2770" w:rsidP="00EF2770">
            <w:pPr>
              <w:numPr>
                <w:ilvl w:val="1"/>
                <w:numId w:val="4"/>
              </w:numP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</w:pPr>
            <w:proofErr w:type="spellStart"/>
            <w:r w:rsidRPr="00EF2770">
              <w:rPr>
                <w:rFonts w:ascii="Arial Narrow" w:hAnsi="Arial Narrow" w:cs="AkzidenzGroteskBE-Regular"/>
                <w:b/>
                <w:color w:val="718883"/>
                <w:szCs w:val="28"/>
              </w:rPr>
              <w:t>Foro</w:t>
            </w:r>
            <w:proofErr w:type="spellEnd"/>
            <w:r w:rsidRPr="00EF2770">
              <w:rPr>
                <w:rFonts w:ascii="Arial Narrow" w:hAnsi="Arial Narrow" w:cs="AkzidenzGroteskBE-Regular"/>
                <w:b/>
                <w:color w:val="718883"/>
                <w:szCs w:val="28"/>
              </w:rPr>
              <w:t xml:space="preserve"> 1</w:t>
            </w:r>
          </w:p>
          <w:p w14:paraId="234B693C" w14:textId="77777777" w:rsidR="00EF2770" w:rsidRPr="00EF2770" w:rsidRDefault="00EF2770" w:rsidP="00EF2770">
            <w:pPr>
              <w:numPr>
                <w:ilvl w:val="1"/>
                <w:numId w:val="4"/>
              </w:numP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</w:pPr>
            <w:proofErr w:type="spellStart"/>
            <w:r w:rsidRPr="00EF2770">
              <w:rPr>
                <w:rFonts w:ascii="Arial Narrow" w:hAnsi="Arial Narrow" w:cs="AkzidenzGroteskBE-Regular"/>
                <w:b/>
                <w:color w:val="718883"/>
                <w:szCs w:val="28"/>
              </w:rPr>
              <w:t>Foro</w:t>
            </w:r>
            <w:proofErr w:type="spellEnd"/>
            <w:r w:rsidRPr="00EF2770">
              <w:rPr>
                <w:rFonts w:ascii="Arial Narrow" w:hAnsi="Arial Narrow" w:cs="AkzidenzGroteskBE-Regular"/>
                <w:b/>
                <w:color w:val="718883"/>
                <w:szCs w:val="28"/>
              </w:rPr>
              <w:t xml:space="preserve"> 2</w:t>
            </w:r>
          </w:p>
          <w:p w14:paraId="7B9D5C80" w14:textId="00E2479D" w:rsidR="00EF2770" w:rsidRPr="00EF2770" w:rsidRDefault="00EF2770" w:rsidP="00EF2770">
            <w:pP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</w:pPr>
          </w:p>
        </w:tc>
      </w:tr>
    </w:tbl>
    <w:p w14:paraId="1AA76E6A" w14:textId="77777777" w:rsidR="00EF2770" w:rsidRDefault="00EF2770" w:rsidP="005366B0">
      <w:pPr>
        <w:tabs>
          <w:tab w:val="left" w:pos="360"/>
        </w:tabs>
        <w:ind w:right="-1260"/>
      </w:pPr>
    </w:p>
    <w:p w14:paraId="2443A47D" w14:textId="77777777" w:rsidR="00EF2770" w:rsidRDefault="00EF2770" w:rsidP="005366B0">
      <w:pPr>
        <w:tabs>
          <w:tab w:val="left" w:pos="360"/>
        </w:tabs>
        <w:ind w:right="-1260"/>
      </w:pPr>
    </w:p>
    <w:p w14:paraId="520A09EE" w14:textId="77777777" w:rsidR="00EF2770" w:rsidRDefault="00EF2770" w:rsidP="005366B0">
      <w:pPr>
        <w:tabs>
          <w:tab w:val="left" w:pos="360"/>
        </w:tabs>
        <w:ind w:right="-1260"/>
      </w:pPr>
    </w:p>
    <w:p w14:paraId="662BC3FA" w14:textId="77777777" w:rsidR="00EF2770" w:rsidRDefault="00EF2770" w:rsidP="005366B0">
      <w:pPr>
        <w:tabs>
          <w:tab w:val="left" w:pos="360"/>
        </w:tabs>
        <w:ind w:right="-1260"/>
      </w:pPr>
    </w:p>
    <w:p w14:paraId="380A49D4" w14:textId="77777777" w:rsidR="00EF2770" w:rsidRDefault="00EF2770" w:rsidP="005366B0">
      <w:pPr>
        <w:tabs>
          <w:tab w:val="left" w:pos="360"/>
        </w:tabs>
        <w:ind w:right="-1260"/>
      </w:pPr>
    </w:p>
    <w:sectPr w:rsidR="003433E3" w:rsidSect="00EF2770">
      <w:footerReference w:type="default" r:id="rId15"/>
      <w:pgSz w:w="12240" w:h="15840" w:code="1"/>
      <w:pgMar w:top="540" w:right="720" w:bottom="360" w:left="720" w:header="720" w:footer="576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8AA43E" w14:textId="77777777" w:rsidR="00EF2770" w:rsidRDefault="00EF2770">
      <w:r>
        <w:separator/>
      </w:r>
    </w:p>
  </w:endnote>
  <w:endnote w:type="continuationSeparator" w:id="0">
    <w:p w14:paraId="6B303C2C" w14:textId="77777777" w:rsidR="00EF2770" w:rsidRDefault="00EF27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kzidenzGroteskBE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kzidenzGroteskBE-Md">
    <w:altName w:val="Arial"/>
    <w:panose1 w:val="00000000000000000000"/>
    <w:charset w:val="4D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94E928" w14:textId="77777777" w:rsidR="00EF2770" w:rsidRDefault="00EF2770">
    <w:pPr>
      <w:pStyle w:val="Pidipagina"/>
    </w:pPr>
    <w:r>
      <w:fldChar w:fldCharType="begin"/>
    </w:r>
    <w:r>
      <w:instrText xml:space="preserve"> PAGE   \* MERGEFORMAT </w:instrText>
    </w:r>
    <w:r>
      <w:fldChar w:fldCharType="separate"/>
    </w:r>
    <w:r>
      <w:t>7</w:t>
    </w:r>
    <w:r>
      <w:fldChar w:fldCharType="end"/>
    </w:r>
  </w:p>
  <w:p w14:paraId="11C192E1" w14:textId="77777777" w:rsidR="00EF2770" w:rsidRDefault="00EF2770" w:rsidP="0022470B">
    <w:pPr>
      <w:pStyle w:val="Pidipagina"/>
      <w:tabs>
        <w:tab w:val="clear" w:pos="4844"/>
        <w:tab w:val="clear" w:pos="9689"/>
        <w:tab w:val="center" w:pos="5400"/>
        <w:tab w:val="right" w:pos="10800"/>
      </w:tabs>
      <w:jc w:val="right"/>
    </w:pPr>
    <w:r>
      <w:rPr>
        <w:color w:val="718883"/>
      </w:rPr>
      <w:pict w14:anchorId="6D65C5D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101pt;height:18.25pt">
          <v:imagedata r:id="rId1" o:title="sw-flat-vector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B62ECD" w14:textId="77777777" w:rsidR="00EF2770" w:rsidRDefault="00EF2770">
      <w:r>
        <w:separator/>
      </w:r>
    </w:p>
  </w:footnote>
  <w:footnote w:type="continuationSeparator" w:id="0">
    <w:p w14:paraId="6C19CE62" w14:textId="77777777" w:rsidR="00EF2770" w:rsidRDefault="00EF27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92823"/>
    <w:multiLevelType w:val="hybridMultilevel"/>
    <w:tmpl w:val="23D4D2AA"/>
    <w:lvl w:ilvl="0" w:tplc="C63EAF4E">
      <w:start w:val="1"/>
      <w:numFmt w:val="decimal"/>
      <w:lvlText w:val="%1."/>
      <w:lvlJc w:val="left"/>
      <w:pPr>
        <w:ind w:left="360" w:firstLine="0"/>
      </w:pPr>
      <w:rPr>
        <w:sz w:val="24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E648C5"/>
    <w:multiLevelType w:val="hybridMultilevel"/>
    <w:tmpl w:val="F0988B8A"/>
    <w:lvl w:ilvl="0" w:tplc="9B5EE96C">
      <w:start w:val="1"/>
      <w:numFmt w:val="decimal"/>
      <w:lvlText w:val="%1."/>
      <w:lvlJc w:val="left"/>
      <w:pPr>
        <w:ind w:left="360" w:firstLine="0"/>
      </w:pPr>
      <w:rPr>
        <w:sz w:val="24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4339403">
    <w:abstractNumId w:val="1"/>
  </w:num>
  <w:num w:numId="2" w16cid:durableId="1994796830">
    <w:abstractNumId w:val="1"/>
    <w:lvlOverride w:ilvl="0">
      <w:lvl w:ilvl="0" w:tplc="9B5EE96C">
        <w:start w:val="1"/>
        <w:numFmt w:val="lowerLetter"/>
        <w:lvlText w:val="%1."/>
        <w:lvlJc w:val="left"/>
        <w:pPr>
          <w:ind w:left="1080" w:firstLine="0"/>
        </w:pPr>
        <w:rPr>
          <w:sz w:val="24"/>
        </w:rPr>
      </w:lvl>
    </w:lvlOverride>
    <w:lvlOverride w:ilvl="1">
      <w:lvl w:ilvl="1" w:tplc="04100019" w:tentative="1">
        <w:start w:val="1"/>
        <w:numFmt w:val="lowerLetter"/>
        <w:lvlText w:val="%2."/>
        <w:lvlJc w:val="left"/>
        <w:pPr>
          <w:ind w:left="2160" w:hanging="360"/>
        </w:pPr>
      </w:lvl>
    </w:lvlOverride>
    <w:lvlOverride w:ilvl="2">
      <w:lvl w:ilvl="2" w:tplc="0410001B" w:tentative="1">
        <w:start w:val="1"/>
        <w:numFmt w:val="lowerRoman"/>
        <w:lvlText w:val="%3."/>
        <w:lvlJc w:val="right"/>
        <w:pPr>
          <w:ind w:left="2880" w:hanging="180"/>
        </w:pPr>
      </w:lvl>
    </w:lvlOverride>
    <w:lvlOverride w:ilvl="3">
      <w:lvl w:ilvl="3" w:tplc="0410000F" w:tentative="1">
        <w:start w:val="1"/>
        <w:numFmt w:val="decimal"/>
        <w:lvlText w:val="%4."/>
        <w:lvlJc w:val="left"/>
        <w:pPr>
          <w:ind w:left="3600" w:hanging="360"/>
        </w:pPr>
      </w:lvl>
    </w:lvlOverride>
    <w:lvlOverride w:ilvl="4">
      <w:lvl w:ilvl="4" w:tplc="04100019" w:tentative="1">
        <w:start w:val="1"/>
        <w:numFmt w:val="lowerLetter"/>
        <w:lvlText w:val="%5."/>
        <w:lvlJc w:val="left"/>
        <w:pPr>
          <w:ind w:left="4320" w:hanging="360"/>
        </w:pPr>
      </w:lvl>
    </w:lvlOverride>
    <w:lvlOverride w:ilvl="5">
      <w:lvl w:ilvl="5" w:tplc="0410001B" w:tentative="1">
        <w:start w:val="1"/>
        <w:numFmt w:val="lowerRoman"/>
        <w:lvlText w:val="%6."/>
        <w:lvlJc w:val="right"/>
        <w:pPr>
          <w:ind w:left="5040" w:hanging="180"/>
        </w:pPr>
      </w:lvl>
    </w:lvlOverride>
    <w:lvlOverride w:ilvl="6">
      <w:lvl w:ilvl="6" w:tplc="0410000F" w:tentative="1">
        <w:start w:val="1"/>
        <w:numFmt w:val="decimal"/>
        <w:lvlText w:val="%7."/>
        <w:lvlJc w:val="left"/>
        <w:pPr>
          <w:ind w:left="5760" w:hanging="360"/>
        </w:pPr>
      </w:lvl>
    </w:lvlOverride>
    <w:lvlOverride w:ilvl="7">
      <w:lvl w:ilvl="7" w:tplc="04100019" w:tentative="1">
        <w:start w:val="1"/>
        <w:numFmt w:val="lowerLetter"/>
        <w:lvlText w:val="%8."/>
        <w:lvlJc w:val="left"/>
        <w:pPr>
          <w:ind w:left="6480" w:hanging="360"/>
        </w:pPr>
      </w:lvl>
    </w:lvlOverride>
    <w:lvlOverride w:ilvl="8">
      <w:lvl w:ilvl="8" w:tplc="0410001B" w:tentative="1">
        <w:start w:val="1"/>
        <w:numFmt w:val="lowerRoman"/>
        <w:lvlText w:val="%9."/>
        <w:lvlJc w:val="right"/>
        <w:pPr>
          <w:ind w:left="7200" w:hanging="180"/>
        </w:pPr>
      </w:lvl>
    </w:lvlOverride>
  </w:num>
  <w:num w:numId="3" w16cid:durableId="92940321">
    <w:abstractNumId w:val="1"/>
    <w:lvlOverride w:ilvl="0">
      <w:lvl w:ilvl="0" w:tplc="9B5EE96C">
        <w:start w:val="1"/>
        <w:numFmt w:val="lowerLetter"/>
        <w:lvlText w:val="%1."/>
        <w:lvlJc w:val="left"/>
        <w:pPr>
          <w:ind w:left="1080" w:firstLine="0"/>
        </w:pPr>
        <w:rPr>
          <w:sz w:val="24"/>
        </w:rPr>
      </w:lvl>
    </w:lvlOverride>
    <w:lvlOverride w:ilvl="1">
      <w:lvl w:ilvl="1" w:tplc="04100019" w:tentative="1">
        <w:start w:val="1"/>
        <w:numFmt w:val="lowerLetter"/>
        <w:lvlText w:val="%2."/>
        <w:lvlJc w:val="left"/>
        <w:pPr>
          <w:ind w:left="2160" w:hanging="360"/>
        </w:pPr>
      </w:lvl>
    </w:lvlOverride>
    <w:lvlOverride w:ilvl="2">
      <w:lvl w:ilvl="2" w:tplc="0410001B" w:tentative="1">
        <w:start w:val="1"/>
        <w:numFmt w:val="lowerRoman"/>
        <w:lvlText w:val="%3."/>
        <w:lvlJc w:val="right"/>
        <w:pPr>
          <w:ind w:left="2880" w:hanging="180"/>
        </w:pPr>
      </w:lvl>
    </w:lvlOverride>
    <w:lvlOverride w:ilvl="3">
      <w:lvl w:ilvl="3" w:tplc="0410000F" w:tentative="1">
        <w:start w:val="1"/>
        <w:numFmt w:val="decimal"/>
        <w:lvlText w:val="%4."/>
        <w:lvlJc w:val="left"/>
        <w:pPr>
          <w:ind w:left="3600" w:hanging="360"/>
        </w:pPr>
      </w:lvl>
    </w:lvlOverride>
    <w:lvlOverride w:ilvl="4">
      <w:lvl w:ilvl="4" w:tplc="04100019" w:tentative="1">
        <w:start w:val="1"/>
        <w:numFmt w:val="lowerLetter"/>
        <w:lvlText w:val="%5."/>
        <w:lvlJc w:val="left"/>
        <w:pPr>
          <w:ind w:left="4320" w:hanging="360"/>
        </w:pPr>
      </w:lvl>
    </w:lvlOverride>
    <w:lvlOverride w:ilvl="5">
      <w:lvl w:ilvl="5" w:tplc="0410001B" w:tentative="1">
        <w:start w:val="1"/>
        <w:numFmt w:val="lowerRoman"/>
        <w:lvlText w:val="%6."/>
        <w:lvlJc w:val="right"/>
        <w:pPr>
          <w:ind w:left="5040" w:hanging="180"/>
        </w:pPr>
      </w:lvl>
    </w:lvlOverride>
    <w:lvlOverride w:ilvl="6">
      <w:lvl w:ilvl="6" w:tplc="0410000F" w:tentative="1">
        <w:start w:val="1"/>
        <w:numFmt w:val="decimal"/>
        <w:lvlText w:val="%7."/>
        <w:lvlJc w:val="left"/>
        <w:pPr>
          <w:ind w:left="5760" w:hanging="360"/>
        </w:pPr>
      </w:lvl>
    </w:lvlOverride>
    <w:lvlOverride w:ilvl="7">
      <w:lvl w:ilvl="7" w:tplc="04100019" w:tentative="1">
        <w:start w:val="1"/>
        <w:numFmt w:val="lowerLetter"/>
        <w:lvlText w:val="%8."/>
        <w:lvlJc w:val="left"/>
        <w:pPr>
          <w:ind w:left="6480" w:hanging="360"/>
        </w:pPr>
      </w:lvl>
    </w:lvlOverride>
    <w:lvlOverride w:ilvl="8">
      <w:lvl w:ilvl="8" w:tplc="0410001B" w:tentative="1">
        <w:start w:val="1"/>
        <w:numFmt w:val="lowerRoman"/>
        <w:lvlText w:val="%9."/>
        <w:lvlJc w:val="right"/>
        <w:pPr>
          <w:ind w:left="7200" w:hanging="180"/>
        </w:pPr>
      </w:lvl>
    </w:lvlOverride>
  </w:num>
  <w:num w:numId="4" w16cid:durableId="1644776432">
    <w:abstractNumId w:val="0"/>
  </w:num>
  <w:num w:numId="5" w16cid:durableId="963316813">
    <w:abstractNumId w:val="0"/>
    <w:lvlOverride w:ilvl="0">
      <w:lvl w:ilvl="0" w:tplc="C63EAF4E">
        <w:start w:val="1"/>
        <w:numFmt w:val="lowerLetter"/>
        <w:lvlText w:val="%1."/>
        <w:lvlJc w:val="left"/>
        <w:pPr>
          <w:ind w:left="1080" w:firstLine="0"/>
        </w:pPr>
        <w:rPr>
          <w:sz w:val="24"/>
        </w:rPr>
      </w:lvl>
    </w:lvlOverride>
    <w:lvlOverride w:ilvl="1">
      <w:lvl w:ilvl="1" w:tplc="04100019" w:tentative="1">
        <w:start w:val="1"/>
        <w:numFmt w:val="lowerLetter"/>
        <w:lvlText w:val="%2."/>
        <w:lvlJc w:val="left"/>
        <w:pPr>
          <w:ind w:left="2160" w:hanging="360"/>
        </w:pPr>
      </w:lvl>
    </w:lvlOverride>
    <w:lvlOverride w:ilvl="2">
      <w:lvl w:ilvl="2" w:tplc="0410001B" w:tentative="1">
        <w:start w:val="1"/>
        <w:numFmt w:val="lowerRoman"/>
        <w:lvlText w:val="%3."/>
        <w:lvlJc w:val="right"/>
        <w:pPr>
          <w:ind w:left="2880" w:hanging="180"/>
        </w:pPr>
      </w:lvl>
    </w:lvlOverride>
    <w:lvlOverride w:ilvl="3">
      <w:lvl w:ilvl="3" w:tplc="0410000F" w:tentative="1">
        <w:start w:val="1"/>
        <w:numFmt w:val="decimal"/>
        <w:lvlText w:val="%4."/>
        <w:lvlJc w:val="left"/>
        <w:pPr>
          <w:ind w:left="3600" w:hanging="360"/>
        </w:pPr>
      </w:lvl>
    </w:lvlOverride>
    <w:lvlOverride w:ilvl="4">
      <w:lvl w:ilvl="4" w:tplc="04100019" w:tentative="1">
        <w:start w:val="1"/>
        <w:numFmt w:val="lowerLetter"/>
        <w:lvlText w:val="%5."/>
        <w:lvlJc w:val="left"/>
        <w:pPr>
          <w:ind w:left="4320" w:hanging="360"/>
        </w:pPr>
      </w:lvl>
    </w:lvlOverride>
    <w:lvlOverride w:ilvl="5">
      <w:lvl w:ilvl="5" w:tplc="0410001B" w:tentative="1">
        <w:start w:val="1"/>
        <w:numFmt w:val="lowerRoman"/>
        <w:lvlText w:val="%6."/>
        <w:lvlJc w:val="right"/>
        <w:pPr>
          <w:ind w:left="5040" w:hanging="180"/>
        </w:pPr>
      </w:lvl>
    </w:lvlOverride>
    <w:lvlOverride w:ilvl="6">
      <w:lvl w:ilvl="6" w:tplc="0410000F" w:tentative="1">
        <w:start w:val="1"/>
        <w:numFmt w:val="decimal"/>
        <w:lvlText w:val="%7."/>
        <w:lvlJc w:val="left"/>
        <w:pPr>
          <w:ind w:left="5760" w:hanging="360"/>
        </w:pPr>
      </w:lvl>
    </w:lvlOverride>
    <w:lvlOverride w:ilvl="7">
      <w:lvl w:ilvl="7" w:tplc="04100019" w:tentative="1">
        <w:start w:val="1"/>
        <w:numFmt w:val="lowerLetter"/>
        <w:lvlText w:val="%8."/>
        <w:lvlJc w:val="left"/>
        <w:pPr>
          <w:ind w:left="6480" w:hanging="360"/>
        </w:pPr>
      </w:lvl>
    </w:lvlOverride>
    <w:lvlOverride w:ilvl="8">
      <w:lvl w:ilvl="8" w:tplc="0410001B" w:tentative="1">
        <w:start w:val="1"/>
        <w:numFmt w:val="lowerRoman"/>
        <w:lvlText w:val="%9."/>
        <w:lvlJc w:val="right"/>
        <w:pPr>
          <w:ind w:left="7200" w:hanging="180"/>
        </w:pPr>
      </w:lvl>
    </w:lvlOverride>
  </w:num>
  <w:num w:numId="6" w16cid:durableId="911426593">
    <w:abstractNumId w:val="0"/>
    <w:lvlOverride w:ilvl="0">
      <w:lvl w:ilvl="0" w:tplc="C63EAF4E">
        <w:start w:val="1"/>
        <w:numFmt w:val="lowerLetter"/>
        <w:lvlText w:val="%1."/>
        <w:lvlJc w:val="left"/>
        <w:pPr>
          <w:ind w:left="1080" w:firstLine="0"/>
        </w:pPr>
        <w:rPr>
          <w:sz w:val="24"/>
        </w:rPr>
      </w:lvl>
    </w:lvlOverride>
    <w:lvlOverride w:ilvl="1">
      <w:lvl w:ilvl="1" w:tplc="04100019" w:tentative="1">
        <w:start w:val="1"/>
        <w:numFmt w:val="lowerLetter"/>
        <w:lvlText w:val="%2."/>
        <w:lvlJc w:val="left"/>
        <w:pPr>
          <w:ind w:left="2160" w:hanging="360"/>
        </w:pPr>
      </w:lvl>
    </w:lvlOverride>
    <w:lvlOverride w:ilvl="2">
      <w:lvl w:ilvl="2" w:tplc="0410001B" w:tentative="1">
        <w:start w:val="1"/>
        <w:numFmt w:val="lowerRoman"/>
        <w:lvlText w:val="%3."/>
        <w:lvlJc w:val="right"/>
        <w:pPr>
          <w:ind w:left="2880" w:hanging="180"/>
        </w:pPr>
      </w:lvl>
    </w:lvlOverride>
    <w:lvlOverride w:ilvl="3">
      <w:lvl w:ilvl="3" w:tplc="0410000F" w:tentative="1">
        <w:start w:val="1"/>
        <w:numFmt w:val="decimal"/>
        <w:lvlText w:val="%4."/>
        <w:lvlJc w:val="left"/>
        <w:pPr>
          <w:ind w:left="3600" w:hanging="360"/>
        </w:pPr>
      </w:lvl>
    </w:lvlOverride>
    <w:lvlOverride w:ilvl="4">
      <w:lvl w:ilvl="4" w:tplc="04100019" w:tentative="1">
        <w:start w:val="1"/>
        <w:numFmt w:val="lowerLetter"/>
        <w:lvlText w:val="%5."/>
        <w:lvlJc w:val="left"/>
        <w:pPr>
          <w:ind w:left="4320" w:hanging="360"/>
        </w:pPr>
      </w:lvl>
    </w:lvlOverride>
    <w:lvlOverride w:ilvl="5">
      <w:lvl w:ilvl="5" w:tplc="0410001B" w:tentative="1">
        <w:start w:val="1"/>
        <w:numFmt w:val="lowerRoman"/>
        <w:lvlText w:val="%6."/>
        <w:lvlJc w:val="right"/>
        <w:pPr>
          <w:ind w:left="5040" w:hanging="180"/>
        </w:pPr>
      </w:lvl>
    </w:lvlOverride>
    <w:lvlOverride w:ilvl="6">
      <w:lvl w:ilvl="6" w:tplc="0410000F" w:tentative="1">
        <w:start w:val="1"/>
        <w:numFmt w:val="decimal"/>
        <w:lvlText w:val="%7."/>
        <w:lvlJc w:val="left"/>
        <w:pPr>
          <w:ind w:left="5760" w:hanging="360"/>
        </w:pPr>
      </w:lvl>
    </w:lvlOverride>
    <w:lvlOverride w:ilvl="7">
      <w:lvl w:ilvl="7" w:tplc="04100019" w:tentative="1">
        <w:start w:val="1"/>
        <w:numFmt w:val="lowerLetter"/>
        <w:lvlText w:val="%8."/>
        <w:lvlJc w:val="left"/>
        <w:pPr>
          <w:ind w:left="6480" w:hanging="360"/>
        </w:pPr>
      </w:lvl>
    </w:lvlOverride>
    <w:lvlOverride w:ilvl="8">
      <w:lvl w:ilvl="8" w:tplc="0410001B" w:tentative="1">
        <w:start w:val="1"/>
        <w:numFmt w:val="lowerRoman"/>
        <w:lvlText w:val="%9."/>
        <w:lvlJc w:val="right"/>
        <w:pPr>
          <w:ind w:left="7200" w:hanging="180"/>
        </w:p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360"/>
  <w:displayHorizontalDrawingGridEvery w:val="0"/>
  <w:displayVerticalDrawingGridEvery w:val="0"/>
  <w:characterSpacingControl w:val="doNotCompress"/>
  <w:doNotValidateAgainstSchema/>
  <w:doNotDemarcateInvalidXml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F2770"/>
    <w:rsid w:val="00EF2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4"/>
    <o:shapelayout v:ext="edit">
      <o:idmap v:ext="edit" data="2"/>
    </o:shapelayout>
  </w:shapeDefaults>
  <w:doNotEmbedSmartTags/>
  <w:decimalSymbol w:val=","/>
  <w:listSeparator w:val=";"/>
  <w14:docId w14:val="2A6E5529"/>
  <w15:chartTrackingRefBased/>
  <w15:docId w15:val="{DB13DAE1-96C5-496A-88B6-BEB423188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rFonts w:eastAsia="Times New Roman"/>
      <w:sz w:val="24"/>
      <w:szCs w:val="24"/>
      <w:lang w:val="en-US" w:eastAsia="en-US"/>
    </w:rPr>
  </w:style>
  <w:style w:type="paragraph" w:styleId="Titolo1">
    <w:name w:val="heading 1"/>
    <w:basedOn w:val="Normale"/>
    <w:next w:val="Normale"/>
    <w:link w:val="Titolo1Carattere"/>
    <w:qFormat/>
    <w:rsid w:val="00B97946"/>
    <w:pPr>
      <w:keepNext/>
      <w:spacing w:after="60"/>
      <w:outlineLvl w:val="0"/>
    </w:pPr>
    <w:rPr>
      <w:rFonts w:ascii="Arial" w:hAnsi="Arial"/>
      <w:b/>
      <w:bCs/>
      <w:color w:val="464647"/>
      <w:kern w:val="32"/>
      <w:sz w:val="28"/>
      <w:szCs w:val="32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rsid w:val="000A16D1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Collegamentoipertestuale">
    <w:name w:val="Hyperlink"/>
    <w:rsid w:val="00A65B50"/>
    <w:rPr>
      <w:color w:val="0000FF"/>
      <w:u w:val="single"/>
    </w:rPr>
  </w:style>
  <w:style w:type="paragraph" w:styleId="Pidipagina">
    <w:name w:val="footer"/>
    <w:basedOn w:val="Normale"/>
    <w:link w:val="PidipaginaCarattere"/>
    <w:uiPriority w:val="99"/>
    <w:rsid w:val="000A12A0"/>
    <w:pPr>
      <w:tabs>
        <w:tab w:val="center" w:pos="4844"/>
        <w:tab w:val="right" w:pos="9689"/>
      </w:tabs>
    </w:pPr>
    <w:rPr>
      <w:lang w:val="x-none" w:eastAsia="x-none"/>
    </w:rPr>
  </w:style>
  <w:style w:type="character" w:styleId="Numeropagina">
    <w:name w:val="page number"/>
    <w:basedOn w:val="Carpredefinitoparagrafo"/>
    <w:rsid w:val="000A12A0"/>
  </w:style>
  <w:style w:type="paragraph" w:styleId="Intestazione">
    <w:name w:val="header"/>
    <w:basedOn w:val="Normale"/>
    <w:link w:val="IntestazioneCarattere"/>
    <w:rsid w:val="00F53705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IntestazioneCarattere">
    <w:name w:val="Intestazione Carattere"/>
    <w:link w:val="Intestazione"/>
    <w:rsid w:val="00F53705"/>
    <w:rPr>
      <w:rFonts w:eastAsia="Times New Roman"/>
      <w:sz w:val="24"/>
      <w:szCs w:val="24"/>
    </w:rPr>
  </w:style>
  <w:style w:type="character" w:customStyle="1" w:styleId="PidipaginaCarattere">
    <w:name w:val="Piè di pagina Carattere"/>
    <w:link w:val="Pidipagina"/>
    <w:uiPriority w:val="99"/>
    <w:rsid w:val="00F53705"/>
    <w:rPr>
      <w:rFonts w:eastAsia="Times New Roman"/>
      <w:sz w:val="24"/>
      <w:szCs w:val="24"/>
    </w:rPr>
  </w:style>
  <w:style w:type="paragraph" w:styleId="Testofumetto">
    <w:name w:val="Balloon Text"/>
    <w:basedOn w:val="Normale"/>
    <w:link w:val="TestofumettoCarattere"/>
    <w:rsid w:val="00F53705"/>
    <w:rPr>
      <w:rFonts w:ascii="Tahoma" w:hAnsi="Tahoma"/>
      <w:sz w:val="16"/>
      <w:szCs w:val="16"/>
      <w:lang w:val="x-none" w:eastAsia="x-none"/>
    </w:rPr>
  </w:style>
  <w:style w:type="character" w:customStyle="1" w:styleId="TestofumettoCarattere">
    <w:name w:val="Testo fumetto Carattere"/>
    <w:link w:val="Testofumetto"/>
    <w:rsid w:val="00F53705"/>
    <w:rPr>
      <w:rFonts w:ascii="Tahoma" w:eastAsia="Times New Roman" w:hAnsi="Tahoma" w:cs="Tahoma"/>
      <w:sz w:val="16"/>
      <w:szCs w:val="16"/>
    </w:rPr>
  </w:style>
  <w:style w:type="table" w:styleId="Elencomedio2-Colore6">
    <w:name w:val="Medium List 2 Accent 6"/>
    <w:basedOn w:val="Tabellanormale"/>
    <w:uiPriority w:val="66"/>
    <w:rsid w:val="00165F85"/>
    <w:rPr>
      <w:rFonts w:eastAsia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Sfondochiaro-Colore6">
    <w:name w:val="Light Shading Accent 6"/>
    <w:basedOn w:val="Tabellanormale"/>
    <w:uiPriority w:val="60"/>
    <w:rsid w:val="009109C9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Grigliachiara-Colore6">
    <w:name w:val="Light Grid Accent 6"/>
    <w:basedOn w:val="Tabellanormale"/>
    <w:uiPriority w:val="62"/>
    <w:rsid w:val="00F736DF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character" w:styleId="Rimandocommento">
    <w:name w:val="annotation reference"/>
    <w:rsid w:val="003D386E"/>
    <w:rPr>
      <w:sz w:val="16"/>
      <w:szCs w:val="16"/>
    </w:rPr>
  </w:style>
  <w:style w:type="paragraph" w:styleId="Testocommento">
    <w:name w:val="annotation text"/>
    <w:basedOn w:val="Normale"/>
    <w:link w:val="TestocommentoCarattere"/>
    <w:rsid w:val="003D386E"/>
    <w:rPr>
      <w:sz w:val="20"/>
      <w:szCs w:val="20"/>
      <w:lang w:val="x-none" w:eastAsia="x-none"/>
    </w:rPr>
  </w:style>
  <w:style w:type="character" w:customStyle="1" w:styleId="TestocommentoCarattere">
    <w:name w:val="Testo commento Carattere"/>
    <w:link w:val="Testocommento"/>
    <w:rsid w:val="003D386E"/>
    <w:rPr>
      <w:rFonts w:eastAsia="Times New Roman"/>
    </w:rPr>
  </w:style>
  <w:style w:type="paragraph" w:styleId="Soggettocommento">
    <w:name w:val="annotation subject"/>
    <w:basedOn w:val="Testocommento"/>
    <w:next w:val="Testocommento"/>
    <w:link w:val="SoggettocommentoCarattere"/>
    <w:rsid w:val="003D386E"/>
    <w:rPr>
      <w:b/>
      <w:bCs/>
    </w:rPr>
  </w:style>
  <w:style w:type="character" w:customStyle="1" w:styleId="SoggettocommentoCarattere">
    <w:name w:val="Soggetto commento Carattere"/>
    <w:link w:val="Soggettocommento"/>
    <w:rsid w:val="003D386E"/>
    <w:rPr>
      <w:rFonts w:eastAsia="Times New Roman"/>
      <w:b/>
      <w:bCs/>
    </w:rPr>
  </w:style>
  <w:style w:type="table" w:styleId="Elencomedio1-Colore6">
    <w:name w:val="Medium List 1 Accent 6"/>
    <w:basedOn w:val="Tabellanormale"/>
    <w:uiPriority w:val="65"/>
    <w:rsid w:val="00E045CC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DengXian" w:eastAsia="Times New Roman" w:hAnsi="DengXian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character" w:customStyle="1" w:styleId="Titolo1Carattere">
    <w:name w:val="Titolo 1 Carattere"/>
    <w:link w:val="Titolo1"/>
    <w:rsid w:val="00B97946"/>
    <w:rPr>
      <w:rFonts w:ascii="Arial" w:eastAsia="Times New Roman" w:hAnsi="Arial"/>
      <w:b/>
      <w:bCs/>
      <w:color w:val="464647"/>
      <w:kern w:val="32"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CostingReport_Machining.dot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496443-501A-47E5-BFFD-05E59333CA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CostingReport_Machining</Template>
  <TotalTime>1</TotalTime>
  <Pages>6</Pages>
  <Words>651</Words>
  <Characters>3711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> </vt:lpstr>
    </vt:vector>
  </TitlesOfParts>
  <Company>Small Army</Company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boh</dc:creator>
  <cp:keywords/>
  <cp:lastModifiedBy>ilaria costa</cp:lastModifiedBy>
  <cp:revision>1</cp:revision>
  <cp:lastPrinted>2012-11-20T23:15:00Z</cp:lastPrinted>
  <dcterms:created xsi:type="dcterms:W3CDTF">2024-01-21T14:41:00Z</dcterms:created>
  <dcterms:modified xsi:type="dcterms:W3CDTF">2024-01-21T14:42:00Z</dcterms:modified>
</cp:coreProperties>
</file>